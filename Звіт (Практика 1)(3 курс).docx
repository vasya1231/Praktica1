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2AF0C" w14:textId="77777777" w:rsidR="00C544F8" w:rsidRPr="00731F87" w:rsidRDefault="00C544F8" w:rsidP="00946A0F">
      <w:pPr>
        <w:ind w:firstLine="0"/>
        <w:contextualSpacing w:val="0"/>
        <w:jc w:val="center"/>
        <w:rPr>
          <w:rFonts w:cs="Times New Roman"/>
          <w:b/>
          <w:noProof/>
        </w:rPr>
      </w:pPr>
      <w:r w:rsidRPr="00731F87">
        <w:rPr>
          <w:rFonts w:cs="Times New Roman"/>
          <w:b/>
          <w:noProof/>
        </w:rPr>
        <w:t>МІНІСТЕРСТВО ОСВІТИ І НАУКИ УКРАЇНИ</w:t>
      </w:r>
    </w:p>
    <w:p w14:paraId="7A524170" w14:textId="77777777" w:rsidR="00C544F8" w:rsidRPr="00731F87" w:rsidRDefault="00C544F8" w:rsidP="00946A0F">
      <w:pPr>
        <w:ind w:firstLine="0"/>
        <w:contextualSpacing w:val="0"/>
        <w:jc w:val="center"/>
        <w:rPr>
          <w:rFonts w:cs="Times New Roman"/>
          <w:b/>
          <w:noProof/>
        </w:rPr>
      </w:pPr>
      <w:r w:rsidRPr="00731F87">
        <w:rPr>
          <w:rFonts w:cs="Times New Roman"/>
          <w:b/>
          <w:noProof/>
        </w:rPr>
        <w:t xml:space="preserve">Природничо-гуманітарний </w:t>
      </w:r>
      <w:r w:rsidR="00561559" w:rsidRPr="003A33A4">
        <w:rPr>
          <w:rFonts w:cs="Times New Roman"/>
          <w:b/>
          <w:noProof/>
          <w:color w:val="000000" w:themeColor="text1"/>
        </w:rPr>
        <w:t xml:space="preserve">фаховий </w:t>
      </w:r>
      <w:r w:rsidRPr="00731F87">
        <w:rPr>
          <w:rFonts w:cs="Times New Roman"/>
          <w:b/>
          <w:noProof/>
        </w:rPr>
        <w:t>коледж</w:t>
      </w:r>
    </w:p>
    <w:p w14:paraId="40A55CF9" w14:textId="77777777" w:rsidR="00C544F8" w:rsidRPr="00731F87" w:rsidRDefault="00C544F8" w:rsidP="00946A0F">
      <w:pPr>
        <w:ind w:firstLine="0"/>
        <w:contextualSpacing w:val="0"/>
        <w:jc w:val="center"/>
        <w:rPr>
          <w:rFonts w:cs="Times New Roman"/>
          <w:b/>
          <w:noProof/>
        </w:rPr>
      </w:pPr>
      <w:r w:rsidRPr="00731F87">
        <w:rPr>
          <w:rFonts w:cs="Times New Roman"/>
          <w:b/>
          <w:noProof/>
        </w:rPr>
        <w:t>ДВНЗ «Ужгородський національний університет»</w:t>
      </w:r>
    </w:p>
    <w:p w14:paraId="22EC9CE4" w14:textId="77777777" w:rsidR="00C544F8" w:rsidRPr="00206173" w:rsidRDefault="00C544F8" w:rsidP="00206173">
      <w:pPr>
        <w:tabs>
          <w:tab w:val="left" w:pos="3261"/>
        </w:tabs>
        <w:spacing w:before="480"/>
        <w:ind w:firstLine="0"/>
        <w:contextualSpacing w:val="0"/>
        <w:rPr>
          <w:b/>
          <w:bCs/>
          <w:noProof/>
          <w:sz w:val="24"/>
          <w:szCs w:val="24"/>
        </w:rPr>
      </w:pPr>
      <w:r w:rsidRPr="00206173">
        <w:rPr>
          <w:b/>
          <w:bCs/>
          <w:noProof/>
          <w:sz w:val="24"/>
          <w:szCs w:val="24"/>
        </w:rPr>
        <w:t>Реєстраційний номер</w:t>
      </w:r>
      <w:r w:rsidR="003A33A4" w:rsidRPr="00206173">
        <w:rPr>
          <w:rFonts w:cs="Times New Roman"/>
          <w:sz w:val="24"/>
          <w:szCs w:val="24"/>
          <w:u w:val="single"/>
        </w:rPr>
        <w:t> </w:t>
      </w:r>
      <w:r w:rsidR="001773C5" w:rsidRPr="00206173">
        <w:rPr>
          <w:rFonts w:cs="Times New Roman"/>
          <w:sz w:val="24"/>
          <w:szCs w:val="24"/>
          <w:u w:val="single"/>
        </w:rPr>
        <w:tab/>
      </w:r>
    </w:p>
    <w:p w14:paraId="6A4BA7E6" w14:textId="77777777" w:rsidR="00C544F8" w:rsidRPr="00206173" w:rsidRDefault="00C544F8" w:rsidP="00206173">
      <w:pPr>
        <w:tabs>
          <w:tab w:val="left" w:pos="3261"/>
        </w:tabs>
        <w:ind w:firstLine="0"/>
        <w:rPr>
          <w:b/>
          <w:bCs/>
          <w:noProof/>
          <w:sz w:val="24"/>
          <w:szCs w:val="24"/>
        </w:rPr>
      </w:pPr>
      <w:r w:rsidRPr="00206173">
        <w:rPr>
          <w:b/>
          <w:bCs/>
          <w:noProof/>
          <w:sz w:val="24"/>
          <w:szCs w:val="24"/>
        </w:rPr>
        <w:t>Дата реєстрації</w:t>
      </w:r>
      <w:r w:rsidR="003A33A4" w:rsidRPr="00206173">
        <w:rPr>
          <w:rFonts w:cs="Times New Roman"/>
          <w:sz w:val="24"/>
          <w:szCs w:val="24"/>
          <w:u w:val="single"/>
        </w:rPr>
        <w:t> </w:t>
      </w:r>
      <w:r w:rsidR="001773C5" w:rsidRPr="00206173">
        <w:rPr>
          <w:rFonts w:cs="Times New Roman"/>
          <w:sz w:val="24"/>
          <w:szCs w:val="24"/>
          <w:u w:val="single"/>
        </w:rPr>
        <w:tab/>
      </w:r>
    </w:p>
    <w:p w14:paraId="7CD2F28B" w14:textId="77777777" w:rsidR="00133F84" w:rsidRPr="005174E6" w:rsidRDefault="00133F84" w:rsidP="00133F84">
      <w:pPr>
        <w:ind w:left="5245" w:firstLine="0"/>
        <w:rPr>
          <w:rFonts w:cs="Times New Roman"/>
          <w:szCs w:val="28"/>
        </w:rPr>
      </w:pPr>
      <w:r>
        <w:rPr>
          <w:rFonts w:cs="Times New Roman"/>
          <w:szCs w:val="28"/>
        </w:rPr>
        <w:t>Вінтоняк Василь Васильович</w:t>
      </w:r>
    </w:p>
    <w:p w14:paraId="6D171CED" w14:textId="77777777" w:rsidR="00C544F8" w:rsidRPr="00731F87" w:rsidRDefault="00C544F8" w:rsidP="00A516EF">
      <w:pPr>
        <w:ind w:left="5245" w:firstLine="0"/>
        <w:rPr>
          <w:rFonts w:cs="Times New Roman"/>
          <w:noProof/>
          <w:szCs w:val="28"/>
        </w:rPr>
      </w:pPr>
      <w:r w:rsidRPr="00731F87">
        <w:rPr>
          <w:rFonts w:cs="Times New Roman"/>
          <w:noProof/>
          <w:szCs w:val="28"/>
        </w:rPr>
        <w:t>студент ІІІ курсу</w:t>
      </w:r>
    </w:p>
    <w:p w14:paraId="2ABD9F38" w14:textId="56079B05" w:rsidR="00C544F8" w:rsidRPr="00DE3F15" w:rsidRDefault="00C544F8" w:rsidP="00A516EF">
      <w:pPr>
        <w:ind w:left="5245" w:firstLine="0"/>
        <w:rPr>
          <w:rFonts w:cs="Times New Roman"/>
          <w:noProof/>
          <w:szCs w:val="28"/>
          <w:lang w:val="ru-RU"/>
        </w:rPr>
      </w:pPr>
      <w:r w:rsidRPr="00731F87">
        <w:rPr>
          <w:rFonts w:cs="Times New Roman"/>
          <w:noProof/>
          <w:szCs w:val="28"/>
        </w:rPr>
        <w:t>групи КН-3</w:t>
      </w:r>
      <w:r w:rsidR="00133F84">
        <w:rPr>
          <w:rFonts w:cs="Times New Roman"/>
          <w:noProof/>
          <w:szCs w:val="28"/>
          <w:lang w:val="ru-RU"/>
        </w:rPr>
        <w:t>2</w:t>
      </w:r>
    </w:p>
    <w:p w14:paraId="4791E935" w14:textId="77777777" w:rsidR="00C544F8" w:rsidRPr="00731F87" w:rsidRDefault="00C544F8" w:rsidP="00A516EF">
      <w:pPr>
        <w:ind w:left="5245" w:firstLine="0"/>
        <w:rPr>
          <w:rFonts w:cs="Times New Roman"/>
          <w:noProof/>
          <w:szCs w:val="28"/>
        </w:rPr>
      </w:pPr>
      <w:r w:rsidRPr="00731F87">
        <w:rPr>
          <w:rFonts w:cs="Times New Roman"/>
          <w:noProof/>
          <w:szCs w:val="28"/>
        </w:rPr>
        <w:t>денної форми навчання</w:t>
      </w:r>
    </w:p>
    <w:p w14:paraId="4763D0C4" w14:textId="1E883FBF" w:rsidR="00F36D75" w:rsidRPr="00731F87" w:rsidRDefault="00F24148" w:rsidP="00405467">
      <w:pPr>
        <w:ind w:left="5245" w:firstLine="0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ru-RU"/>
        </w:rPr>
        <w:t>І</w:t>
      </w:r>
      <w:r w:rsidR="00426780">
        <w:rPr>
          <w:rFonts w:cs="Times New Roman"/>
          <w:noProof/>
          <w:szCs w:val="28"/>
          <w:lang w:val="ru-RU"/>
        </w:rPr>
        <w:t>НП</w:t>
      </w:r>
      <w:r w:rsidR="00C544F8" w:rsidRPr="00731F87">
        <w:rPr>
          <w:rFonts w:cs="Times New Roman"/>
          <w:noProof/>
          <w:szCs w:val="28"/>
        </w:rPr>
        <w:t xml:space="preserve"> №</w:t>
      </w:r>
      <w:r w:rsidR="00133F84">
        <w:rPr>
          <w:rFonts w:cs="Times New Roman"/>
          <w:szCs w:val="28"/>
          <w:lang w:val="ru-RU"/>
        </w:rPr>
        <w:t>253116</w:t>
      </w:r>
    </w:p>
    <w:p w14:paraId="19FE6D50" w14:textId="2669A3E1" w:rsidR="00405467" w:rsidRPr="003537D1" w:rsidRDefault="00405467" w:rsidP="00133F84">
      <w:pPr>
        <w:spacing w:before="480"/>
        <w:ind w:firstLine="0"/>
        <w:contextualSpacing w:val="0"/>
        <w:jc w:val="center"/>
        <w:rPr>
          <w:rFonts w:cs="Times New Roman"/>
          <w:b/>
          <w:szCs w:val="28"/>
        </w:rPr>
      </w:pPr>
      <w:r w:rsidRPr="003537D1">
        <w:rPr>
          <w:rFonts w:cs="Times New Roman"/>
          <w:b/>
          <w:szCs w:val="28"/>
        </w:rPr>
        <w:t xml:space="preserve">Розробка </w:t>
      </w:r>
      <w:r w:rsidRPr="00405467">
        <w:rPr>
          <w:rFonts w:cs="Times New Roman"/>
          <w:b/>
          <w:szCs w:val="28"/>
        </w:rPr>
        <w:t>консольного додатк</w:t>
      </w:r>
      <w:r w:rsidRPr="003537D1">
        <w:rPr>
          <w:rFonts w:cs="Times New Roman"/>
          <w:b/>
          <w:szCs w:val="28"/>
        </w:rPr>
        <w:t xml:space="preserve">у </w:t>
      </w:r>
      <w:r w:rsidR="00133F84">
        <w:rPr>
          <w:rFonts w:cs="Times New Roman"/>
          <w:b/>
          <w:szCs w:val="28"/>
        </w:rPr>
        <w:br/>
      </w:r>
      <w:r w:rsidRPr="003537D1">
        <w:rPr>
          <w:rFonts w:cs="Times New Roman"/>
          <w:b/>
          <w:szCs w:val="28"/>
        </w:rPr>
        <w:t>«</w:t>
      </w:r>
      <w:r w:rsidR="00133F84">
        <w:rPr>
          <w:rFonts w:cs="Times New Roman"/>
          <w:b/>
          <w:bCs/>
          <w:color w:val="000000"/>
          <w:shd w:val="clear" w:color="auto" w:fill="FFFFFF"/>
          <w:lang w:val="ru-RU"/>
        </w:rPr>
        <w:t>Система управл</w:t>
      </w:r>
      <w:r w:rsidR="00133F84">
        <w:rPr>
          <w:rFonts w:cs="Times New Roman"/>
          <w:b/>
          <w:bCs/>
          <w:color w:val="000000"/>
          <w:shd w:val="clear" w:color="auto" w:fill="FFFFFF"/>
        </w:rPr>
        <w:t>іння співробітниками компанії таксі</w:t>
      </w:r>
      <w:r w:rsidRPr="003537D1">
        <w:rPr>
          <w:rFonts w:cs="Times New Roman"/>
          <w:b/>
          <w:szCs w:val="28"/>
        </w:rPr>
        <w:t>»:</w:t>
      </w:r>
    </w:p>
    <w:p w14:paraId="50B44531" w14:textId="24BDEA53" w:rsidR="00405467" w:rsidRPr="003537D1" w:rsidRDefault="00FA7ADE" w:rsidP="00405467">
      <w:pPr>
        <w:pBdr>
          <w:top w:val="nil"/>
          <w:left w:val="nil"/>
          <w:bottom w:val="nil"/>
          <w:right w:val="nil"/>
          <w:between w:val="nil"/>
        </w:pBdr>
        <w:ind w:firstLine="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Навчальна практика</w:t>
      </w:r>
      <w:r w:rsidR="00405467" w:rsidRPr="003537D1">
        <w:rPr>
          <w:rFonts w:eastAsia="Times New Roman" w:cs="Times New Roman"/>
          <w:b/>
          <w:color w:val="000000"/>
          <w:szCs w:val="28"/>
          <w:lang w:eastAsia="ru-RU"/>
        </w:rPr>
        <w:t xml:space="preserve"> з дисципліни</w:t>
      </w:r>
    </w:p>
    <w:p w14:paraId="2ECF4C4F" w14:textId="523C19A1" w:rsidR="00405467" w:rsidRPr="003537D1" w:rsidRDefault="00405467" w:rsidP="00405467">
      <w:pPr>
        <w:pBdr>
          <w:top w:val="nil"/>
          <w:left w:val="nil"/>
          <w:bottom w:val="nil"/>
          <w:right w:val="nil"/>
          <w:between w:val="nil"/>
        </w:pBdr>
        <w:spacing w:after="840"/>
        <w:ind w:firstLine="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37D1">
        <w:rPr>
          <w:rFonts w:eastAsia="Times New Roman" w:cs="Times New Roman"/>
          <w:b/>
          <w:color w:val="000000"/>
          <w:szCs w:val="28"/>
          <w:lang w:eastAsia="ru-RU"/>
        </w:rPr>
        <w:t xml:space="preserve"> «</w:t>
      </w:r>
      <w:r w:rsidR="00F720B8" w:rsidRPr="00F720B8">
        <w:rPr>
          <w:rFonts w:eastAsia="Times New Roman" w:cs="Times New Roman"/>
          <w:color w:val="000000"/>
          <w:szCs w:val="28"/>
          <w:lang w:eastAsia="ru-RU"/>
        </w:rPr>
        <w:t>Об’єктно-орієнтоване програмування</w:t>
      </w:r>
      <w:r w:rsidRPr="003537D1">
        <w:rPr>
          <w:rFonts w:eastAsia="Times New Roman" w:cs="Times New Roman"/>
          <w:color w:val="000000"/>
          <w:szCs w:val="28"/>
          <w:lang w:eastAsia="ru-RU"/>
        </w:rPr>
        <w:t>»</w:t>
      </w:r>
    </w:p>
    <w:tbl>
      <w:tblPr>
        <w:tblStyle w:val="af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976506" w14:paraId="2487F4E7" w14:textId="77777777" w:rsidTr="00CD4638">
        <w:tc>
          <w:tcPr>
            <w:tcW w:w="5245" w:type="dxa"/>
            <w:vAlign w:val="center"/>
          </w:tcPr>
          <w:p w14:paraId="65A243FE" w14:textId="77777777" w:rsidR="00976506" w:rsidRDefault="00976506" w:rsidP="005E4639">
            <w:pPr>
              <w:pStyle w:val="a9"/>
              <w:spacing w:line="360" w:lineRule="auto"/>
              <w:ind w:firstLine="0"/>
              <w:rPr>
                <w:rFonts w:cs="Times New Roman"/>
                <w:b/>
                <w:noProof/>
                <w:lang w:val="uk-UA"/>
              </w:rPr>
            </w:pPr>
            <w:r w:rsidRPr="00731F87">
              <w:rPr>
                <w:rFonts w:cs="Times New Roman"/>
                <w:b/>
                <w:noProof/>
                <w:lang w:val="uk-UA"/>
              </w:rPr>
              <w:t>Допущено до захисту</w:t>
            </w:r>
          </w:p>
        </w:tc>
        <w:tc>
          <w:tcPr>
            <w:tcW w:w="4100" w:type="dxa"/>
            <w:vAlign w:val="center"/>
          </w:tcPr>
          <w:p w14:paraId="1D175E43" w14:textId="77777777" w:rsidR="00976506" w:rsidRDefault="00976506" w:rsidP="005E4639">
            <w:pPr>
              <w:pStyle w:val="a9"/>
              <w:spacing w:line="360" w:lineRule="auto"/>
              <w:ind w:firstLine="0"/>
              <w:rPr>
                <w:rFonts w:cs="Times New Roman"/>
                <w:b/>
                <w:noProof/>
                <w:lang w:val="uk-UA"/>
              </w:rPr>
            </w:pPr>
            <w:r w:rsidRPr="00731F87">
              <w:rPr>
                <w:rFonts w:cs="Times New Roman"/>
                <w:b/>
                <w:noProof/>
                <w:lang w:val="uk-UA"/>
              </w:rPr>
              <w:t>Науковий керівник:</w:t>
            </w:r>
          </w:p>
        </w:tc>
      </w:tr>
      <w:tr w:rsidR="00976506" w14:paraId="5E98F029" w14:textId="77777777" w:rsidTr="00CD4638">
        <w:tc>
          <w:tcPr>
            <w:tcW w:w="5245" w:type="dxa"/>
          </w:tcPr>
          <w:p w14:paraId="0ECAFD1D" w14:textId="77777777" w:rsidR="00976506" w:rsidRPr="00206173" w:rsidRDefault="00976506" w:rsidP="005E4639">
            <w:pPr>
              <w:tabs>
                <w:tab w:val="left" w:pos="1305"/>
                <w:tab w:val="left" w:pos="2722"/>
              </w:tabs>
              <w:ind w:firstLine="0"/>
              <w:rPr>
                <w:rFonts w:cs="Times New Roman"/>
                <w:noProof/>
                <w:szCs w:val="28"/>
              </w:rPr>
            </w:pPr>
            <w:r w:rsidRPr="00206173">
              <w:rPr>
                <w:rFonts w:cs="Times New Roman"/>
                <w:noProof/>
                <w:szCs w:val="28"/>
              </w:rPr>
              <w:t>Дата «</w:t>
            </w:r>
            <w:r w:rsidRPr="00206173">
              <w:rPr>
                <w:rFonts w:cs="Times New Roman"/>
                <w:szCs w:val="28"/>
                <w:u w:val="single"/>
              </w:rPr>
              <w:tab/>
              <w:t> </w:t>
            </w:r>
            <w:r w:rsidRPr="00206173">
              <w:rPr>
                <w:rFonts w:cs="Times New Roman"/>
                <w:noProof/>
                <w:szCs w:val="28"/>
              </w:rPr>
              <w:t>»</w:t>
            </w:r>
            <w:r w:rsidR="005E4639" w:rsidRPr="00206173">
              <w:rPr>
                <w:rFonts w:cs="Times New Roman"/>
                <w:szCs w:val="28"/>
                <w:u w:val="single"/>
              </w:rPr>
              <w:tab/>
            </w:r>
            <w:r w:rsidRPr="00206173">
              <w:rPr>
                <w:rFonts w:cs="Times New Roman"/>
                <w:szCs w:val="28"/>
                <w:u w:val="single"/>
              </w:rPr>
              <w:t> </w:t>
            </w:r>
            <w:r w:rsidRPr="00206173">
              <w:rPr>
                <w:rFonts w:cs="Times New Roman"/>
                <w:noProof/>
                <w:szCs w:val="28"/>
              </w:rPr>
              <w:t xml:space="preserve"> </w:t>
            </w:r>
            <w:r w:rsidR="002062BC" w:rsidRPr="00206173">
              <w:rPr>
                <w:rFonts w:cs="Times New Roman"/>
                <w:noProof/>
                <w:szCs w:val="28"/>
              </w:rPr>
              <w:t>202</w:t>
            </w:r>
            <w:r w:rsidR="00F24148">
              <w:rPr>
                <w:rFonts w:cs="Times New Roman"/>
                <w:noProof/>
                <w:szCs w:val="28"/>
              </w:rPr>
              <w:t>4</w:t>
            </w:r>
            <w:r w:rsidRPr="00206173">
              <w:rPr>
                <w:rFonts w:cs="Times New Roman"/>
                <w:noProof/>
                <w:szCs w:val="28"/>
              </w:rPr>
              <w:t xml:space="preserve"> р.</w:t>
            </w:r>
          </w:p>
          <w:p w14:paraId="1C5D080C" w14:textId="77777777" w:rsidR="00976506" w:rsidRPr="00206173" w:rsidRDefault="00976506" w:rsidP="005E4639">
            <w:pPr>
              <w:tabs>
                <w:tab w:val="left" w:pos="3715"/>
              </w:tabs>
              <w:ind w:firstLine="0"/>
              <w:rPr>
                <w:rFonts w:cs="Times New Roman"/>
                <w:noProof/>
                <w:szCs w:val="28"/>
              </w:rPr>
            </w:pPr>
            <w:r w:rsidRPr="00206173">
              <w:rPr>
                <w:rFonts w:cs="Times New Roman"/>
                <w:noProof/>
                <w:szCs w:val="28"/>
              </w:rPr>
              <w:t>Підпис</w:t>
            </w:r>
            <w:r w:rsidRPr="00206173">
              <w:rPr>
                <w:rFonts w:cs="Times New Roman"/>
                <w:szCs w:val="28"/>
                <w:u w:val="single"/>
              </w:rPr>
              <w:t> </w:t>
            </w:r>
            <w:r w:rsidR="005E4639" w:rsidRPr="00206173">
              <w:rPr>
                <w:rFonts w:cs="Times New Roman"/>
                <w:szCs w:val="28"/>
                <w:u w:val="single"/>
              </w:rPr>
              <w:tab/>
            </w:r>
          </w:p>
          <w:p w14:paraId="380A64EA" w14:textId="77777777" w:rsidR="00976506" w:rsidRDefault="00976506" w:rsidP="003A33A4">
            <w:pPr>
              <w:pStyle w:val="a9"/>
              <w:spacing w:before="240" w:line="360" w:lineRule="auto"/>
              <w:ind w:firstLine="0"/>
              <w:rPr>
                <w:rFonts w:cs="Times New Roman"/>
                <w:b/>
                <w:noProof/>
                <w:lang w:val="uk-UA"/>
              </w:rPr>
            </w:pPr>
          </w:p>
        </w:tc>
        <w:tc>
          <w:tcPr>
            <w:tcW w:w="4100" w:type="dxa"/>
          </w:tcPr>
          <w:p w14:paraId="01CE3376" w14:textId="3C2B7DC8" w:rsidR="00976506" w:rsidRDefault="00976506" w:rsidP="003A33A4">
            <w:pPr>
              <w:pStyle w:val="a9"/>
              <w:spacing w:before="240" w:line="360" w:lineRule="auto"/>
              <w:ind w:firstLine="0"/>
              <w:rPr>
                <w:rFonts w:cs="Times New Roman"/>
                <w:b/>
                <w:noProof/>
                <w:lang w:val="uk-UA"/>
              </w:rPr>
            </w:pPr>
            <w:r>
              <w:rPr>
                <w:rFonts w:cs="Times New Roman"/>
                <w:b/>
                <w:noProof/>
                <w:szCs w:val="28"/>
                <w:lang w:val="uk-UA"/>
              </w:rPr>
              <w:t>В</w:t>
            </w:r>
            <w:r w:rsidRPr="00731F87">
              <w:rPr>
                <w:rFonts w:cs="Times New Roman"/>
                <w:b/>
                <w:noProof/>
                <w:szCs w:val="28"/>
                <w:lang w:val="uk-UA"/>
              </w:rPr>
              <w:t xml:space="preserve">икл. </w:t>
            </w:r>
            <w:r w:rsidR="00241CF2" w:rsidRPr="006F1976">
              <w:rPr>
                <w:rFonts w:cs="Times New Roman"/>
                <w:b/>
                <w:noProof/>
                <w:szCs w:val="28"/>
                <w:lang w:val="uk-UA"/>
              </w:rPr>
              <w:t>Владимир У.М.</w:t>
            </w:r>
          </w:p>
        </w:tc>
      </w:tr>
    </w:tbl>
    <w:p w14:paraId="2C423AE0" w14:textId="77777777" w:rsidR="00C544F8" w:rsidRPr="003A33A4" w:rsidRDefault="00C544F8" w:rsidP="00F0190F">
      <w:pPr>
        <w:tabs>
          <w:tab w:val="left" w:pos="3261"/>
          <w:tab w:val="left" w:pos="5245"/>
        </w:tabs>
        <w:spacing w:before="480"/>
        <w:ind w:firstLine="0"/>
        <w:contextualSpacing w:val="0"/>
        <w:rPr>
          <w:rFonts w:cs="Times New Roman"/>
          <w:bCs/>
          <w:noProof/>
        </w:rPr>
      </w:pPr>
      <w:r w:rsidRPr="00731F87">
        <w:rPr>
          <w:rFonts w:cs="Times New Roman"/>
          <w:b/>
          <w:noProof/>
        </w:rPr>
        <w:t>Робота зах</w:t>
      </w:r>
      <w:r w:rsidR="00F36D75" w:rsidRPr="00731F87">
        <w:rPr>
          <w:rFonts w:cs="Times New Roman"/>
          <w:b/>
          <w:noProof/>
        </w:rPr>
        <w:t>ищена «</w:t>
      </w:r>
      <w:r w:rsidR="003A33A4">
        <w:rPr>
          <w:rFonts w:cs="Times New Roman"/>
          <w:u w:val="single"/>
        </w:rPr>
        <w:tab/>
      </w:r>
      <w:r w:rsidR="003A33A4" w:rsidRPr="002C2AAC">
        <w:rPr>
          <w:rFonts w:cs="Times New Roman"/>
          <w:u w:val="single"/>
        </w:rPr>
        <w:t> </w:t>
      </w:r>
      <w:r w:rsidR="00F36D75" w:rsidRPr="00731F87">
        <w:rPr>
          <w:rFonts w:cs="Times New Roman"/>
          <w:b/>
          <w:noProof/>
        </w:rPr>
        <w:t xml:space="preserve">» </w:t>
      </w:r>
      <w:r w:rsidR="003A33A4">
        <w:rPr>
          <w:rFonts w:cs="Times New Roman"/>
          <w:u w:val="single"/>
        </w:rPr>
        <w:tab/>
      </w:r>
      <w:r w:rsidR="003A33A4" w:rsidRPr="002C2AAC">
        <w:rPr>
          <w:rFonts w:cs="Times New Roman"/>
          <w:u w:val="single"/>
        </w:rPr>
        <w:t> </w:t>
      </w:r>
      <w:r w:rsidR="00F36D75" w:rsidRPr="00731F87">
        <w:rPr>
          <w:rFonts w:cs="Times New Roman"/>
          <w:b/>
          <w:noProof/>
        </w:rPr>
        <w:t xml:space="preserve"> </w:t>
      </w:r>
      <w:r w:rsidR="002062BC">
        <w:rPr>
          <w:rFonts w:cs="Times New Roman"/>
          <w:b/>
          <w:noProof/>
        </w:rPr>
        <w:t>202</w:t>
      </w:r>
      <w:r w:rsidR="00F24148">
        <w:rPr>
          <w:rFonts w:cs="Times New Roman"/>
          <w:b/>
          <w:noProof/>
        </w:rPr>
        <w:t>4</w:t>
      </w:r>
      <w:r w:rsidRPr="00731F87">
        <w:rPr>
          <w:rFonts w:cs="Times New Roman"/>
          <w:b/>
          <w:noProof/>
        </w:rPr>
        <w:t xml:space="preserve"> р. </w:t>
      </w:r>
    </w:p>
    <w:p w14:paraId="03D97606" w14:textId="77777777" w:rsidR="00C544F8" w:rsidRPr="003A33A4" w:rsidRDefault="00C544F8" w:rsidP="003A33A4">
      <w:pPr>
        <w:ind w:firstLine="0"/>
        <w:rPr>
          <w:rFonts w:cs="Times New Roman"/>
          <w:bCs/>
          <w:noProof/>
        </w:rPr>
      </w:pPr>
      <w:r w:rsidRPr="00731F87">
        <w:rPr>
          <w:rFonts w:cs="Times New Roman"/>
          <w:b/>
          <w:noProof/>
        </w:rPr>
        <w:t>з оцінкою «</w:t>
      </w:r>
      <w:r w:rsidR="003A33A4">
        <w:rPr>
          <w:rFonts w:cs="Times New Roman"/>
          <w:u w:val="single"/>
        </w:rPr>
        <w:tab/>
      </w:r>
      <w:r w:rsidR="003A33A4" w:rsidRPr="002C2AAC">
        <w:rPr>
          <w:rFonts w:cs="Times New Roman"/>
          <w:u w:val="single"/>
        </w:rPr>
        <w:t> </w:t>
      </w:r>
      <w:r w:rsidRPr="00731F87">
        <w:rPr>
          <w:rFonts w:cs="Times New Roman"/>
          <w:b/>
          <w:noProof/>
        </w:rPr>
        <w:t>/</w:t>
      </w:r>
      <w:r w:rsidR="003A33A4">
        <w:rPr>
          <w:rFonts w:cs="Times New Roman"/>
          <w:u w:val="single"/>
        </w:rPr>
        <w:tab/>
      </w:r>
      <w:r w:rsidR="003A33A4" w:rsidRPr="002C2AAC">
        <w:rPr>
          <w:rFonts w:cs="Times New Roman"/>
          <w:u w:val="single"/>
        </w:rPr>
        <w:t> </w:t>
      </w:r>
      <w:r w:rsidRPr="00731F87">
        <w:rPr>
          <w:rFonts w:cs="Times New Roman"/>
          <w:b/>
          <w:noProof/>
        </w:rPr>
        <w:t>/</w:t>
      </w:r>
      <w:r w:rsidR="003A33A4">
        <w:rPr>
          <w:rFonts w:cs="Times New Roman"/>
          <w:u w:val="single"/>
        </w:rPr>
        <w:tab/>
      </w:r>
      <w:r w:rsidR="003A33A4" w:rsidRPr="002C2AAC">
        <w:rPr>
          <w:rFonts w:cs="Times New Roman"/>
          <w:u w:val="single"/>
        </w:rPr>
        <w:t> </w:t>
      </w:r>
      <w:r w:rsidRPr="00731F87">
        <w:rPr>
          <w:rFonts w:cs="Times New Roman"/>
          <w:b/>
          <w:noProof/>
        </w:rPr>
        <w:t>»</w:t>
      </w:r>
    </w:p>
    <w:p w14:paraId="48918511" w14:textId="77777777" w:rsidR="006A3BF3" w:rsidRPr="00206173" w:rsidRDefault="00C544F8" w:rsidP="00206173">
      <w:pPr>
        <w:tabs>
          <w:tab w:val="left" w:pos="9354"/>
        </w:tabs>
        <w:ind w:firstLine="0"/>
        <w:rPr>
          <w:rFonts w:cs="Times New Roman"/>
          <w:u w:val="single"/>
        </w:rPr>
      </w:pPr>
      <w:r w:rsidRPr="00731F87">
        <w:rPr>
          <w:rFonts w:cs="Times New Roman"/>
          <w:b/>
          <w:noProof/>
        </w:rPr>
        <w:t>Підписи членів комісії</w:t>
      </w:r>
      <w:r w:rsidR="003A33A4" w:rsidRPr="002C2AAC">
        <w:rPr>
          <w:rFonts w:cs="Times New Roman"/>
          <w:u w:val="single"/>
        </w:rPr>
        <w:t> </w:t>
      </w:r>
      <w:r w:rsidR="003A33A4">
        <w:rPr>
          <w:rFonts w:cs="Times New Roman"/>
          <w:u w:val="single"/>
        </w:rPr>
        <w:tab/>
      </w:r>
    </w:p>
    <w:p w14:paraId="11AAC28F" w14:textId="77777777" w:rsidR="003F689A" w:rsidRPr="000C4E7A" w:rsidRDefault="003A33A4" w:rsidP="00206173">
      <w:pPr>
        <w:spacing w:before="1680"/>
        <w:ind w:firstLine="0"/>
        <w:contextualSpacing w:val="0"/>
        <w:jc w:val="center"/>
        <w:rPr>
          <w:noProof/>
          <w:szCs w:val="28"/>
        </w:rPr>
        <w:sectPr w:rsidR="003F689A" w:rsidRPr="000C4E7A" w:rsidSect="001A4DA2">
          <w:headerReference w:type="first" r:id="rId8"/>
          <w:pgSz w:w="11906" w:h="16838"/>
          <w:pgMar w:top="851" w:right="851" w:bottom="1134" w:left="1701" w:header="0" w:footer="709" w:gutter="0"/>
          <w:cols w:space="708"/>
          <w:docGrid w:linePitch="360"/>
        </w:sectPr>
      </w:pPr>
      <w:r w:rsidRPr="000C4E7A">
        <w:rPr>
          <w:noProof/>
          <w:szCs w:val="28"/>
        </w:rPr>
        <w:t xml:space="preserve">Ужгород </w:t>
      </w:r>
      <w:r w:rsidR="002062BC">
        <w:rPr>
          <w:noProof/>
          <w:szCs w:val="28"/>
        </w:rPr>
        <w:t>202</w:t>
      </w:r>
      <w:r w:rsidR="00F24148">
        <w:rPr>
          <w:noProof/>
          <w:szCs w:val="28"/>
        </w:rPr>
        <w:t>4</w:t>
      </w:r>
    </w:p>
    <w:p w14:paraId="5EF69235" w14:textId="77777777" w:rsidR="00B14411" w:rsidRPr="00206173" w:rsidRDefault="00896E83" w:rsidP="00A4582C">
      <w:pPr>
        <w:ind w:firstLine="0"/>
        <w:jc w:val="center"/>
        <w:rPr>
          <w:b/>
        </w:rPr>
      </w:pPr>
      <w:r w:rsidRPr="00206173">
        <w:rPr>
          <w:b/>
        </w:rPr>
        <w:lastRenderedPageBreak/>
        <w:t>ЗМІСТ</w:t>
      </w:r>
    </w:p>
    <w:p w14:paraId="3453E62D" w14:textId="77777777" w:rsidR="00C8362D" w:rsidRDefault="00C8362D" w:rsidP="00E47643">
      <w:pPr>
        <w:pStyle w:val="11"/>
      </w:pPr>
      <w:r w:rsidRPr="00FD0038">
        <w:t>ВСТУП</w:t>
      </w:r>
      <w:r>
        <w:tab/>
        <w:t>3</w:t>
      </w:r>
    </w:p>
    <w:p w14:paraId="57FEDD06" w14:textId="39A69B41" w:rsidR="000D1C5E" w:rsidRDefault="00062CDA">
      <w:pPr>
        <w:pStyle w:val="11"/>
        <w:rPr>
          <w:rFonts w:asciiTheme="minorHAnsi" w:eastAsiaTheme="minorEastAsia" w:hAnsiTheme="minorHAnsi" w:cstheme="minorBidi"/>
          <w:iCs w:val="0"/>
          <w:kern w:val="2"/>
          <w:sz w:val="22"/>
          <w:szCs w:val="22"/>
          <w:lang w:val="ru-RU"/>
          <w14:ligatures w14:val="standardContextual"/>
        </w:rPr>
      </w:pPr>
      <w:r w:rsidRPr="00E47643">
        <w:fldChar w:fldCharType="begin"/>
      </w:r>
      <w:r w:rsidRPr="00E47643">
        <w:instrText xml:space="preserve"> TOC \o "1-3" \h \z \u </w:instrText>
      </w:r>
      <w:r w:rsidRPr="00E47643">
        <w:fldChar w:fldCharType="separate"/>
      </w:r>
      <w:hyperlink w:anchor="_Toc160890484" w:history="1">
        <w:r w:rsidR="000D1C5E" w:rsidRPr="00A1717E">
          <w:rPr>
            <w:rStyle w:val="ae"/>
          </w:rPr>
          <w:t>1 ТЕОРЕТИЧНА ЧАСТИНА</w:t>
        </w:r>
        <w:r w:rsidR="000D1C5E">
          <w:rPr>
            <w:webHidden/>
          </w:rPr>
          <w:tab/>
        </w:r>
        <w:r w:rsidR="000D1C5E">
          <w:rPr>
            <w:webHidden/>
          </w:rPr>
          <w:fldChar w:fldCharType="begin"/>
        </w:r>
        <w:r w:rsidR="000D1C5E">
          <w:rPr>
            <w:webHidden/>
          </w:rPr>
          <w:instrText xml:space="preserve"> PAGEREF _Toc160890484 \h </w:instrText>
        </w:r>
        <w:r w:rsidR="000D1C5E">
          <w:rPr>
            <w:webHidden/>
          </w:rPr>
        </w:r>
        <w:r w:rsidR="000D1C5E">
          <w:rPr>
            <w:webHidden/>
          </w:rPr>
          <w:fldChar w:fldCharType="separate"/>
        </w:r>
        <w:r w:rsidR="000D1C5E">
          <w:rPr>
            <w:webHidden/>
          </w:rPr>
          <w:t>4</w:t>
        </w:r>
        <w:r w:rsidR="000D1C5E">
          <w:rPr>
            <w:webHidden/>
          </w:rPr>
          <w:fldChar w:fldCharType="end"/>
        </w:r>
      </w:hyperlink>
    </w:p>
    <w:p w14:paraId="67721574" w14:textId="5D98F054" w:rsidR="000D1C5E" w:rsidRDefault="00000000">
      <w:pPr>
        <w:pStyle w:val="23"/>
        <w:rPr>
          <w:rFonts w:asciiTheme="minorHAnsi" w:eastAsiaTheme="minorEastAsia" w:hAnsiTheme="minorHAnsi"/>
          <w:bCs w:val="0"/>
          <w:noProof/>
          <w:kern w:val="2"/>
          <w:sz w:val="22"/>
          <w:lang w:val="ru-RU" w:eastAsia="ru-RU"/>
          <w14:ligatures w14:val="standardContextual"/>
        </w:rPr>
      </w:pPr>
      <w:hyperlink w:anchor="_Toc160890485" w:history="1">
        <w:r w:rsidR="000D1C5E" w:rsidRPr="00A1717E">
          <w:rPr>
            <w:rStyle w:val="ae"/>
            <w:noProof/>
          </w:rPr>
          <w:t>1.1 Загальні відомості про</w:t>
        </w:r>
        <w:r w:rsidR="000D1C5E" w:rsidRPr="00A1717E">
          <w:rPr>
            <w:rStyle w:val="ae"/>
            <w:noProof/>
            <w:lang w:val="ru-RU"/>
          </w:rPr>
          <w:t xml:space="preserve"> </w:t>
        </w:r>
        <w:r w:rsidR="000D1C5E" w:rsidRPr="00A1717E">
          <w:rPr>
            <w:rStyle w:val="ae"/>
            <w:noProof/>
          </w:rPr>
          <w:t>програмний продукт</w:t>
        </w:r>
        <w:r w:rsidR="000D1C5E">
          <w:rPr>
            <w:noProof/>
            <w:webHidden/>
          </w:rPr>
          <w:tab/>
        </w:r>
        <w:r w:rsidR="000D1C5E">
          <w:rPr>
            <w:noProof/>
            <w:webHidden/>
          </w:rPr>
          <w:fldChar w:fldCharType="begin"/>
        </w:r>
        <w:r w:rsidR="000D1C5E">
          <w:rPr>
            <w:noProof/>
            <w:webHidden/>
          </w:rPr>
          <w:instrText xml:space="preserve"> PAGEREF _Toc160890485 \h </w:instrText>
        </w:r>
        <w:r w:rsidR="000D1C5E">
          <w:rPr>
            <w:noProof/>
            <w:webHidden/>
          </w:rPr>
        </w:r>
        <w:r w:rsidR="000D1C5E">
          <w:rPr>
            <w:noProof/>
            <w:webHidden/>
          </w:rPr>
          <w:fldChar w:fldCharType="separate"/>
        </w:r>
        <w:r w:rsidR="000D1C5E">
          <w:rPr>
            <w:noProof/>
            <w:webHidden/>
          </w:rPr>
          <w:t>4</w:t>
        </w:r>
        <w:r w:rsidR="000D1C5E">
          <w:rPr>
            <w:noProof/>
            <w:webHidden/>
          </w:rPr>
          <w:fldChar w:fldCharType="end"/>
        </w:r>
      </w:hyperlink>
    </w:p>
    <w:p w14:paraId="1EAE0106" w14:textId="77C291DE" w:rsidR="000D1C5E" w:rsidRDefault="00000000">
      <w:pPr>
        <w:pStyle w:val="33"/>
        <w:rPr>
          <w:rFonts w:asciiTheme="minorHAnsi" w:eastAsiaTheme="minorEastAsia" w:hAnsiTheme="minorHAns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60890486" w:history="1">
        <w:r w:rsidR="000D1C5E" w:rsidRPr="00A1717E">
          <w:rPr>
            <w:rStyle w:val="ae"/>
            <w:noProof/>
          </w:rPr>
          <w:t>1.1.1</w:t>
        </w:r>
        <w:r w:rsidR="000D1C5E" w:rsidRPr="00A1717E">
          <w:rPr>
            <w:rStyle w:val="ae"/>
            <w:rFonts w:cs="Times New Roman"/>
            <w:noProof/>
          </w:rPr>
          <w:t xml:space="preserve"> «</w:t>
        </w:r>
        <w:r w:rsidR="000D1C5E" w:rsidRPr="00A1717E">
          <w:rPr>
            <w:rStyle w:val="ae"/>
            <w:noProof/>
          </w:rPr>
          <w:t>Система управління співробітниками компанії таксі</w:t>
        </w:r>
        <w:r w:rsidR="000D1C5E" w:rsidRPr="00A1717E">
          <w:rPr>
            <w:rStyle w:val="ae"/>
            <w:rFonts w:cs="Times New Roman"/>
            <w:noProof/>
          </w:rPr>
          <w:t>»</w:t>
        </w:r>
        <w:r w:rsidR="000D1C5E">
          <w:rPr>
            <w:noProof/>
            <w:webHidden/>
          </w:rPr>
          <w:tab/>
        </w:r>
        <w:r w:rsidR="000D1C5E">
          <w:rPr>
            <w:noProof/>
            <w:webHidden/>
          </w:rPr>
          <w:fldChar w:fldCharType="begin"/>
        </w:r>
        <w:r w:rsidR="000D1C5E">
          <w:rPr>
            <w:noProof/>
            <w:webHidden/>
          </w:rPr>
          <w:instrText xml:space="preserve"> PAGEREF _Toc160890486 \h </w:instrText>
        </w:r>
        <w:r w:rsidR="000D1C5E">
          <w:rPr>
            <w:noProof/>
            <w:webHidden/>
          </w:rPr>
        </w:r>
        <w:r w:rsidR="000D1C5E">
          <w:rPr>
            <w:noProof/>
            <w:webHidden/>
          </w:rPr>
          <w:fldChar w:fldCharType="separate"/>
        </w:r>
        <w:r w:rsidR="000D1C5E">
          <w:rPr>
            <w:noProof/>
            <w:webHidden/>
          </w:rPr>
          <w:t>4</w:t>
        </w:r>
        <w:r w:rsidR="000D1C5E">
          <w:rPr>
            <w:noProof/>
            <w:webHidden/>
          </w:rPr>
          <w:fldChar w:fldCharType="end"/>
        </w:r>
      </w:hyperlink>
    </w:p>
    <w:p w14:paraId="1469FCA7" w14:textId="4838CEAA" w:rsidR="000D1C5E" w:rsidRDefault="00000000">
      <w:pPr>
        <w:pStyle w:val="33"/>
        <w:rPr>
          <w:rFonts w:asciiTheme="minorHAnsi" w:eastAsiaTheme="minorEastAsia" w:hAnsiTheme="minorHAns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60890487" w:history="1">
        <w:r w:rsidR="000D1C5E" w:rsidRPr="00A1717E">
          <w:rPr>
            <w:rStyle w:val="ae"/>
            <w:noProof/>
            <w:lang w:val="ru-RU"/>
          </w:rPr>
          <w:t>1.1.2</w:t>
        </w:r>
        <w:r w:rsidR="000D1C5E" w:rsidRPr="00A1717E">
          <w:rPr>
            <w:rStyle w:val="ae"/>
            <w:noProof/>
          </w:rPr>
          <w:t xml:space="preserve"> ООП та тип данних </w:t>
        </w:r>
        <w:r w:rsidR="000D1C5E" w:rsidRPr="00A1717E">
          <w:rPr>
            <w:rStyle w:val="ae"/>
            <w:noProof/>
            <w:lang w:val="en-US"/>
          </w:rPr>
          <w:t>JSON</w:t>
        </w:r>
        <w:r w:rsidR="000D1C5E">
          <w:rPr>
            <w:noProof/>
            <w:webHidden/>
          </w:rPr>
          <w:tab/>
        </w:r>
        <w:r w:rsidR="000D1C5E">
          <w:rPr>
            <w:noProof/>
            <w:webHidden/>
          </w:rPr>
          <w:fldChar w:fldCharType="begin"/>
        </w:r>
        <w:r w:rsidR="000D1C5E">
          <w:rPr>
            <w:noProof/>
            <w:webHidden/>
          </w:rPr>
          <w:instrText xml:space="preserve"> PAGEREF _Toc160890487 \h </w:instrText>
        </w:r>
        <w:r w:rsidR="000D1C5E">
          <w:rPr>
            <w:noProof/>
            <w:webHidden/>
          </w:rPr>
        </w:r>
        <w:r w:rsidR="000D1C5E">
          <w:rPr>
            <w:noProof/>
            <w:webHidden/>
          </w:rPr>
          <w:fldChar w:fldCharType="separate"/>
        </w:r>
        <w:r w:rsidR="000D1C5E">
          <w:rPr>
            <w:noProof/>
            <w:webHidden/>
          </w:rPr>
          <w:t>5</w:t>
        </w:r>
        <w:r w:rsidR="000D1C5E">
          <w:rPr>
            <w:noProof/>
            <w:webHidden/>
          </w:rPr>
          <w:fldChar w:fldCharType="end"/>
        </w:r>
      </w:hyperlink>
    </w:p>
    <w:p w14:paraId="410E525B" w14:textId="66C4103C" w:rsidR="000D1C5E" w:rsidRDefault="00000000">
      <w:pPr>
        <w:pStyle w:val="33"/>
        <w:rPr>
          <w:rFonts w:asciiTheme="minorHAnsi" w:eastAsiaTheme="minorEastAsia" w:hAnsiTheme="minorHAns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60890488" w:history="1">
        <w:r w:rsidR="000D1C5E" w:rsidRPr="00A1717E">
          <w:rPr>
            <w:rStyle w:val="ae"/>
            <w:noProof/>
          </w:rPr>
          <w:t>1.1.3</w:t>
        </w:r>
        <w:r w:rsidR="000D1C5E" w:rsidRPr="00A1717E">
          <w:rPr>
            <w:rStyle w:val="ae"/>
            <w:noProof/>
            <w:lang w:val="en-US"/>
          </w:rPr>
          <w:t xml:space="preserve"> Google Code Style </w:t>
        </w:r>
        <w:r w:rsidR="000D1C5E" w:rsidRPr="00A1717E">
          <w:rPr>
            <w:rStyle w:val="ae"/>
            <w:noProof/>
            <w:lang w:val="ru-RU"/>
          </w:rPr>
          <w:t>та</w:t>
        </w:r>
        <w:r w:rsidR="000D1C5E" w:rsidRPr="00A1717E">
          <w:rPr>
            <w:rStyle w:val="ae"/>
            <w:noProof/>
            <w:lang w:val="en-US"/>
          </w:rPr>
          <w:t xml:space="preserve"> Java SonarLint</w:t>
        </w:r>
        <w:r w:rsidR="000D1C5E">
          <w:rPr>
            <w:noProof/>
            <w:webHidden/>
          </w:rPr>
          <w:tab/>
        </w:r>
        <w:r w:rsidR="000D1C5E">
          <w:rPr>
            <w:noProof/>
            <w:webHidden/>
          </w:rPr>
          <w:fldChar w:fldCharType="begin"/>
        </w:r>
        <w:r w:rsidR="000D1C5E">
          <w:rPr>
            <w:noProof/>
            <w:webHidden/>
          </w:rPr>
          <w:instrText xml:space="preserve"> PAGEREF _Toc160890488 \h </w:instrText>
        </w:r>
        <w:r w:rsidR="000D1C5E">
          <w:rPr>
            <w:noProof/>
            <w:webHidden/>
          </w:rPr>
        </w:r>
        <w:r w:rsidR="000D1C5E">
          <w:rPr>
            <w:noProof/>
            <w:webHidden/>
          </w:rPr>
          <w:fldChar w:fldCharType="separate"/>
        </w:r>
        <w:r w:rsidR="000D1C5E">
          <w:rPr>
            <w:noProof/>
            <w:webHidden/>
          </w:rPr>
          <w:t>5</w:t>
        </w:r>
        <w:r w:rsidR="000D1C5E">
          <w:rPr>
            <w:noProof/>
            <w:webHidden/>
          </w:rPr>
          <w:fldChar w:fldCharType="end"/>
        </w:r>
      </w:hyperlink>
    </w:p>
    <w:p w14:paraId="5D7A5608" w14:textId="05F1A800" w:rsidR="000D1C5E" w:rsidRDefault="00000000">
      <w:pPr>
        <w:pStyle w:val="23"/>
        <w:rPr>
          <w:rFonts w:asciiTheme="minorHAnsi" w:eastAsiaTheme="minorEastAsia" w:hAnsiTheme="minorHAnsi"/>
          <w:bCs w:val="0"/>
          <w:noProof/>
          <w:kern w:val="2"/>
          <w:sz w:val="22"/>
          <w:lang w:val="ru-RU" w:eastAsia="ru-RU"/>
          <w14:ligatures w14:val="standardContextual"/>
        </w:rPr>
      </w:pPr>
      <w:hyperlink w:anchor="_Toc160890489" w:history="1">
        <w:r w:rsidR="000D1C5E" w:rsidRPr="00A1717E">
          <w:rPr>
            <w:rStyle w:val="ae"/>
            <w:noProof/>
          </w:rPr>
          <w:t>1.2 Огляд аналогів</w:t>
        </w:r>
        <w:r w:rsidR="000D1C5E">
          <w:rPr>
            <w:noProof/>
            <w:webHidden/>
          </w:rPr>
          <w:tab/>
        </w:r>
        <w:r w:rsidR="000D1C5E">
          <w:rPr>
            <w:noProof/>
            <w:webHidden/>
          </w:rPr>
          <w:fldChar w:fldCharType="begin"/>
        </w:r>
        <w:r w:rsidR="000D1C5E">
          <w:rPr>
            <w:noProof/>
            <w:webHidden/>
          </w:rPr>
          <w:instrText xml:space="preserve"> PAGEREF _Toc160890489 \h </w:instrText>
        </w:r>
        <w:r w:rsidR="000D1C5E">
          <w:rPr>
            <w:noProof/>
            <w:webHidden/>
          </w:rPr>
        </w:r>
        <w:r w:rsidR="000D1C5E">
          <w:rPr>
            <w:noProof/>
            <w:webHidden/>
          </w:rPr>
          <w:fldChar w:fldCharType="separate"/>
        </w:r>
        <w:r w:rsidR="000D1C5E">
          <w:rPr>
            <w:noProof/>
            <w:webHidden/>
          </w:rPr>
          <w:t>6</w:t>
        </w:r>
        <w:r w:rsidR="000D1C5E">
          <w:rPr>
            <w:noProof/>
            <w:webHidden/>
          </w:rPr>
          <w:fldChar w:fldCharType="end"/>
        </w:r>
      </w:hyperlink>
    </w:p>
    <w:p w14:paraId="39435D1A" w14:textId="71764E3B" w:rsidR="000D1C5E" w:rsidRDefault="00000000">
      <w:pPr>
        <w:pStyle w:val="23"/>
        <w:rPr>
          <w:rFonts w:asciiTheme="minorHAnsi" w:eastAsiaTheme="minorEastAsia" w:hAnsiTheme="minorHAnsi"/>
          <w:bCs w:val="0"/>
          <w:noProof/>
          <w:kern w:val="2"/>
          <w:sz w:val="22"/>
          <w:lang w:val="ru-RU" w:eastAsia="ru-RU"/>
          <w14:ligatures w14:val="standardContextual"/>
        </w:rPr>
      </w:pPr>
      <w:hyperlink w:anchor="_Toc160890490" w:history="1">
        <w:r w:rsidR="000D1C5E" w:rsidRPr="00A1717E">
          <w:rPr>
            <w:rStyle w:val="ae"/>
            <w:noProof/>
          </w:rPr>
          <w:t>1.3 Опис предметної області та постановка задачі</w:t>
        </w:r>
        <w:r w:rsidR="000D1C5E">
          <w:rPr>
            <w:noProof/>
            <w:webHidden/>
          </w:rPr>
          <w:tab/>
        </w:r>
        <w:r w:rsidR="000D1C5E">
          <w:rPr>
            <w:noProof/>
            <w:webHidden/>
          </w:rPr>
          <w:fldChar w:fldCharType="begin"/>
        </w:r>
        <w:r w:rsidR="000D1C5E">
          <w:rPr>
            <w:noProof/>
            <w:webHidden/>
          </w:rPr>
          <w:instrText xml:space="preserve"> PAGEREF _Toc160890490 \h </w:instrText>
        </w:r>
        <w:r w:rsidR="000D1C5E">
          <w:rPr>
            <w:noProof/>
            <w:webHidden/>
          </w:rPr>
        </w:r>
        <w:r w:rsidR="000D1C5E">
          <w:rPr>
            <w:noProof/>
            <w:webHidden/>
          </w:rPr>
          <w:fldChar w:fldCharType="separate"/>
        </w:r>
        <w:r w:rsidR="000D1C5E">
          <w:rPr>
            <w:noProof/>
            <w:webHidden/>
          </w:rPr>
          <w:t>7</w:t>
        </w:r>
        <w:r w:rsidR="000D1C5E">
          <w:rPr>
            <w:noProof/>
            <w:webHidden/>
          </w:rPr>
          <w:fldChar w:fldCharType="end"/>
        </w:r>
      </w:hyperlink>
    </w:p>
    <w:p w14:paraId="6857935F" w14:textId="2EE27A8F" w:rsidR="000D1C5E" w:rsidRDefault="00000000">
      <w:pPr>
        <w:pStyle w:val="23"/>
        <w:rPr>
          <w:rFonts w:asciiTheme="minorHAnsi" w:eastAsiaTheme="minorEastAsia" w:hAnsiTheme="minorHAnsi"/>
          <w:bCs w:val="0"/>
          <w:noProof/>
          <w:kern w:val="2"/>
          <w:sz w:val="22"/>
          <w:lang w:val="ru-RU" w:eastAsia="ru-RU"/>
          <w14:ligatures w14:val="standardContextual"/>
        </w:rPr>
      </w:pPr>
      <w:hyperlink w:anchor="_Toc160890491" w:history="1">
        <w:r w:rsidR="000D1C5E" w:rsidRPr="00A1717E">
          <w:rPr>
            <w:rStyle w:val="ae"/>
            <w:noProof/>
            <w:lang w:val="ru-RU"/>
          </w:rPr>
          <w:t>1.4</w:t>
        </w:r>
        <w:r w:rsidR="000D1C5E" w:rsidRPr="00A1717E">
          <w:rPr>
            <w:rStyle w:val="ae"/>
            <w:noProof/>
          </w:rPr>
          <w:t xml:space="preserve"> Обґрунтування вибору методу розв’язку задачі</w:t>
        </w:r>
        <w:r w:rsidR="000D1C5E">
          <w:rPr>
            <w:noProof/>
            <w:webHidden/>
          </w:rPr>
          <w:tab/>
        </w:r>
        <w:r w:rsidR="000D1C5E">
          <w:rPr>
            <w:noProof/>
            <w:webHidden/>
          </w:rPr>
          <w:fldChar w:fldCharType="begin"/>
        </w:r>
        <w:r w:rsidR="000D1C5E">
          <w:rPr>
            <w:noProof/>
            <w:webHidden/>
          </w:rPr>
          <w:instrText xml:space="preserve"> PAGEREF _Toc160890491 \h </w:instrText>
        </w:r>
        <w:r w:rsidR="000D1C5E">
          <w:rPr>
            <w:noProof/>
            <w:webHidden/>
          </w:rPr>
        </w:r>
        <w:r w:rsidR="000D1C5E">
          <w:rPr>
            <w:noProof/>
            <w:webHidden/>
          </w:rPr>
          <w:fldChar w:fldCharType="separate"/>
        </w:r>
        <w:r w:rsidR="000D1C5E">
          <w:rPr>
            <w:noProof/>
            <w:webHidden/>
          </w:rPr>
          <w:t>8</w:t>
        </w:r>
        <w:r w:rsidR="000D1C5E">
          <w:rPr>
            <w:noProof/>
            <w:webHidden/>
          </w:rPr>
          <w:fldChar w:fldCharType="end"/>
        </w:r>
      </w:hyperlink>
    </w:p>
    <w:p w14:paraId="02BD970E" w14:textId="551252A6" w:rsidR="000D1C5E" w:rsidRDefault="00000000">
      <w:pPr>
        <w:pStyle w:val="23"/>
        <w:rPr>
          <w:rFonts w:asciiTheme="minorHAnsi" w:eastAsiaTheme="minorEastAsia" w:hAnsiTheme="minorHAnsi"/>
          <w:bCs w:val="0"/>
          <w:noProof/>
          <w:kern w:val="2"/>
          <w:sz w:val="22"/>
          <w:lang w:val="ru-RU" w:eastAsia="ru-RU"/>
          <w14:ligatures w14:val="standardContextual"/>
        </w:rPr>
      </w:pPr>
      <w:hyperlink w:anchor="_Toc160890492" w:history="1">
        <w:r w:rsidR="000D1C5E" w:rsidRPr="00A1717E">
          <w:rPr>
            <w:rStyle w:val="ae"/>
            <w:noProof/>
          </w:rPr>
          <w:t>1.5 Огляд засобів розробки</w:t>
        </w:r>
        <w:r w:rsidR="000D1C5E">
          <w:rPr>
            <w:noProof/>
            <w:webHidden/>
          </w:rPr>
          <w:tab/>
        </w:r>
        <w:r w:rsidR="000D1C5E">
          <w:rPr>
            <w:noProof/>
            <w:webHidden/>
          </w:rPr>
          <w:fldChar w:fldCharType="begin"/>
        </w:r>
        <w:r w:rsidR="000D1C5E">
          <w:rPr>
            <w:noProof/>
            <w:webHidden/>
          </w:rPr>
          <w:instrText xml:space="preserve"> PAGEREF _Toc160890492 \h </w:instrText>
        </w:r>
        <w:r w:rsidR="000D1C5E">
          <w:rPr>
            <w:noProof/>
            <w:webHidden/>
          </w:rPr>
        </w:r>
        <w:r w:rsidR="000D1C5E">
          <w:rPr>
            <w:noProof/>
            <w:webHidden/>
          </w:rPr>
          <w:fldChar w:fldCharType="separate"/>
        </w:r>
        <w:r w:rsidR="000D1C5E">
          <w:rPr>
            <w:noProof/>
            <w:webHidden/>
          </w:rPr>
          <w:t>10</w:t>
        </w:r>
        <w:r w:rsidR="000D1C5E">
          <w:rPr>
            <w:noProof/>
            <w:webHidden/>
          </w:rPr>
          <w:fldChar w:fldCharType="end"/>
        </w:r>
      </w:hyperlink>
    </w:p>
    <w:p w14:paraId="3E58AB02" w14:textId="75F916CF" w:rsidR="000D1C5E" w:rsidRDefault="00000000">
      <w:pPr>
        <w:pStyle w:val="11"/>
        <w:rPr>
          <w:rFonts w:asciiTheme="minorHAnsi" w:eastAsiaTheme="minorEastAsia" w:hAnsiTheme="minorHAnsi" w:cstheme="minorBidi"/>
          <w:iCs w:val="0"/>
          <w:kern w:val="2"/>
          <w:sz w:val="22"/>
          <w:szCs w:val="22"/>
          <w:lang w:val="ru-RU"/>
          <w14:ligatures w14:val="standardContextual"/>
        </w:rPr>
      </w:pPr>
      <w:hyperlink w:anchor="_Toc160890493" w:history="1">
        <w:r w:rsidR="000D1C5E" w:rsidRPr="00A1717E">
          <w:rPr>
            <w:rStyle w:val="ae"/>
          </w:rPr>
          <w:t>2 ПРАКТИЧНА ЧАСТИНА</w:t>
        </w:r>
        <w:r w:rsidR="000D1C5E">
          <w:rPr>
            <w:webHidden/>
          </w:rPr>
          <w:tab/>
        </w:r>
        <w:r w:rsidR="000D1C5E">
          <w:rPr>
            <w:webHidden/>
          </w:rPr>
          <w:fldChar w:fldCharType="begin"/>
        </w:r>
        <w:r w:rsidR="000D1C5E">
          <w:rPr>
            <w:webHidden/>
          </w:rPr>
          <w:instrText xml:space="preserve"> PAGEREF _Toc160890493 \h </w:instrText>
        </w:r>
        <w:r w:rsidR="000D1C5E">
          <w:rPr>
            <w:webHidden/>
          </w:rPr>
        </w:r>
        <w:r w:rsidR="000D1C5E">
          <w:rPr>
            <w:webHidden/>
          </w:rPr>
          <w:fldChar w:fldCharType="separate"/>
        </w:r>
        <w:r w:rsidR="000D1C5E">
          <w:rPr>
            <w:webHidden/>
          </w:rPr>
          <w:t>12</w:t>
        </w:r>
        <w:r w:rsidR="000D1C5E">
          <w:rPr>
            <w:webHidden/>
          </w:rPr>
          <w:fldChar w:fldCharType="end"/>
        </w:r>
      </w:hyperlink>
    </w:p>
    <w:p w14:paraId="6AA54B09" w14:textId="7ED42615" w:rsidR="000D1C5E" w:rsidRDefault="00000000">
      <w:pPr>
        <w:pStyle w:val="23"/>
        <w:rPr>
          <w:rFonts w:asciiTheme="minorHAnsi" w:eastAsiaTheme="minorEastAsia" w:hAnsiTheme="minorHAnsi"/>
          <w:bCs w:val="0"/>
          <w:noProof/>
          <w:kern w:val="2"/>
          <w:sz w:val="22"/>
          <w:lang w:val="ru-RU" w:eastAsia="ru-RU"/>
          <w14:ligatures w14:val="standardContextual"/>
        </w:rPr>
      </w:pPr>
      <w:hyperlink w:anchor="_Toc160890494" w:history="1">
        <w:r w:rsidR="000D1C5E" w:rsidRPr="00A1717E">
          <w:rPr>
            <w:rStyle w:val="ae"/>
            <w:noProof/>
          </w:rPr>
          <w:t>2.1 Інформаційна структура даних</w:t>
        </w:r>
        <w:r w:rsidR="000D1C5E">
          <w:rPr>
            <w:noProof/>
            <w:webHidden/>
          </w:rPr>
          <w:tab/>
        </w:r>
        <w:r w:rsidR="000D1C5E">
          <w:rPr>
            <w:noProof/>
            <w:webHidden/>
          </w:rPr>
          <w:fldChar w:fldCharType="begin"/>
        </w:r>
        <w:r w:rsidR="000D1C5E">
          <w:rPr>
            <w:noProof/>
            <w:webHidden/>
          </w:rPr>
          <w:instrText xml:space="preserve"> PAGEREF _Toc160890494 \h </w:instrText>
        </w:r>
        <w:r w:rsidR="000D1C5E">
          <w:rPr>
            <w:noProof/>
            <w:webHidden/>
          </w:rPr>
        </w:r>
        <w:r w:rsidR="000D1C5E">
          <w:rPr>
            <w:noProof/>
            <w:webHidden/>
          </w:rPr>
          <w:fldChar w:fldCharType="separate"/>
        </w:r>
        <w:r w:rsidR="000D1C5E">
          <w:rPr>
            <w:noProof/>
            <w:webHidden/>
          </w:rPr>
          <w:t>12</w:t>
        </w:r>
        <w:r w:rsidR="000D1C5E">
          <w:rPr>
            <w:noProof/>
            <w:webHidden/>
          </w:rPr>
          <w:fldChar w:fldCharType="end"/>
        </w:r>
      </w:hyperlink>
    </w:p>
    <w:p w14:paraId="623C8AE8" w14:textId="5A7388B4" w:rsidR="000D1C5E" w:rsidRDefault="00000000">
      <w:pPr>
        <w:pStyle w:val="23"/>
        <w:rPr>
          <w:rFonts w:asciiTheme="minorHAnsi" w:eastAsiaTheme="minorEastAsia" w:hAnsiTheme="minorHAnsi"/>
          <w:bCs w:val="0"/>
          <w:noProof/>
          <w:kern w:val="2"/>
          <w:sz w:val="22"/>
          <w:lang w:val="ru-RU" w:eastAsia="ru-RU"/>
          <w14:ligatures w14:val="standardContextual"/>
        </w:rPr>
      </w:pPr>
      <w:hyperlink w:anchor="_Toc160890495" w:history="1">
        <w:r w:rsidR="000D1C5E" w:rsidRPr="00A1717E">
          <w:rPr>
            <w:rStyle w:val="ae"/>
            <w:noProof/>
          </w:rPr>
          <w:t>2.2 Функціональні частини програми</w:t>
        </w:r>
        <w:r w:rsidR="000D1C5E">
          <w:rPr>
            <w:noProof/>
            <w:webHidden/>
          </w:rPr>
          <w:tab/>
        </w:r>
        <w:r w:rsidR="000D1C5E">
          <w:rPr>
            <w:noProof/>
            <w:webHidden/>
          </w:rPr>
          <w:fldChar w:fldCharType="begin"/>
        </w:r>
        <w:r w:rsidR="000D1C5E">
          <w:rPr>
            <w:noProof/>
            <w:webHidden/>
          </w:rPr>
          <w:instrText xml:space="preserve"> PAGEREF _Toc160890495 \h </w:instrText>
        </w:r>
        <w:r w:rsidR="000D1C5E">
          <w:rPr>
            <w:noProof/>
            <w:webHidden/>
          </w:rPr>
        </w:r>
        <w:r w:rsidR="000D1C5E">
          <w:rPr>
            <w:noProof/>
            <w:webHidden/>
          </w:rPr>
          <w:fldChar w:fldCharType="separate"/>
        </w:r>
        <w:r w:rsidR="000D1C5E">
          <w:rPr>
            <w:noProof/>
            <w:webHidden/>
          </w:rPr>
          <w:t>16</w:t>
        </w:r>
        <w:r w:rsidR="000D1C5E">
          <w:rPr>
            <w:noProof/>
            <w:webHidden/>
          </w:rPr>
          <w:fldChar w:fldCharType="end"/>
        </w:r>
      </w:hyperlink>
    </w:p>
    <w:p w14:paraId="47A9E309" w14:textId="1511CBC3" w:rsidR="000D1C5E" w:rsidRDefault="00000000">
      <w:pPr>
        <w:pStyle w:val="11"/>
        <w:rPr>
          <w:rFonts w:asciiTheme="minorHAnsi" w:eastAsiaTheme="minorEastAsia" w:hAnsiTheme="minorHAnsi" w:cstheme="minorBidi"/>
          <w:iCs w:val="0"/>
          <w:kern w:val="2"/>
          <w:sz w:val="22"/>
          <w:szCs w:val="22"/>
          <w:lang w:val="ru-RU"/>
          <w14:ligatures w14:val="standardContextual"/>
        </w:rPr>
      </w:pPr>
      <w:hyperlink w:anchor="_Toc160890496" w:history="1">
        <w:r w:rsidR="000D1C5E" w:rsidRPr="00A1717E">
          <w:rPr>
            <w:rStyle w:val="ae"/>
          </w:rPr>
          <w:t>Основні компоненти</w:t>
        </w:r>
        <w:r w:rsidR="000D1C5E">
          <w:rPr>
            <w:webHidden/>
          </w:rPr>
          <w:tab/>
        </w:r>
        <w:r w:rsidR="000D1C5E">
          <w:rPr>
            <w:webHidden/>
          </w:rPr>
          <w:fldChar w:fldCharType="begin"/>
        </w:r>
        <w:r w:rsidR="000D1C5E">
          <w:rPr>
            <w:webHidden/>
          </w:rPr>
          <w:instrText xml:space="preserve"> PAGEREF _Toc160890496 \h </w:instrText>
        </w:r>
        <w:r w:rsidR="000D1C5E">
          <w:rPr>
            <w:webHidden/>
          </w:rPr>
        </w:r>
        <w:r w:rsidR="000D1C5E">
          <w:rPr>
            <w:webHidden/>
          </w:rPr>
          <w:fldChar w:fldCharType="separate"/>
        </w:r>
        <w:r w:rsidR="000D1C5E">
          <w:rPr>
            <w:webHidden/>
          </w:rPr>
          <w:t>16</w:t>
        </w:r>
        <w:r w:rsidR="000D1C5E">
          <w:rPr>
            <w:webHidden/>
          </w:rPr>
          <w:fldChar w:fldCharType="end"/>
        </w:r>
      </w:hyperlink>
    </w:p>
    <w:p w14:paraId="5B77BAAB" w14:textId="3144703E" w:rsidR="000D1C5E" w:rsidRDefault="00000000">
      <w:pPr>
        <w:pStyle w:val="11"/>
        <w:rPr>
          <w:rFonts w:asciiTheme="minorHAnsi" w:eastAsiaTheme="minorEastAsia" w:hAnsiTheme="minorHAnsi" w:cstheme="minorBidi"/>
          <w:iCs w:val="0"/>
          <w:kern w:val="2"/>
          <w:sz w:val="22"/>
          <w:szCs w:val="22"/>
          <w:lang w:val="ru-RU"/>
          <w14:ligatures w14:val="standardContextual"/>
        </w:rPr>
      </w:pPr>
      <w:hyperlink w:anchor="_Toc160890497" w:history="1">
        <w:r w:rsidR="000D1C5E" w:rsidRPr="00A1717E">
          <w:rPr>
            <w:rStyle w:val="ae"/>
          </w:rPr>
          <w:t>Використані інструменти</w:t>
        </w:r>
        <w:r w:rsidR="000D1C5E">
          <w:rPr>
            <w:webHidden/>
          </w:rPr>
          <w:tab/>
        </w:r>
        <w:r w:rsidR="000D1C5E">
          <w:rPr>
            <w:webHidden/>
          </w:rPr>
          <w:fldChar w:fldCharType="begin"/>
        </w:r>
        <w:r w:rsidR="000D1C5E">
          <w:rPr>
            <w:webHidden/>
          </w:rPr>
          <w:instrText xml:space="preserve"> PAGEREF _Toc160890497 \h </w:instrText>
        </w:r>
        <w:r w:rsidR="000D1C5E">
          <w:rPr>
            <w:webHidden/>
          </w:rPr>
        </w:r>
        <w:r w:rsidR="000D1C5E">
          <w:rPr>
            <w:webHidden/>
          </w:rPr>
          <w:fldChar w:fldCharType="separate"/>
        </w:r>
        <w:r w:rsidR="000D1C5E">
          <w:rPr>
            <w:webHidden/>
          </w:rPr>
          <w:t>16</w:t>
        </w:r>
        <w:r w:rsidR="000D1C5E">
          <w:rPr>
            <w:webHidden/>
          </w:rPr>
          <w:fldChar w:fldCharType="end"/>
        </w:r>
      </w:hyperlink>
    </w:p>
    <w:p w14:paraId="1B410944" w14:textId="1636F0AA" w:rsidR="000D1C5E" w:rsidRDefault="00000000">
      <w:pPr>
        <w:pStyle w:val="11"/>
        <w:rPr>
          <w:rFonts w:asciiTheme="minorHAnsi" w:eastAsiaTheme="minorEastAsia" w:hAnsiTheme="minorHAnsi" w:cstheme="minorBidi"/>
          <w:iCs w:val="0"/>
          <w:kern w:val="2"/>
          <w:sz w:val="22"/>
          <w:szCs w:val="22"/>
          <w:lang w:val="ru-RU"/>
          <w14:ligatures w14:val="standardContextual"/>
        </w:rPr>
      </w:pPr>
      <w:hyperlink w:anchor="_Toc160890498" w:history="1">
        <w:r w:rsidR="000D1C5E" w:rsidRPr="00A1717E">
          <w:rPr>
            <w:rStyle w:val="ae"/>
          </w:rPr>
          <w:t>Яку конвенцію іменування використали?</w:t>
        </w:r>
        <w:r w:rsidR="000D1C5E">
          <w:rPr>
            <w:webHidden/>
          </w:rPr>
          <w:tab/>
        </w:r>
        <w:r w:rsidR="000D1C5E">
          <w:rPr>
            <w:webHidden/>
          </w:rPr>
          <w:fldChar w:fldCharType="begin"/>
        </w:r>
        <w:r w:rsidR="000D1C5E">
          <w:rPr>
            <w:webHidden/>
          </w:rPr>
          <w:instrText xml:space="preserve"> PAGEREF _Toc160890498 \h </w:instrText>
        </w:r>
        <w:r w:rsidR="000D1C5E">
          <w:rPr>
            <w:webHidden/>
          </w:rPr>
        </w:r>
        <w:r w:rsidR="000D1C5E">
          <w:rPr>
            <w:webHidden/>
          </w:rPr>
          <w:fldChar w:fldCharType="separate"/>
        </w:r>
        <w:r w:rsidR="000D1C5E">
          <w:rPr>
            <w:webHidden/>
          </w:rPr>
          <w:t>17</w:t>
        </w:r>
        <w:r w:rsidR="000D1C5E">
          <w:rPr>
            <w:webHidden/>
          </w:rPr>
          <w:fldChar w:fldCharType="end"/>
        </w:r>
      </w:hyperlink>
    </w:p>
    <w:p w14:paraId="290D32B2" w14:textId="08236EBC" w:rsidR="000D1C5E" w:rsidRDefault="00000000">
      <w:pPr>
        <w:pStyle w:val="11"/>
        <w:rPr>
          <w:rFonts w:asciiTheme="minorHAnsi" w:eastAsiaTheme="minorEastAsia" w:hAnsiTheme="minorHAnsi" w:cstheme="minorBidi"/>
          <w:iCs w:val="0"/>
          <w:kern w:val="2"/>
          <w:sz w:val="22"/>
          <w:szCs w:val="22"/>
          <w:lang w:val="ru-RU"/>
          <w14:ligatures w14:val="standardContextual"/>
        </w:rPr>
      </w:pPr>
      <w:hyperlink w:anchor="_Toc160890499" w:history="1">
        <w:r w:rsidR="000D1C5E" w:rsidRPr="00A1717E">
          <w:rPr>
            <w:rStyle w:val="ae"/>
          </w:rPr>
          <w:t>Опис структури даних та використаних змінних</w:t>
        </w:r>
        <w:r w:rsidR="000D1C5E">
          <w:rPr>
            <w:webHidden/>
          </w:rPr>
          <w:tab/>
        </w:r>
        <w:r w:rsidR="000D1C5E">
          <w:rPr>
            <w:webHidden/>
          </w:rPr>
          <w:fldChar w:fldCharType="begin"/>
        </w:r>
        <w:r w:rsidR="000D1C5E">
          <w:rPr>
            <w:webHidden/>
          </w:rPr>
          <w:instrText xml:space="preserve"> PAGEREF _Toc160890499 \h </w:instrText>
        </w:r>
        <w:r w:rsidR="000D1C5E">
          <w:rPr>
            <w:webHidden/>
          </w:rPr>
        </w:r>
        <w:r w:rsidR="000D1C5E">
          <w:rPr>
            <w:webHidden/>
          </w:rPr>
          <w:fldChar w:fldCharType="separate"/>
        </w:r>
        <w:r w:rsidR="000D1C5E">
          <w:rPr>
            <w:webHidden/>
          </w:rPr>
          <w:t>19</w:t>
        </w:r>
        <w:r w:rsidR="000D1C5E">
          <w:rPr>
            <w:webHidden/>
          </w:rPr>
          <w:fldChar w:fldCharType="end"/>
        </w:r>
      </w:hyperlink>
    </w:p>
    <w:p w14:paraId="7A5EAAF5" w14:textId="7BAD270C" w:rsidR="000D1C5E" w:rsidRDefault="00000000">
      <w:pPr>
        <w:pStyle w:val="11"/>
        <w:rPr>
          <w:rFonts w:asciiTheme="minorHAnsi" w:eastAsiaTheme="minorEastAsia" w:hAnsiTheme="minorHAnsi" w:cstheme="minorBidi"/>
          <w:iCs w:val="0"/>
          <w:kern w:val="2"/>
          <w:sz w:val="22"/>
          <w:szCs w:val="22"/>
          <w:lang w:val="ru-RU"/>
          <w14:ligatures w14:val="standardContextual"/>
        </w:rPr>
      </w:pPr>
      <w:hyperlink w:anchor="_Toc160890500" w:history="1">
        <w:r w:rsidR="000D1C5E" w:rsidRPr="00A1717E">
          <w:rPr>
            <w:rStyle w:val="ae"/>
          </w:rPr>
          <w:t>Структура проекту</w:t>
        </w:r>
        <w:r w:rsidR="000D1C5E">
          <w:rPr>
            <w:webHidden/>
          </w:rPr>
          <w:tab/>
        </w:r>
        <w:r w:rsidR="000D1C5E">
          <w:rPr>
            <w:webHidden/>
          </w:rPr>
          <w:fldChar w:fldCharType="begin"/>
        </w:r>
        <w:r w:rsidR="000D1C5E">
          <w:rPr>
            <w:webHidden/>
          </w:rPr>
          <w:instrText xml:space="preserve"> PAGEREF _Toc160890500 \h </w:instrText>
        </w:r>
        <w:r w:rsidR="000D1C5E">
          <w:rPr>
            <w:webHidden/>
          </w:rPr>
        </w:r>
        <w:r w:rsidR="000D1C5E">
          <w:rPr>
            <w:webHidden/>
          </w:rPr>
          <w:fldChar w:fldCharType="separate"/>
        </w:r>
        <w:r w:rsidR="000D1C5E">
          <w:rPr>
            <w:webHidden/>
          </w:rPr>
          <w:t>20</w:t>
        </w:r>
        <w:r w:rsidR="000D1C5E">
          <w:rPr>
            <w:webHidden/>
          </w:rPr>
          <w:fldChar w:fldCharType="end"/>
        </w:r>
      </w:hyperlink>
    </w:p>
    <w:p w14:paraId="1CD1601C" w14:textId="769B8A43" w:rsidR="000D1C5E" w:rsidRDefault="00000000">
      <w:pPr>
        <w:pStyle w:val="23"/>
        <w:rPr>
          <w:rFonts w:asciiTheme="minorHAnsi" w:eastAsiaTheme="minorEastAsia" w:hAnsiTheme="minorHAnsi"/>
          <w:bCs w:val="0"/>
          <w:noProof/>
          <w:kern w:val="2"/>
          <w:sz w:val="22"/>
          <w:lang w:val="ru-RU" w:eastAsia="ru-RU"/>
          <w14:ligatures w14:val="standardContextual"/>
        </w:rPr>
      </w:pPr>
      <w:hyperlink w:anchor="_Toc160890501" w:history="1">
        <w:r w:rsidR="000D1C5E" w:rsidRPr="00A1717E">
          <w:rPr>
            <w:rStyle w:val="ae"/>
            <w:noProof/>
          </w:rPr>
          <w:t>2.3 Тестування проєкту</w:t>
        </w:r>
        <w:r w:rsidR="000D1C5E">
          <w:rPr>
            <w:noProof/>
            <w:webHidden/>
          </w:rPr>
          <w:tab/>
        </w:r>
        <w:r w:rsidR="000D1C5E">
          <w:rPr>
            <w:noProof/>
            <w:webHidden/>
          </w:rPr>
          <w:fldChar w:fldCharType="begin"/>
        </w:r>
        <w:r w:rsidR="000D1C5E">
          <w:rPr>
            <w:noProof/>
            <w:webHidden/>
          </w:rPr>
          <w:instrText xml:space="preserve"> PAGEREF _Toc160890501 \h </w:instrText>
        </w:r>
        <w:r w:rsidR="000D1C5E">
          <w:rPr>
            <w:noProof/>
            <w:webHidden/>
          </w:rPr>
        </w:r>
        <w:r w:rsidR="000D1C5E">
          <w:rPr>
            <w:noProof/>
            <w:webHidden/>
          </w:rPr>
          <w:fldChar w:fldCharType="separate"/>
        </w:r>
        <w:r w:rsidR="000D1C5E">
          <w:rPr>
            <w:noProof/>
            <w:webHidden/>
          </w:rPr>
          <w:t>25</w:t>
        </w:r>
        <w:r w:rsidR="000D1C5E">
          <w:rPr>
            <w:noProof/>
            <w:webHidden/>
          </w:rPr>
          <w:fldChar w:fldCharType="end"/>
        </w:r>
      </w:hyperlink>
    </w:p>
    <w:p w14:paraId="2760C340" w14:textId="6529A32F" w:rsidR="000D1C5E" w:rsidRDefault="00000000">
      <w:pPr>
        <w:pStyle w:val="23"/>
        <w:rPr>
          <w:rFonts w:asciiTheme="minorHAnsi" w:eastAsiaTheme="minorEastAsia" w:hAnsiTheme="minorHAnsi"/>
          <w:bCs w:val="0"/>
          <w:noProof/>
          <w:kern w:val="2"/>
          <w:sz w:val="22"/>
          <w:lang w:val="ru-RU" w:eastAsia="ru-RU"/>
          <w14:ligatures w14:val="standardContextual"/>
        </w:rPr>
      </w:pPr>
      <w:hyperlink w:anchor="_Toc160890502" w:history="1">
        <w:r w:rsidR="000D1C5E" w:rsidRPr="00A1717E">
          <w:rPr>
            <w:rStyle w:val="ae"/>
            <w:noProof/>
          </w:rPr>
          <w:t>2.4 Інтерфейс та керівництво користувача</w:t>
        </w:r>
        <w:r w:rsidR="000D1C5E">
          <w:rPr>
            <w:noProof/>
            <w:webHidden/>
          </w:rPr>
          <w:tab/>
        </w:r>
        <w:r w:rsidR="000D1C5E">
          <w:rPr>
            <w:noProof/>
            <w:webHidden/>
          </w:rPr>
          <w:fldChar w:fldCharType="begin"/>
        </w:r>
        <w:r w:rsidR="000D1C5E">
          <w:rPr>
            <w:noProof/>
            <w:webHidden/>
          </w:rPr>
          <w:instrText xml:space="preserve"> PAGEREF _Toc160890502 \h </w:instrText>
        </w:r>
        <w:r w:rsidR="000D1C5E">
          <w:rPr>
            <w:noProof/>
            <w:webHidden/>
          </w:rPr>
        </w:r>
        <w:r w:rsidR="000D1C5E">
          <w:rPr>
            <w:noProof/>
            <w:webHidden/>
          </w:rPr>
          <w:fldChar w:fldCharType="separate"/>
        </w:r>
        <w:r w:rsidR="000D1C5E">
          <w:rPr>
            <w:noProof/>
            <w:webHidden/>
          </w:rPr>
          <w:t>28</w:t>
        </w:r>
        <w:r w:rsidR="000D1C5E">
          <w:rPr>
            <w:noProof/>
            <w:webHidden/>
          </w:rPr>
          <w:fldChar w:fldCharType="end"/>
        </w:r>
      </w:hyperlink>
    </w:p>
    <w:p w14:paraId="462F471D" w14:textId="4F5CCC25" w:rsidR="000D1C5E" w:rsidRDefault="00000000">
      <w:pPr>
        <w:pStyle w:val="11"/>
        <w:rPr>
          <w:rFonts w:asciiTheme="minorHAnsi" w:eastAsiaTheme="minorEastAsia" w:hAnsiTheme="minorHAnsi" w:cstheme="minorBidi"/>
          <w:iCs w:val="0"/>
          <w:kern w:val="2"/>
          <w:sz w:val="22"/>
          <w:szCs w:val="22"/>
          <w:lang w:val="ru-RU"/>
          <w14:ligatures w14:val="standardContextual"/>
        </w:rPr>
      </w:pPr>
      <w:hyperlink w:anchor="_Toc160890503" w:history="1">
        <w:r w:rsidR="000D1C5E" w:rsidRPr="00A1717E">
          <w:rPr>
            <w:rStyle w:val="ae"/>
          </w:rPr>
          <w:t>ВИСНОВКИ</w:t>
        </w:r>
        <w:r w:rsidR="000D1C5E">
          <w:rPr>
            <w:webHidden/>
          </w:rPr>
          <w:tab/>
        </w:r>
        <w:r w:rsidR="000D1C5E">
          <w:rPr>
            <w:webHidden/>
          </w:rPr>
          <w:fldChar w:fldCharType="begin"/>
        </w:r>
        <w:r w:rsidR="000D1C5E">
          <w:rPr>
            <w:webHidden/>
          </w:rPr>
          <w:instrText xml:space="preserve"> PAGEREF _Toc160890503 \h </w:instrText>
        </w:r>
        <w:r w:rsidR="000D1C5E">
          <w:rPr>
            <w:webHidden/>
          </w:rPr>
        </w:r>
        <w:r w:rsidR="000D1C5E">
          <w:rPr>
            <w:webHidden/>
          </w:rPr>
          <w:fldChar w:fldCharType="separate"/>
        </w:r>
        <w:r w:rsidR="000D1C5E">
          <w:rPr>
            <w:webHidden/>
          </w:rPr>
          <w:t>30</w:t>
        </w:r>
        <w:r w:rsidR="000D1C5E">
          <w:rPr>
            <w:webHidden/>
          </w:rPr>
          <w:fldChar w:fldCharType="end"/>
        </w:r>
      </w:hyperlink>
    </w:p>
    <w:p w14:paraId="1EC80DB6" w14:textId="7AAB9E01" w:rsidR="000D1C5E" w:rsidRDefault="00000000">
      <w:pPr>
        <w:pStyle w:val="11"/>
        <w:rPr>
          <w:rFonts w:asciiTheme="minorHAnsi" w:eastAsiaTheme="minorEastAsia" w:hAnsiTheme="minorHAnsi" w:cstheme="minorBidi"/>
          <w:iCs w:val="0"/>
          <w:kern w:val="2"/>
          <w:sz w:val="22"/>
          <w:szCs w:val="22"/>
          <w:lang w:val="ru-RU"/>
          <w14:ligatures w14:val="standardContextual"/>
        </w:rPr>
      </w:pPr>
      <w:hyperlink w:anchor="_Toc160890504" w:history="1">
        <w:r w:rsidR="000D1C5E" w:rsidRPr="00A1717E">
          <w:rPr>
            <w:rStyle w:val="ae"/>
          </w:rPr>
          <w:t>ПЕРЕЛІК ВИКОРИСТАНИХ ДЖЕРЕЛ</w:t>
        </w:r>
        <w:r w:rsidR="000D1C5E">
          <w:rPr>
            <w:webHidden/>
          </w:rPr>
          <w:tab/>
        </w:r>
        <w:r w:rsidR="000D1C5E">
          <w:rPr>
            <w:webHidden/>
          </w:rPr>
          <w:fldChar w:fldCharType="begin"/>
        </w:r>
        <w:r w:rsidR="000D1C5E">
          <w:rPr>
            <w:webHidden/>
          </w:rPr>
          <w:instrText xml:space="preserve"> PAGEREF _Toc160890504 \h </w:instrText>
        </w:r>
        <w:r w:rsidR="000D1C5E">
          <w:rPr>
            <w:webHidden/>
          </w:rPr>
        </w:r>
        <w:r w:rsidR="000D1C5E">
          <w:rPr>
            <w:webHidden/>
          </w:rPr>
          <w:fldChar w:fldCharType="separate"/>
        </w:r>
        <w:r w:rsidR="000D1C5E">
          <w:rPr>
            <w:webHidden/>
          </w:rPr>
          <w:t>31</w:t>
        </w:r>
        <w:r w:rsidR="000D1C5E">
          <w:rPr>
            <w:webHidden/>
          </w:rPr>
          <w:fldChar w:fldCharType="end"/>
        </w:r>
      </w:hyperlink>
    </w:p>
    <w:p w14:paraId="7BC2C15A" w14:textId="28375099" w:rsidR="000D1C5E" w:rsidRDefault="00000000">
      <w:pPr>
        <w:pStyle w:val="11"/>
        <w:rPr>
          <w:rFonts w:asciiTheme="minorHAnsi" w:eastAsiaTheme="minorEastAsia" w:hAnsiTheme="minorHAnsi" w:cstheme="minorBidi"/>
          <w:iCs w:val="0"/>
          <w:kern w:val="2"/>
          <w:sz w:val="22"/>
          <w:szCs w:val="22"/>
          <w:lang w:val="ru-RU"/>
          <w14:ligatures w14:val="standardContextual"/>
        </w:rPr>
      </w:pPr>
      <w:hyperlink w:anchor="_Toc160890505" w:history="1">
        <w:r w:rsidR="000D1C5E" w:rsidRPr="00A1717E">
          <w:rPr>
            <w:rStyle w:val="ae"/>
          </w:rPr>
          <w:t>Додаток 1. Структурна схема даних</w:t>
        </w:r>
        <w:r w:rsidR="000D1C5E">
          <w:rPr>
            <w:webHidden/>
          </w:rPr>
          <w:tab/>
        </w:r>
        <w:r w:rsidR="000D1C5E">
          <w:rPr>
            <w:webHidden/>
          </w:rPr>
          <w:fldChar w:fldCharType="begin"/>
        </w:r>
        <w:r w:rsidR="000D1C5E">
          <w:rPr>
            <w:webHidden/>
          </w:rPr>
          <w:instrText xml:space="preserve"> PAGEREF _Toc160890505 \h </w:instrText>
        </w:r>
        <w:r w:rsidR="000D1C5E">
          <w:rPr>
            <w:webHidden/>
          </w:rPr>
        </w:r>
        <w:r w:rsidR="000D1C5E">
          <w:rPr>
            <w:webHidden/>
          </w:rPr>
          <w:fldChar w:fldCharType="separate"/>
        </w:r>
        <w:r w:rsidR="000D1C5E">
          <w:rPr>
            <w:webHidden/>
          </w:rPr>
          <w:t>32</w:t>
        </w:r>
        <w:r w:rsidR="000D1C5E">
          <w:rPr>
            <w:webHidden/>
          </w:rPr>
          <w:fldChar w:fldCharType="end"/>
        </w:r>
      </w:hyperlink>
    </w:p>
    <w:p w14:paraId="79808969" w14:textId="39BD24A0" w:rsidR="000D1C5E" w:rsidRDefault="00000000">
      <w:pPr>
        <w:pStyle w:val="11"/>
        <w:rPr>
          <w:rFonts w:asciiTheme="minorHAnsi" w:eastAsiaTheme="minorEastAsia" w:hAnsiTheme="minorHAnsi" w:cstheme="minorBidi"/>
          <w:iCs w:val="0"/>
          <w:kern w:val="2"/>
          <w:sz w:val="22"/>
          <w:szCs w:val="22"/>
          <w:lang w:val="ru-RU"/>
          <w14:ligatures w14:val="standardContextual"/>
        </w:rPr>
      </w:pPr>
      <w:hyperlink w:anchor="_Toc160890506" w:history="1">
        <w:r w:rsidR="000D1C5E" w:rsidRPr="00A1717E">
          <w:rPr>
            <w:rStyle w:val="ae"/>
          </w:rPr>
          <w:t>Додаток 2. Документація до програмного коду</w:t>
        </w:r>
        <w:r w:rsidR="000D1C5E">
          <w:rPr>
            <w:webHidden/>
          </w:rPr>
          <w:tab/>
        </w:r>
        <w:r w:rsidR="000D1C5E">
          <w:rPr>
            <w:webHidden/>
          </w:rPr>
          <w:fldChar w:fldCharType="begin"/>
        </w:r>
        <w:r w:rsidR="000D1C5E">
          <w:rPr>
            <w:webHidden/>
          </w:rPr>
          <w:instrText xml:space="preserve"> PAGEREF _Toc160890506 \h </w:instrText>
        </w:r>
        <w:r w:rsidR="000D1C5E">
          <w:rPr>
            <w:webHidden/>
          </w:rPr>
        </w:r>
        <w:r w:rsidR="000D1C5E">
          <w:rPr>
            <w:webHidden/>
          </w:rPr>
          <w:fldChar w:fldCharType="separate"/>
        </w:r>
        <w:r w:rsidR="000D1C5E">
          <w:rPr>
            <w:webHidden/>
          </w:rPr>
          <w:t>34</w:t>
        </w:r>
        <w:r w:rsidR="000D1C5E">
          <w:rPr>
            <w:webHidden/>
          </w:rPr>
          <w:fldChar w:fldCharType="end"/>
        </w:r>
      </w:hyperlink>
    </w:p>
    <w:p w14:paraId="53247AC1" w14:textId="7928A399" w:rsidR="000D1C5E" w:rsidRDefault="00000000">
      <w:pPr>
        <w:pStyle w:val="11"/>
        <w:rPr>
          <w:rFonts w:asciiTheme="minorHAnsi" w:eastAsiaTheme="minorEastAsia" w:hAnsiTheme="minorHAnsi" w:cstheme="minorBidi"/>
          <w:iCs w:val="0"/>
          <w:kern w:val="2"/>
          <w:sz w:val="22"/>
          <w:szCs w:val="22"/>
          <w:lang w:val="ru-RU"/>
          <w14:ligatures w14:val="standardContextual"/>
        </w:rPr>
      </w:pPr>
      <w:hyperlink w:anchor="_Toc160890507" w:history="1">
        <w:r w:rsidR="000D1C5E" w:rsidRPr="00A1717E">
          <w:rPr>
            <w:rStyle w:val="ae"/>
          </w:rPr>
          <w:t>Додаток 3. Лістинг</w:t>
        </w:r>
        <w:r w:rsidR="000D1C5E">
          <w:rPr>
            <w:webHidden/>
          </w:rPr>
          <w:tab/>
        </w:r>
        <w:r w:rsidR="000D1C5E">
          <w:rPr>
            <w:webHidden/>
          </w:rPr>
          <w:fldChar w:fldCharType="begin"/>
        </w:r>
        <w:r w:rsidR="000D1C5E">
          <w:rPr>
            <w:webHidden/>
          </w:rPr>
          <w:instrText xml:space="preserve"> PAGEREF _Toc160890507 \h </w:instrText>
        </w:r>
        <w:r w:rsidR="000D1C5E">
          <w:rPr>
            <w:webHidden/>
          </w:rPr>
        </w:r>
        <w:r w:rsidR="000D1C5E">
          <w:rPr>
            <w:webHidden/>
          </w:rPr>
          <w:fldChar w:fldCharType="separate"/>
        </w:r>
        <w:r w:rsidR="000D1C5E">
          <w:rPr>
            <w:webHidden/>
          </w:rPr>
          <w:t>46</w:t>
        </w:r>
        <w:r w:rsidR="000D1C5E">
          <w:rPr>
            <w:webHidden/>
          </w:rPr>
          <w:fldChar w:fldCharType="end"/>
        </w:r>
      </w:hyperlink>
    </w:p>
    <w:p w14:paraId="407087D8" w14:textId="39861076" w:rsidR="00206173" w:rsidRDefault="00062CDA" w:rsidP="00206173">
      <w:pPr>
        <w:ind w:firstLine="0"/>
      </w:pPr>
      <w:r w:rsidRPr="00E47643">
        <w:rPr>
          <w:iCs/>
          <w:noProof/>
        </w:rPr>
        <w:fldChar w:fldCharType="end"/>
      </w:r>
    </w:p>
    <w:p w14:paraId="38183EAA" w14:textId="77777777" w:rsidR="00206173" w:rsidRPr="00FD0038" w:rsidRDefault="00206173" w:rsidP="00E47643">
      <w:pPr>
        <w:ind w:firstLine="0"/>
        <w:sectPr w:rsidR="00206173" w:rsidRPr="00FD0038" w:rsidSect="001A4DA2">
          <w:headerReference w:type="default" r:id="rId9"/>
          <w:pgSz w:w="11906" w:h="16838"/>
          <w:pgMar w:top="993" w:right="850" w:bottom="2694" w:left="1701" w:header="708" w:footer="708" w:gutter="0"/>
          <w:cols w:space="708"/>
          <w:docGrid w:linePitch="360"/>
        </w:sectPr>
      </w:pPr>
    </w:p>
    <w:p w14:paraId="527AEC48" w14:textId="77777777" w:rsidR="00133F84" w:rsidRDefault="00133F84" w:rsidP="00133F84">
      <w:bookmarkStart w:id="0" w:name="_Toc324189101"/>
      <w:r>
        <w:lastRenderedPageBreak/>
        <w:t>Тема навчальної практики: "Розробка системи управління співробітниками компанії таксі"</w:t>
      </w:r>
    </w:p>
    <w:p w14:paraId="50C76E28" w14:textId="77777777" w:rsidR="00133F84" w:rsidRDefault="00133F84" w:rsidP="00133F84">
      <w:r>
        <w:t>Мета навчальної практики: Оволодіння навичками розробки програмного забезпечення для управління співробітниками таксі-компанії та вдосконалення знань, отриманих протягом курсу.</w:t>
      </w:r>
    </w:p>
    <w:p w14:paraId="0DD9D2DF" w14:textId="77777777" w:rsidR="00133F84" w:rsidRDefault="00133F84" w:rsidP="00133F84">
      <w:r>
        <w:t>Задачі включають створення системи, що дозволяє ефективно керувати персоналом таксі-служби, включаючи прийняття замовлень, розподіл поїздок, ведення обліку зарплати та інші аспекти управління.</w:t>
      </w:r>
    </w:p>
    <w:p w14:paraId="787B5C6C" w14:textId="77777777" w:rsidR="00133F84" w:rsidRDefault="00133F84" w:rsidP="00133F84">
      <w:r>
        <w:t>Актуальність: У сучасному світі, де таксі-індустрія стає все більш конкурентноспроможною та технологічно орієнтованою, розробка систем управління персоналом є ключовим елементом успішної діяльності таксі-компаній. Впровадження такої системи може сприяти підвищенню ефективності та якості обслуговування пасажирів.</w:t>
      </w:r>
    </w:p>
    <w:p w14:paraId="2F9589E8" w14:textId="77777777" w:rsidR="00133F84" w:rsidRDefault="00133F84" w:rsidP="00133F84">
      <w:r>
        <w:t>Звітна робота складається з двох основних частин: теоретичної та практичної, кожна з яких включає кілька підпунктів. В кінці документа також наведені висновки, джерела та додатки.</w:t>
      </w:r>
    </w:p>
    <w:p w14:paraId="79E64161" w14:textId="02435D45" w:rsidR="00577700" w:rsidRPr="00DE3F15" w:rsidRDefault="00133F84" w:rsidP="00133F84">
      <w:pPr>
        <w:rPr>
          <w:noProof/>
        </w:rPr>
      </w:pPr>
      <w:r>
        <w:t>Об'єктом дослідження є розробка програмного забезпечення для управління персоналом таксі-компанії. Предметами дослідження є мова програмування Java, середовище розробки IntelliJ IDEA, використання баз даних для зберігання інформації про співробітників та поїздки, а також розробка функціональності для автоматизації процесів управління персоналом.</w:t>
      </w:r>
      <w:r w:rsidRPr="00DE3F15">
        <w:rPr>
          <w:noProof/>
        </w:rPr>
        <w:t xml:space="preserve"> </w:t>
      </w:r>
      <w:r w:rsidR="00AB34AC" w:rsidRPr="00DE3F15">
        <w:rPr>
          <w:noProof/>
        </w:rPr>
        <w:br w:type="page"/>
      </w:r>
    </w:p>
    <w:p w14:paraId="116732A8" w14:textId="60EB5C48" w:rsidR="00073D48" w:rsidRPr="00765D10" w:rsidRDefault="004E60A0" w:rsidP="001E0B40">
      <w:pPr>
        <w:pStyle w:val="1"/>
      </w:pPr>
      <w:bookmarkStart w:id="1" w:name="_Toc533560117"/>
      <w:bookmarkStart w:id="2" w:name="_Toc6750985"/>
      <w:bookmarkStart w:id="3" w:name="_Toc7775418"/>
      <w:bookmarkStart w:id="4" w:name="_Toc7775628"/>
      <w:bookmarkStart w:id="5" w:name="_Toc7907017"/>
      <w:bookmarkStart w:id="6" w:name="_Toc11947778"/>
      <w:bookmarkStart w:id="7" w:name="_Toc39041649"/>
      <w:bookmarkStart w:id="8" w:name="_Toc160890484"/>
      <w:r w:rsidRPr="001E0B40">
        <w:rPr>
          <w:rStyle w:val="10"/>
          <w:b/>
          <w:bCs/>
          <w:caps/>
        </w:rPr>
        <w:lastRenderedPageBreak/>
        <w:t>ТЕОРЕТИЧНА</w:t>
      </w:r>
      <w:r w:rsidRPr="00765D10">
        <w:rPr>
          <w:rStyle w:val="10"/>
          <w:b/>
          <w:bCs/>
          <w:caps/>
        </w:rPr>
        <w:t xml:space="preserve"> ЧАСТИНА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F0F19CB" w14:textId="59875323" w:rsidR="005356F6" w:rsidRPr="00CD4638" w:rsidRDefault="004E60A0" w:rsidP="001E0B40">
      <w:pPr>
        <w:pStyle w:val="2"/>
      </w:pPr>
      <w:bookmarkStart w:id="9" w:name="_Toc533560118"/>
      <w:bookmarkStart w:id="10" w:name="_Toc6750986"/>
      <w:bookmarkStart w:id="11" w:name="_Toc7775419"/>
      <w:bookmarkStart w:id="12" w:name="_Toc7775629"/>
      <w:bookmarkStart w:id="13" w:name="_Toc7907018"/>
      <w:bookmarkStart w:id="14" w:name="_Toc11947779"/>
      <w:bookmarkStart w:id="15" w:name="_Toc39041650"/>
      <w:bookmarkStart w:id="16" w:name="_Toc160890485"/>
      <w:r w:rsidRPr="001E0B40">
        <w:rPr>
          <w:rStyle w:val="20"/>
          <w:b/>
          <w:bCs/>
        </w:rPr>
        <w:t>Загальні</w:t>
      </w:r>
      <w:r w:rsidRPr="00CD4638">
        <w:rPr>
          <w:rStyle w:val="20"/>
          <w:b/>
          <w:bCs/>
        </w:rPr>
        <w:t xml:space="preserve"> відомості</w:t>
      </w:r>
      <w:bookmarkEnd w:id="9"/>
      <w:bookmarkEnd w:id="10"/>
      <w:bookmarkEnd w:id="11"/>
      <w:bookmarkEnd w:id="12"/>
      <w:bookmarkEnd w:id="13"/>
      <w:bookmarkEnd w:id="14"/>
      <w:bookmarkEnd w:id="15"/>
      <w:r w:rsidR="007262B4">
        <w:rPr>
          <w:rStyle w:val="20"/>
          <w:b/>
          <w:bCs/>
        </w:rPr>
        <w:t xml:space="preserve"> про</w:t>
      </w:r>
      <w:r w:rsidR="00FC0EC9" w:rsidRPr="00FC0EC9">
        <w:rPr>
          <w:rStyle w:val="20"/>
          <w:b/>
          <w:bCs/>
          <w:lang w:val="ru-RU"/>
        </w:rPr>
        <w:t xml:space="preserve"> </w:t>
      </w:r>
      <w:r w:rsidR="00FC0EC9">
        <w:rPr>
          <w:rStyle w:val="20"/>
          <w:b/>
          <w:bCs/>
        </w:rPr>
        <w:t>програмний продукт</w:t>
      </w:r>
      <w:bookmarkEnd w:id="16"/>
    </w:p>
    <w:p w14:paraId="415D5484" w14:textId="048071CC" w:rsidR="007262B4" w:rsidRPr="00852AEB" w:rsidRDefault="00FC0EC9" w:rsidP="001E0B40">
      <w:pPr>
        <w:pStyle w:val="3"/>
      </w:pPr>
      <w:bookmarkStart w:id="17" w:name="_Toc160890486"/>
      <w:r w:rsidRPr="003537D1">
        <w:rPr>
          <w:rFonts w:cs="Times New Roman"/>
          <w:szCs w:val="28"/>
        </w:rPr>
        <w:t>«</w:t>
      </w:r>
      <w:r w:rsidR="000C4BF9">
        <w:t>Система управління співробітниками компанії таксі</w:t>
      </w:r>
      <w:r w:rsidRPr="003537D1">
        <w:rPr>
          <w:rFonts w:cs="Times New Roman"/>
          <w:szCs w:val="28"/>
        </w:rPr>
        <w:t>»</w:t>
      </w:r>
      <w:bookmarkEnd w:id="17"/>
    </w:p>
    <w:p w14:paraId="3DB170DA" w14:textId="2663C3DC" w:rsidR="000C4BF9" w:rsidRDefault="000C4BF9" w:rsidP="000C4BF9">
      <w:r>
        <w:t>Система управління співробітниками компанії таксі - це сукупність методів, технологій і процесів, які допомагають організувати, контролювати і мотивувати персонал, який займається перевезенням пасажирів. Така система повинна враховувати особливості роботи таксистів, їхні потреби, очікування і проблеми. Також вона повинна бути узгоджена зі стратегією і цілями бізнесу.</w:t>
      </w:r>
    </w:p>
    <w:p w14:paraId="10090F52" w14:textId="6BAF0E7F" w:rsidR="000C4BF9" w:rsidRDefault="000C4BF9" w:rsidP="000C4BF9">
      <w:pPr>
        <w:spacing w:after="120"/>
        <w:ind w:firstLine="0"/>
      </w:pPr>
      <w:r>
        <w:t>Система управління співробітниками компанії таксі включає такі функції:</w:t>
      </w:r>
    </w:p>
    <w:p w14:paraId="469D804D" w14:textId="77777777" w:rsidR="000C4BF9" w:rsidRPr="000C4BF9" w:rsidRDefault="000C4BF9" w:rsidP="000C4BF9">
      <w:pPr>
        <w:pStyle w:val="a0"/>
        <w:rPr>
          <w:b w:val="0"/>
          <w:bCs w:val="0"/>
        </w:rPr>
      </w:pPr>
      <w:r>
        <w:t xml:space="preserve">Набір і адаптація персоналу. </w:t>
      </w:r>
      <w:r w:rsidRPr="000C4BF9">
        <w:rPr>
          <w:b w:val="0"/>
          <w:bCs w:val="0"/>
        </w:rPr>
        <w:t>Система допомагає знайти, оцінити і найняти кваліфікованих водіїв, а також забезпечити їхнє навчання, інструктаж і підтримку.</w:t>
      </w:r>
    </w:p>
    <w:p w14:paraId="234FD6B4" w14:textId="264770DD" w:rsidR="000C4BF9" w:rsidRPr="000C4BF9" w:rsidRDefault="000C4BF9" w:rsidP="000C4BF9">
      <w:pPr>
        <w:pStyle w:val="a0"/>
        <w:rPr>
          <w:b w:val="0"/>
          <w:bCs w:val="0"/>
        </w:rPr>
      </w:pPr>
      <w:r>
        <w:t xml:space="preserve">Оцінка і розвиток персоналу. </w:t>
      </w:r>
      <w:r w:rsidRPr="000C4BF9">
        <w:rPr>
          <w:b w:val="0"/>
          <w:bCs w:val="0"/>
        </w:rPr>
        <w:t>Система дозволяє встановити критерії оцінки роботи водіїв, проводити регулярні перевірки, аналізувати показники продуктивності, задоволення клієнтів і якості обслуговування. Також система сприяє розвитку професійних навичок і кар’єрного зростання персоналу</w:t>
      </w:r>
      <w:r w:rsidR="00AA1F2A">
        <w:rPr>
          <w:b w:val="0"/>
          <w:bCs w:val="0"/>
        </w:rPr>
        <w:t xml:space="preserve"> </w:t>
      </w:r>
      <w:r w:rsidR="00AA1F2A" w:rsidRPr="00AA1F2A">
        <w:rPr>
          <w:b w:val="0"/>
          <w:bCs w:val="0"/>
          <w:lang w:val="ru-RU"/>
        </w:rPr>
        <w:t>[</w:t>
      </w:r>
      <w:r w:rsidR="00AA1F2A">
        <w:rPr>
          <w:b w:val="0"/>
          <w:bCs w:val="0"/>
          <w:lang w:val="ru-RU"/>
        </w:rPr>
        <w:t>1</w:t>
      </w:r>
      <w:r w:rsidR="00AA1F2A" w:rsidRPr="00AA1F2A">
        <w:rPr>
          <w:b w:val="0"/>
          <w:bCs w:val="0"/>
          <w:lang w:val="ru-RU"/>
        </w:rPr>
        <w:t>]</w:t>
      </w:r>
      <w:r w:rsidRPr="000C4BF9">
        <w:rPr>
          <w:b w:val="0"/>
          <w:bCs w:val="0"/>
        </w:rPr>
        <w:t>.</w:t>
      </w:r>
    </w:p>
    <w:p w14:paraId="48EC6ADE" w14:textId="77777777" w:rsidR="000C4BF9" w:rsidRPr="000C4BF9" w:rsidRDefault="000C4BF9" w:rsidP="000C4BF9">
      <w:pPr>
        <w:pStyle w:val="a0"/>
        <w:rPr>
          <w:b w:val="0"/>
          <w:bCs w:val="0"/>
        </w:rPr>
      </w:pPr>
      <w:r>
        <w:t xml:space="preserve">Мотивація і заохочення персоналу. </w:t>
      </w:r>
      <w:r w:rsidRPr="000C4BF9">
        <w:rPr>
          <w:b w:val="0"/>
          <w:bCs w:val="0"/>
        </w:rPr>
        <w:t>Система допомагає створити ефективну систему оплати праці, яка враховує результати роботи, досвід, кваліфікацію і відгуки клієнтів. Також система надає можливість встановлювати премії, бонуси, гнучкий графік роботи, соціальні гарантії і інші форми заохочення персоналу.</w:t>
      </w:r>
    </w:p>
    <w:p w14:paraId="3538E498" w14:textId="3B1D9303" w:rsidR="000C4BF9" w:rsidRDefault="000C4BF9" w:rsidP="000C4BF9">
      <w:pPr>
        <w:pStyle w:val="a0"/>
        <w:rPr>
          <w:b w:val="0"/>
          <w:bCs w:val="0"/>
        </w:rPr>
      </w:pPr>
      <w:r>
        <w:t xml:space="preserve">Комунікація і взаємодія персоналу. </w:t>
      </w:r>
      <w:r w:rsidRPr="000C4BF9">
        <w:rPr>
          <w:b w:val="0"/>
          <w:bCs w:val="0"/>
        </w:rPr>
        <w:t>Система забезпечує ефективний обмін інформацією між водіями, диспетчерами, менеджерами і клієнтами. Також система сприяє створенню позитивної атмосфери в колективі, підтримці корпоративної культури і цінностей, вирішенню конфліктів і проблем</w:t>
      </w:r>
      <w:r w:rsidR="00AA1F2A">
        <w:rPr>
          <w:b w:val="0"/>
          <w:bCs w:val="0"/>
        </w:rPr>
        <w:t xml:space="preserve"> </w:t>
      </w:r>
      <w:r w:rsidR="00AA1F2A" w:rsidRPr="00AA1F2A">
        <w:rPr>
          <w:b w:val="0"/>
          <w:bCs w:val="0"/>
          <w:lang w:val="ru-RU"/>
        </w:rPr>
        <w:t>[2]</w:t>
      </w:r>
      <w:r w:rsidR="00A37B45" w:rsidRPr="000C4BF9">
        <w:rPr>
          <w:b w:val="0"/>
          <w:bCs w:val="0"/>
        </w:rPr>
        <w:t>.</w:t>
      </w:r>
    </w:p>
    <w:p w14:paraId="035F8824" w14:textId="5840538A" w:rsidR="00A37B45" w:rsidRPr="000C4BF9" w:rsidRDefault="000C4BF9" w:rsidP="000C4BF9">
      <w:pPr>
        <w:spacing w:after="200" w:line="276" w:lineRule="auto"/>
        <w:ind w:firstLine="0"/>
        <w:contextualSpacing w:val="0"/>
        <w:jc w:val="left"/>
      </w:pPr>
      <w:r>
        <w:rPr>
          <w:b/>
          <w:bCs/>
        </w:rPr>
        <w:br w:type="page"/>
      </w:r>
    </w:p>
    <w:p w14:paraId="162F06E3" w14:textId="0ADAE2C1" w:rsidR="00852AEB" w:rsidRPr="00A37B45" w:rsidRDefault="00FC0EC9" w:rsidP="00F720B8">
      <w:pPr>
        <w:pStyle w:val="3"/>
        <w:spacing w:before="240"/>
        <w:rPr>
          <w:lang w:val="ru-RU"/>
        </w:rPr>
      </w:pPr>
      <w:bookmarkStart w:id="18" w:name="_Toc160890487"/>
      <w:r>
        <w:lastRenderedPageBreak/>
        <w:t xml:space="preserve">ООП та тип данних </w:t>
      </w:r>
      <w:r>
        <w:rPr>
          <w:lang w:val="en-US"/>
        </w:rPr>
        <w:t>JSON</w:t>
      </w:r>
      <w:bookmarkEnd w:id="18"/>
    </w:p>
    <w:p w14:paraId="0D81D149" w14:textId="4BD132BD" w:rsidR="00F720B8" w:rsidRDefault="00F720B8" w:rsidP="00F720B8">
      <w:pPr>
        <w:rPr>
          <w:lang w:val="ru-RU"/>
        </w:rPr>
      </w:pPr>
      <w:r w:rsidRPr="00F720B8">
        <w:rPr>
          <w:lang w:val="ru-RU"/>
        </w:rPr>
        <w:t>Об</w:t>
      </w:r>
      <w:r w:rsidRPr="002E1DB6">
        <w:rPr>
          <w:lang w:val="ru-RU"/>
        </w:rPr>
        <w:t>’</w:t>
      </w:r>
      <w:r w:rsidRPr="00F720B8">
        <w:rPr>
          <w:lang w:val="ru-RU"/>
        </w:rPr>
        <w:t>єктно</w:t>
      </w:r>
      <w:r w:rsidRPr="002E1DB6">
        <w:rPr>
          <w:lang w:val="ru-RU"/>
        </w:rPr>
        <w:t>-</w:t>
      </w:r>
      <w:r w:rsidRPr="00F720B8">
        <w:rPr>
          <w:lang w:val="ru-RU"/>
        </w:rPr>
        <w:t>орієнтоване</w:t>
      </w:r>
      <w:r w:rsidRPr="002E1DB6">
        <w:rPr>
          <w:lang w:val="ru-RU"/>
        </w:rPr>
        <w:t xml:space="preserve"> </w:t>
      </w:r>
      <w:r w:rsidRPr="00F720B8">
        <w:rPr>
          <w:lang w:val="ru-RU"/>
        </w:rPr>
        <w:t>програмування</w:t>
      </w:r>
      <w:r w:rsidRPr="002E1DB6">
        <w:rPr>
          <w:lang w:val="ru-RU"/>
        </w:rPr>
        <w:t xml:space="preserve"> (</w:t>
      </w:r>
      <w:r w:rsidRPr="00F720B8">
        <w:rPr>
          <w:lang w:val="ru-RU"/>
        </w:rPr>
        <w:t>ООП</w:t>
      </w:r>
      <w:r w:rsidRPr="002E1DB6">
        <w:rPr>
          <w:lang w:val="ru-RU"/>
        </w:rPr>
        <w:t xml:space="preserve">) - </w:t>
      </w:r>
      <w:r w:rsidRPr="00F720B8">
        <w:rPr>
          <w:lang w:val="ru-RU"/>
        </w:rPr>
        <w:t>це</w:t>
      </w:r>
      <w:r w:rsidRPr="002E1DB6">
        <w:rPr>
          <w:lang w:val="ru-RU"/>
        </w:rPr>
        <w:t xml:space="preserve"> </w:t>
      </w:r>
      <w:r w:rsidRPr="00F720B8">
        <w:rPr>
          <w:lang w:val="ru-RU"/>
        </w:rPr>
        <w:t>парадигма</w:t>
      </w:r>
      <w:r w:rsidRPr="002E1DB6">
        <w:rPr>
          <w:lang w:val="ru-RU"/>
        </w:rPr>
        <w:t xml:space="preserve"> </w:t>
      </w:r>
      <w:r w:rsidRPr="00F720B8">
        <w:rPr>
          <w:lang w:val="ru-RU"/>
        </w:rPr>
        <w:t>програмування</w:t>
      </w:r>
      <w:r w:rsidRPr="002E1DB6">
        <w:rPr>
          <w:lang w:val="ru-RU"/>
        </w:rPr>
        <w:t xml:space="preserve">, </w:t>
      </w:r>
      <w:r w:rsidRPr="00F720B8">
        <w:rPr>
          <w:lang w:val="ru-RU"/>
        </w:rPr>
        <w:t>яка</w:t>
      </w:r>
      <w:r w:rsidRPr="002E1DB6">
        <w:rPr>
          <w:lang w:val="ru-RU"/>
        </w:rPr>
        <w:t xml:space="preserve"> </w:t>
      </w:r>
      <w:r w:rsidRPr="00F720B8">
        <w:rPr>
          <w:lang w:val="ru-RU"/>
        </w:rPr>
        <w:t>використовує</w:t>
      </w:r>
      <w:r w:rsidRPr="002E1DB6">
        <w:rPr>
          <w:lang w:val="ru-RU"/>
        </w:rPr>
        <w:t xml:space="preserve"> “</w:t>
      </w:r>
      <w:r w:rsidRPr="00F720B8">
        <w:rPr>
          <w:lang w:val="ru-RU"/>
        </w:rPr>
        <w:t>об</w:t>
      </w:r>
      <w:r w:rsidRPr="002E1DB6">
        <w:rPr>
          <w:lang w:val="ru-RU"/>
        </w:rPr>
        <w:t>’</w:t>
      </w:r>
      <w:r w:rsidRPr="00F720B8">
        <w:rPr>
          <w:lang w:val="ru-RU"/>
        </w:rPr>
        <w:t>єкти</w:t>
      </w:r>
      <w:r w:rsidRPr="002E1DB6">
        <w:rPr>
          <w:lang w:val="ru-RU"/>
        </w:rPr>
        <w:t xml:space="preserve">” - </w:t>
      </w:r>
      <w:r w:rsidRPr="00F720B8">
        <w:rPr>
          <w:lang w:val="ru-RU"/>
        </w:rPr>
        <w:t>структури</w:t>
      </w:r>
      <w:r w:rsidRPr="002E1DB6">
        <w:rPr>
          <w:lang w:val="ru-RU"/>
        </w:rPr>
        <w:t xml:space="preserve"> </w:t>
      </w:r>
      <w:r w:rsidRPr="00F720B8">
        <w:rPr>
          <w:lang w:val="ru-RU"/>
        </w:rPr>
        <w:t>даних</w:t>
      </w:r>
      <w:r w:rsidRPr="002E1DB6">
        <w:rPr>
          <w:lang w:val="ru-RU"/>
        </w:rPr>
        <w:t xml:space="preserve">, </w:t>
      </w:r>
      <w:r w:rsidRPr="00F720B8">
        <w:rPr>
          <w:lang w:val="ru-RU"/>
        </w:rPr>
        <w:t>що</w:t>
      </w:r>
      <w:r w:rsidRPr="002E1DB6">
        <w:rPr>
          <w:lang w:val="ru-RU"/>
        </w:rPr>
        <w:t xml:space="preserve"> </w:t>
      </w:r>
      <w:r w:rsidRPr="00F720B8">
        <w:rPr>
          <w:lang w:val="ru-RU"/>
        </w:rPr>
        <w:t>складаються</w:t>
      </w:r>
      <w:r w:rsidRPr="002E1DB6">
        <w:rPr>
          <w:lang w:val="ru-RU"/>
        </w:rPr>
        <w:t xml:space="preserve"> </w:t>
      </w:r>
      <w:r w:rsidRPr="00F720B8">
        <w:rPr>
          <w:lang w:val="ru-RU"/>
        </w:rPr>
        <w:t>з</w:t>
      </w:r>
      <w:r w:rsidRPr="002E1DB6">
        <w:rPr>
          <w:lang w:val="ru-RU"/>
        </w:rPr>
        <w:t xml:space="preserve"> </w:t>
      </w:r>
      <w:r w:rsidRPr="00F720B8">
        <w:rPr>
          <w:lang w:val="ru-RU"/>
        </w:rPr>
        <w:t>полів</w:t>
      </w:r>
      <w:r w:rsidRPr="002E1DB6">
        <w:rPr>
          <w:lang w:val="ru-RU"/>
        </w:rPr>
        <w:t xml:space="preserve"> </w:t>
      </w:r>
      <w:r w:rsidRPr="00F720B8">
        <w:rPr>
          <w:lang w:val="ru-RU"/>
        </w:rPr>
        <w:t>даних</w:t>
      </w:r>
      <w:r w:rsidRPr="002E1DB6">
        <w:rPr>
          <w:lang w:val="ru-RU"/>
        </w:rPr>
        <w:t xml:space="preserve"> </w:t>
      </w:r>
      <w:r w:rsidRPr="00F720B8">
        <w:rPr>
          <w:lang w:val="ru-RU"/>
        </w:rPr>
        <w:t>і</w:t>
      </w:r>
      <w:r w:rsidRPr="002E1DB6">
        <w:rPr>
          <w:lang w:val="ru-RU"/>
        </w:rPr>
        <w:t xml:space="preserve"> </w:t>
      </w:r>
      <w:r w:rsidRPr="00F720B8">
        <w:rPr>
          <w:lang w:val="ru-RU"/>
        </w:rPr>
        <w:t>методів</w:t>
      </w:r>
      <w:r w:rsidRPr="002E1DB6">
        <w:rPr>
          <w:lang w:val="ru-RU"/>
        </w:rPr>
        <w:t xml:space="preserve"> </w:t>
      </w:r>
      <w:r w:rsidRPr="00F720B8">
        <w:rPr>
          <w:lang w:val="ru-RU"/>
        </w:rPr>
        <w:t>разом</w:t>
      </w:r>
      <w:r w:rsidRPr="002E1DB6">
        <w:rPr>
          <w:lang w:val="ru-RU"/>
        </w:rPr>
        <w:t xml:space="preserve"> </w:t>
      </w:r>
      <w:r w:rsidRPr="00F720B8">
        <w:rPr>
          <w:lang w:val="ru-RU"/>
        </w:rPr>
        <w:t>з</w:t>
      </w:r>
      <w:r w:rsidRPr="002E1DB6">
        <w:rPr>
          <w:lang w:val="ru-RU"/>
        </w:rPr>
        <w:t xml:space="preserve"> </w:t>
      </w:r>
      <w:r w:rsidRPr="00F720B8">
        <w:rPr>
          <w:lang w:val="ru-RU"/>
        </w:rPr>
        <w:t>їхніми</w:t>
      </w:r>
      <w:r w:rsidRPr="002E1DB6">
        <w:rPr>
          <w:lang w:val="ru-RU"/>
        </w:rPr>
        <w:t xml:space="preserve"> </w:t>
      </w:r>
      <w:r w:rsidRPr="00F720B8">
        <w:rPr>
          <w:lang w:val="ru-RU"/>
        </w:rPr>
        <w:t>взаємодіями</w:t>
      </w:r>
      <w:r w:rsidRPr="002E1DB6">
        <w:rPr>
          <w:lang w:val="ru-RU"/>
        </w:rPr>
        <w:t xml:space="preserve">. </w:t>
      </w:r>
      <w:r w:rsidRPr="00F720B8">
        <w:rPr>
          <w:lang w:val="ru-RU"/>
        </w:rPr>
        <w:t>ООП спрощує програмування шляхом поділу на частини, відомі як об’єкти.</w:t>
      </w:r>
    </w:p>
    <w:p w14:paraId="65E30E1D" w14:textId="6E857AD9" w:rsidR="00F720B8" w:rsidRDefault="00F720B8" w:rsidP="00F720B8">
      <w:r>
        <w:t>JSON (JavaScript Object Notation) - це стандартний текстовий формат для представлення структурованих даних на основі синтаксису об’єкта JavaScript. Він зазвичай використовується для передачі даних в веб-додатках, наприклад, для відправки деяких даних від сервера до клієнта, таким чином, щоб це могло відображатися на веб-сторінці або навпаки.</w:t>
      </w:r>
    </w:p>
    <w:p w14:paraId="0F0C6AF6" w14:textId="0E7E79BE" w:rsidR="00F720B8" w:rsidRPr="00F720B8" w:rsidRDefault="00F720B8" w:rsidP="00F720B8">
      <w:r>
        <w:t>JSON може бути збережений у власному файлі, який в основному є текстовим файлом з розширенням .json і MIME типом application/json. JSON існує як рядок, який необхідний при передачі даних через мережу. Він повинен бути перетворений на власний об’єкт JavaScript, якщо ви хочете отримати доступ до даних</w:t>
      </w:r>
      <w:r w:rsidR="006B6026">
        <w:t xml:space="preserve"> </w:t>
      </w:r>
      <w:r w:rsidR="006B6026" w:rsidRPr="006B6026">
        <w:rPr>
          <w:lang w:val="ru-RU"/>
        </w:rPr>
        <w:t>[3]</w:t>
      </w:r>
      <w:r>
        <w:t>.</w:t>
      </w:r>
    </w:p>
    <w:p w14:paraId="7805ED86" w14:textId="45AF54AD" w:rsidR="00FC0EC9" w:rsidRDefault="00F720B8" w:rsidP="00F720B8">
      <w:pPr>
        <w:pStyle w:val="3"/>
        <w:spacing w:before="240"/>
      </w:pPr>
      <w:bookmarkStart w:id="19" w:name="_Toc160890488"/>
      <w:r w:rsidRPr="00F720B8">
        <w:rPr>
          <w:lang w:val="en-US"/>
        </w:rPr>
        <w:t xml:space="preserve">Google Code Style </w:t>
      </w:r>
      <w:r>
        <w:rPr>
          <w:lang w:val="ru-RU"/>
        </w:rPr>
        <w:t>та</w:t>
      </w:r>
      <w:r w:rsidRPr="00F720B8">
        <w:rPr>
          <w:lang w:val="en-US"/>
        </w:rPr>
        <w:t xml:space="preserve"> Java</w:t>
      </w:r>
      <w:r>
        <w:rPr>
          <w:lang w:val="en-US"/>
        </w:rPr>
        <w:t xml:space="preserve"> </w:t>
      </w:r>
      <w:r w:rsidR="00FC0EC9">
        <w:rPr>
          <w:lang w:val="en-US"/>
        </w:rPr>
        <w:t>SonarLint</w:t>
      </w:r>
      <w:bookmarkEnd w:id="19"/>
    </w:p>
    <w:p w14:paraId="4631A83C" w14:textId="2F4FB234" w:rsidR="00A37B45" w:rsidRDefault="00A37B45" w:rsidP="00A37B45">
      <w:pPr>
        <w:rPr>
          <w:noProof/>
        </w:rPr>
      </w:pPr>
      <w:r>
        <w:rPr>
          <w:noProof/>
        </w:rPr>
        <w:t>Google Code Style - це набір конвенцій, які використовуються для написання коду для проектів Google. Ці правила включають різні аспекти, від форматування коду до використання глобальних змінних і виключень. Вони допомагають зрозуміти велику кодову базу, коли весь код у ній написаний в однаковому стилі</w:t>
      </w:r>
      <w:r w:rsidR="006B6026" w:rsidRPr="006B6026">
        <w:rPr>
          <w:noProof/>
          <w:lang w:val="ru-RU"/>
        </w:rPr>
        <w:t xml:space="preserve"> [4]</w:t>
      </w:r>
      <w:r>
        <w:rPr>
          <w:noProof/>
        </w:rPr>
        <w:t>.</w:t>
      </w:r>
    </w:p>
    <w:p w14:paraId="429EE365" w14:textId="1CCEB729" w:rsidR="007F4131" w:rsidRDefault="00A37B45" w:rsidP="007F4131">
      <w:pPr>
        <w:rPr>
          <w:noProof/>
        </w:rPr>
      </w:pPr>
      <w:r>
        <w:rPr>
          <w:noProof/>
        </w:rPr>
        <w:t>SonarLint - це безкоштовне розширення IDE, яке допомагає знаходити та виправляти проблеми кодування в реальному часі. Він прапорець проблеми, коли ви кодуєте, так само, як перевірка орфографії. Коли SonarLint використовується разом з SonarQube або SonarCloud, він стає потужною платформою для контролю якості коду. SonarLint підтримує багато мов, включаючи C, C++, Java, Go, JavaScript, TypeScript, Python, C#, Kotlin, Ruby, HTML, CSS, PHP &amp; PL/SQL</w:t>
      </w:r>
      <w:r w:rsidR="006B6026" w:rsidRPr="006B6026">
        <w:rPr>
          <w:noProof/>
        </w:rPr>
        <w:t xml:space="preserve"> [5]</w:t>
      </w:r>
      <w:r>
        <w:rPr>
          <w:noProof/>
        </w:rPr>
        <w:t>.</w:t>
      </w:r>
      <w:r w:rsidR="007F4131">
        <w:rPr>
          <w:noProof/>
        </w:rPr>
        <w:br w:type="page"/>
      </w:r>
    </w:p>
    <w:p w14:paraId="0A164924" w14:textId="79F1F880" w:rsidR="00D9470D" w:rsidRPr="009D0D94" w:rsidRDefault="00D9470D" w:rsidP="00F720B8">
      <w:pPr>
        <w:pStyle w:val="2"/>
        <w:spacing w:before="240"/>
      </w:pPr>
      <w:bookmarkStart w:id="20" w:name="_Toc160890489"/>
      <w:r>
        <w:lastRenderedPageBreak/>
        <w:t>Огляд аналогів</w:t>
      </w:r>
      <w:bookmarkEnd w:id="20"/>
    </w:p>
    <w:p w14:paraId="01FF2CAC" w14:textId="7234BBE9" w:rsidR="00704E0A" w:rsidRPr="00D568DC" w:rsidRDefault="00704E0A" w:rsidP="00704E0A">
      <w:r w:rsidRPr="00D568DC">
        <w:t>За аналог було взято 2 сайти «</w:t>
      </w:r>
      <w:r w:rsidR="00AA1F2A">
        <w:rPr>
          <w:lang w:val="en-US"/>
        </w:rPr>
        <w:t>Taxi</w:t>
      </w:r>
      <w:r w:rsidR="00AA1F2A" w:rsidRPr="00AA1F2A">
        <w:rPr>
          <w:lang w:val="ru-RU"/>
        </w:rPr>
        <w:t xml:space="preserve"> 838</w:t>
      </w:r>
      <w:r w:rsidRPr="00D568DC">
        <w:t>» та «</w:t>
      </w:r>
      <w:r w:rsidR="00AA1F2A">
        <w:rPr>
          <w:lang w:val="en-US"/>
        </w:rPr>
        <w:t>Uklon</w:t>
      </w:r>
      <w:r w:rsidRPr="00D568DC">
        <w:t>»</w:t>
      </w:r>
    </w:p>
    <w:p w14:paraId="35616F98" w14:textId="3D98B749" w:rsidR="00704E0A" w:rsidRDefault="00AA1F2A" w:rsidP="00704E0A">
      <w:pPr>
        <w:keepNext/>
        <w:ind w:firstLine="0"/>
        <w:jc w:val="center"/>
      </w:pPr>
      <w:r w:rsidRPr="00AA1F2A">
        <w:rPr>
          <w:noProof/>
        </w:rPr>
        <w:drawing>
          <wp:inline distT="0" distB="0" distL="0" distR="0" wp14:anchorId="26BC4B81" wp14:editId="7F0FD79E">
            <wp:extent cx="5248275" cy="2751207"/>
            <wp:effectExtent l="0" t="0" r="0" b="0"/>
            <wp:docPr id="710961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616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1963" cy="275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DB08" w14:textId="2BD7DFFC" w:rsidR="00704E0A" w:rsidRPr="00314EA3" w:rsidRDefault="00704E0A" w:rsidP="00704E0A">
      <w:pPr>
        <w:pStyle w:val="afd"/>
        <w:rPr>
          <w:lang w:val="ru-RU"/>
        </w:rPr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1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1</w:t>
      </w:r>
      <w:r w:rsidR="005177AA">
        <w:fldChar w:fldCharType="end"/>
      </w:r>
      <w:r>
        <w:rPr>
          <w:lang w:val="ru-RU"/>
        </w:rPr>
        <w:t xml:space="preserve"> Ось такий дизайн на сайт</w:t>
      </w:r>
      <w:r>
        <w:t xml:space="preserve">і </w:t>
      </w:r>
      <w:r>
        <w:rPr>
          <w:lang w:val="ru-RU"/>
        </w:rPr>
        <w:t>«</w:t>
      </w:r>
      <w:r w:rsidR="00AA1F2A">
        <w:rPr>
          <w:lang w:val="en-US"/>
        </w:rPr>
        <w:t>Taxi</w:t>
      </w:r>
      <w:r w:rsidR="00AA1F2A" w:rsidRPr="00AA1F2A">
        <w:rPr>
          <w:lang w:val="ru-RU"/>
        </w:rPr>
        <w:t xml:space="preserve"> 838</w:t>
      </w:r>
      <w:r>
        <w:rPr>
          <w:lang w:val="ru-RU"/>
        </w:rPr>
        <w:t>»</w:t>
      </w:r>
    </w:p>
    <w:p w14:paraId="6699B751" w14:textId="4E776509" w:rsidR="00704E0A" w:rsidRPr="00D568DC" w:rsidRDefault="00704E0A" w:rsidP="00704E0A">
      <w:pPr>
        <w:rPr>
          <w:szCs w:val="28"/>
          <w:lang w:val="ru-RU"/>
        </w:rPr>
      </w:pPr>
      <w:r w:rsidRPr="00D568DC">
        <w:rPr>
          <w:szCs w:val="28"/>
          <w:lang w:val="ru-RU"/>
        </w:rPr>
        <w:t xml:space="preserve">Плюси: </w:t>
      </w:r>
      <w:r w:rsidR="00717615">
        <w:rPr>
          <w:szCs w:val="28"/>
          <w:lang w:val="ru-RU"/>
        </w:rPr>
        <w:t>досить простий доступ до інформації.</w:t>
      </w:r>
    </w:p>
    <w:p w14:paraId="321A908B" w14:textId="2759A9DB" w:rsidR="00704E0A" w:rsidRPr="00D568DC" w:rsidRDefault="00704E0A" w:rsidP="00704E0A">
      <w:pPr>
        <w:rPr>
          <w:szCs w:val="28"/>
          <w:lang w:val="ru-RU"/>
        </w:rPr>
      </w:pPr>
      <w:r w:rsidRPr="00D568DC">
        <w:rPr>
          <w:szCs w:val="28"/>
          <w:lang w:val="ru-RU"/>
        </w:rPr>
        <w:t xml:space="preserve">Мінуси: </w:t>
      </w:r>
      <w:r w:rsidR="00AA1F2A">
        <w:rPr>
          <w:szCs w:val="28"/>
          <w:lang w:val="ru-RU"/>
        </w:rPr>
        <w:t>н</w:t>
      </w:r>
      <w:r w:rsidR="00717615" w:rsidRPr="00D568DC">
        <w:rPr>
          <w:szCs w:val="28"/>
          <w:lang w:val="ru-RU"/>
        </w:rPr>
        <w:t>егарний дизайн</w:t>
      </w:r>
      <w:r w:rsidR="00717615">
        <w:rPr>
          <w:szCs w:val="28"/>
          <w:lang w:val="ru-RU"/>
        </w:rPr>
        <w:t xml:space="preserve"> та нема </w:t>
      </w:r>
      <w:r w:rsidR="00AA1F2A" w:rsidRPr="00D568DC">
        <w:rPr>
          <w:szCs w:val="28"/>
          <w:lang w:val="ru-RU"/>
        </w:rPr>
        <w:t>широк</w:t>
      </w:r>
      <w:r w:rsidR="00AA1F2A">
        <w:rPr>
          <w:szCs w:val="28"/>
          <w:lang w:val="ru-RU"/>
        </w:rPr>
        <w:t>ого</w:t>
      </w:r>
      <w:r w:rsidR="00AA1F2A" w:rsidRPr="00D568DC">
        <w:rPr>
          <w:szCs w:val="28"/>
          <w:lang w:val="ru-RU"/>
        </w:rPr>
        <w:t xml:space="preserve"> функціонал</w:t>
      </w:r>
      <w:r w:rsidR="00AA1F2A">
        <w:rPr>
          <w:szCs w:val="28"/>
          <w:lang w:val="ru-RU"/>
        </w:rPr>
        <w:t>у</w:t>
      </w:r>
      <w:r w:rsidR="00717615" w:rsidRPr="00D568DC">
        <w:rPr>
          <w:szCs w:val="28"/>
          <w:lang w:val="ru-RU"/>
        </w:rPr>
        <w:t>.</w:t>
      </w:r>
    </w:p>
    <w:p w14:paraId="4027F079" w14:textId="5E77F668" w:rsidR="00704E0A" w:rsidRDefault="00704E0A" w:rsidP="00704E0A">
      <w:r>
        <w:t>Посилання на сайт в додатках</w:t>
      </w:r>
      <w:r w:rsidRPr="00F548E6">
        <w:rPr>
          <w:lang w:val="ru-RU"/>
        </w:rPr>
        <w:t>[</w:t>
      </w:r>
      <w:r>
        <w:rPr>
          <w:lang w:val="ru-RU"/>
        </w:rPr>
        <w:t>6</w:t>
      </w:r>
      <w:r w:rsidRPr="00F548E6">
        <w:rPr>
          <w:lang w:val="ru-RU"/>
        </w:rPr>
        <w:t>]</w:t>
      </w:r>
      <w:r>
        <w:t>.</w:t>
      </w:r>
    </w:p>
    <w:p w14:paraId="574132D7" w14:textId="5E871197" w:rsidR="00704E0A" w:rsidRDefault="00AA1F2A" w:rsidP="00704E0A">
      <w:pPr>
        <w:keepNext/>
        <w:ind w:firstLine="0"/>
        <w:jc w:val="center"/>
      </w:pPr>
      <w:r w:rsidRPr="00AA1F2A">
        <w:rPr>
          <w:noProof/>
        </w:rPr>
        <w:drawing>
          <wp:inline distT="0" distB="0" distL="0" distR="0" wp14:anchorId="7EBAC25E" wp14:editId="17B85E44">
            <wp:extent cx="5086350" cy="2670130"/>
            <wp:effectExtent l="0" t="0" r="0" b="0"/>
            <wp:docPr id="16026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58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586" cy="267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369F" w14:textId="49A34738" w:rsidR="00704E0A" w:rsidRDefault="00704E0A" w:rsidP="00704E0A">
      <w:pPr>
        <w:ind w:firstLine="0"/>
        <w:jc w:val="center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1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Pr="00D568DC">
        <w:rPr>
          <w:lang w:val="ru-RU"/>
        </w:rPr>
        <w:t xml:space="preserve"> </w:t>
      </w:r>
      <w:r>
        <w:rPr>
          <w:lang w:val="ru-RU"/>
        </w:rPr>
        <w:t>Ось такий дизайн на сайт</w:t>
      </w:r>
      <w:r>
        <w:t xml:space="preserve">і </w:t>
      </w:r>
      <w:r w:rsidRPr="00D568DC">
        <w:t>«</w:t>
      </w:r>
      <w:r w:rsidR="00AA1F2A">
        <w:rPr>
          <w:lang w:val="en-US"/>
        </w:rPr>
        <w:t>Uklon</w:t>
      </w:r>
      <w:r w:rsidRPr="00D568DC">
        <w:t>»</w:t>
      </w:r>
    </w:p>
    <w:p w14:paraId="09B65D01" w14:textId="23A64518" w:rsidR="00BA3C34" w:rsidRPr="00D568DC" w:rsidRDefault="00BA3C34" w:rsidP="00BA3C34">
      <w:pPr>
        <w:rPr>
          <w:szCs w:val="28"/>
          <w:lang w:val="ru-RU"/>
        </w:rPr>
      </w:pPr>
      <w:r w:rsidRPr="00D568DC">
        <w:rPr>
          <w:szCs w:val="28"/>
          <w:lang w:val="ru-RU"/>
        </w:rPr>
        <w:t xml:space="preserve">Плюси: </w:t>
      </w:r>
      <w:r>
        <w:rPr>
          <w:szCs w:val="28"/>
          <w:lang w:val="ru-RU"/>
        </w:rPr>
        <w:t xml:space="preserve">стисла </w:t>
      </w:r>
      <w:r>
        <w:rPr>
          <w:szCs w:val="28"/>
        </w:rPr>
        <w:t>інформація</w:t>
      </w:r>
      <w:r w:rsidR="00AA1F2A">
        <w:rPr>
          <w:szCs w:val="28"/>
          <w:lang w:val="ru-RU"/>
        </w:rPr>
        <w:t xml:space="preserve">, </w:t>
      </w:r>
      <w:r w:rsidR="00AA1F2A">
        <w:rPr>
          <w:szCs w:val="28"/>
        </w:rPr>
        <w:t>мінімалістичний дизайн</w:t>
      </w:r>
      <w:r w:rsidRPr="00D568DC">
        <w:rPr>
          <w:szCs w:val="28"/>
          <w:lang w:val="ru-RU"/>
        </w:rPr>
        <w:t>.</w:t>
      </w:r>
    </w:p>
    <w:p w14:paraId="53D3E9B8" w14:textId="150ED0F4" w:rsidR="00704E0A" w:rsidRDefault="00704E0A" w:rsidP="00BA3C34">
      <w:r>
        <w:t xml:space="preserve">Мінуси: </w:t>
      </w:r>
      <w:r w:rsidR="00AA1F2A">
        <w:rPr>
          <w:szCs w:val="28"/>
          <w:lang w:val="ru-RU"/>
        </w:rPr>
        <w:t>мало функціоналу</w:t>
      </w:r>
      <w:r w:rsidR="00BA3C34" w:rsidRPr="00D568DC">
        <w:rPr>
          <w:szCs w:val="28"/>
          <w:lang w:val="ru-RU"/>
        </w:rPr>
        <w:t>.</w:t>
      </w:r>
    </w:p>
    <w:p w14:paraId="37AD7ACF" w14:textId="3CBBF111" w:rsidR="007F4131" w:rsidRDefault="00704E0A" w:rsidP="007F4131">
      <w:r>
        <w:t>Посилання на сайт в додатках</w:t>
      </w:r>
      <w:r w:rsidRPr="00F548E6">
        <w:rPr>
          <w:lang w:val="ru-RU"/>
        </w:rPr>
        <w:t>[</w:t>
      </w:r>
      <w:r>
        <w:rPr>
          <w:lang w:val="ru-RU"/>
        </w:rPr>
        <w:t>7</w:t>
      </w:r>
      <w:r w:rsidRPr="00F548E6">
        <w:rPr>
          <w:lang w:val="ru-RU"/>
        </w:rPr>
        <w:t>]</w:t>
      </w:r>
      <w:r>
        <w:t>.</w:t>
      </w:r>
    </w:p>
    <w:p w14:paraId="111BFEA2" w14:textId="77777777" w:rsidR="007F4131" w:rsidRDefault="007F4131">
      <w:pPr>
        <w:spacing w:after="200" w:line="276" w:lineRule="auto"/>
        <w:ind w:firstLine="0"/>
        <w:contextualSpacing w:val="0"/>
        <w:jc w:val="left"/>
      </w:pPr>
      <w:r>
        <w:br w:type="page"/>
      </w:r>
    </w:p>
    <w:p w14:paraId="72E2254E" w14:textId="77777777" w:rsidR="00E55D5B" w:rsidRPr="00DA4C20" w:rsidRDefault="00367311" w:rsidP="00717615">
      <w:pPr>
        <w:pStyle w:val="2"/>
        <w:spacing w:before="240"/>
      </w:pPr>
      <w:bookmarkStart w:id="21" w:name="_Toc533560119"/>
      <w:bookmarkStart w:id="22" w:name="_Toc6750987"/>
      <w:bookmarkStart w:id="23" w:name="_Toc7775420"/>
      <w:bookmarkStart w:id="24" w:name="_Toc7775630"/>
      <w:bookmarkStart w:id="25" w:name="_Toc7907019"/>
      <w:bookmarkStart w:id="26" w:name="_Toc8380975"/>
      <w:bookmarkStart w:id="27" w:name="_Toc39041658"/>
      <w:bookmarkStart w:id="28" w:name="_Toc160890490"/>
      <w:r w:rsidRPr="00DA4C20">
        <w:rPr>
          <w:rStyle w:val="20"/>
          <w:b/>
          <w:bCs/>
        </w:rPr>
        <w:lastRenderedPageBreak/>
        <w:t>Опис предметної області та постановка задачі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463E141A" w14:textId="55CB94BE" w:rsidR="007F4131" w:rsidRPr="007F4131" w:rsidRDefault="007F4131" w:rsidP="007F4131">
      <w:pPr>
        <w:rPr>
          <w:noProof/>
          <w:lang w:val="ru-RU"/>
        </w:rPr>
      </w:pPr>
      <w:r w:rsidRPr="007F4131">
        <w:rPr>
          <w:noProof/>
          <w:lang w:val="ru-RU"/>
        </w:rPr>
        <w:t xml:space="preserve">Головним завданням навчальної практики є створення </w:t>
      </w:r>
      <w:r>
        <w:rPr>
          <w:noProof/>
          <w:lang w:val="ru-RU"/>
        </w:rPr>
        <w:t xml:space="preserve">консольного </w:t>
      </w:r>
      <w:r w:rsidRPr="007F4131">
        <w:rPr>
          <w:noProof/>
          <w:lang w:val="ru-RU"/>
        </w:rPr>
        <w:t>застосунку під назвою «</w:t>
      </w:r>
      <w:r w:rsidR="000D1C5E">
        <w:rPr>
          <w:noProof/>
          <w:lang w:val="ru-RU"/>
        </w:rPr>
        <w:t>Таксі</w:t>
      </w:r>
      <w:r w:rsidR="000D1C5E" w:rsidRPr="000D1C5E">
        <w:rPr>
          <w:noProof/>
          <w:lang w:val="ru-RU"/>
        </w:rPr>
        <w:t xml:space="preserve"> </w:t>
      </w:r>
      <w:r w:rsidR="000D1C5E">
        <w:rPr>
          <w:noProof/>
          <w:lang w:val="ru-RU"/>
        </w:rPr>
        <w:t>компанія</w:t>
      </w:r>
      <w:r w:rsidRPr="007F4131">
        <w:rPr>
          <w:noProof/>
          <w:lang w:val="ru-RU"/>
        </w:rPr>
        <w:t xml:space="preserve">». Цей застосунок працює як база даних, зберігаючи в собі інформацію про </w:t>
      </w:r>
      <w:r w:rsidR="000D1C5E">
        <w:rPr>
          <w:noProof/>
          <w:lang w:val="ru-RU"/>
        </w:rPr>
        <w:t>співробітників компанії таксі</w:t>
      </w:r>
      <w:r w:rsidRPr="007F4131">
        <w:rPr>
          <w:noProof/>
          <w:lang w:val="ru-RU"/>
        </w:rPr>
        <w:t xml:space="preserve">, </w:t>
      </w:r>
      <w:r w:rsidR="000D1C5E">
        <w:rPr>
          <w:noProof/>
          <w:lang w:val="ru-RU"/>
        </w:rPr>
        <w:t>в</w:t>
      </w:r>
      <w:r w:rsidR="000D1C5E" w:rsidRPr="000D1C5E">
        <w:rPr>
          <w:noProof/>
          <w:lang w:val="ru-RU"/>
        </w:rPr>
        <w:t>ільні автомобілі</w:t>
      </w:r>
      <w:r w:rsidRPr="007F4131">
        <w:rPr>
          <w:noProof/>
          <w:lang w:val="ru-RU"/>
        </w:rPr>
        <w:t xml:space="preserve"> та </w:t>
      </w:r>
      <w:r w:rsidR="000D1C5E">
        <w:rPr>
          <w:noProof/>
          <w:lang w:val="ru-RU"/>
        </w:rPr>
        <w:t>графік роботи</w:t>
      </w:r>
      <w:r w:rsidRPr="007F4131">
        <w:rPr>
          <w:noProof/>
          <w:lang w:val="ru-RU"/>
        </w:rPr>
        <w:t>.</w:t>
      </w:r>
    </w:p>
    <w:p w14:paraId="5695F592" w14:textId="77777777" w:rsidR="007F4131" w:rsidRPr="007F4131" w:rsidRDefault="007F4131" w:rsidP="007F4131">
      <w:pPr>
        <w:spacing w:before="120"/>
        <w:rPr>
          <w:noProof/>
          <w:lang w:val="ru-RU"/>
        </w:rPr>
      </w:pPr>
      <w:r w:rsidRPr="007F4131">
        <w:rPr>
          <w:noProof/>
          <w:lang w:val="ru-RU"/>
        </w:rPr>
        <w:t>В даному додатку має бути реалізовано авторизацію, навігацію. Вирішено реалізувати взаємозв'язані логічні частини:</w:t>
      </w:r>
    </w:p>
    <w:p w14:paraId="51FAD0DB" w14:textId="77777777" w:rsidR="007F4131" w:rsidRPr="007F4131" w:rsidRDefault="007F4131" w:rsidP="007F4131">
      <w:pPr>
        <w:rPr>
          <w:noProof/>
          <w:lang w:val="ru-RU"/>
        </w:rPr>
      </w:pPr>
      <w:r w:rsidRPr="007F4131">
        <w:rPr>
          <w:noProof/>
          <w:lang w:val="ru-RU"/>
        </w:rPr>
        <w:t>- Авторизація;</w:t>
      </w:r>
    </w:p>
    <w:p w14:paraId="5EC97BD4" w14:textId="263A6F31" w:rsidR="007F4131" w:rsidRPr="007F4131" w:rsidRDefault="007F4131" w:rsidP="007F4131">
      <w:pPr>
        <w:rPr>
          <w:noProof/>
          <w:lang w:val="ru-RU"/>
        </w:rPr>
      </w:pPr>
      <w:r w:rsidRPr="007F4131">
        <w:rPr>
          <w:noProof/>
          <w:lang w:val="ru-RU"/>
        </w:rPr>
        <w:t>- Реєстрація;</w:t>
      </w:r>
    </w:p>
    <w:p w14:paraId="7F49FEEB" w14:textId="19C7FE32" w:rsidR="007F4131" w:rsidRDefault="007F4131" w:rsidP="007F4131">
      <w:pPr>
        <w:rPr>
          <w:noProof/>
          <w:lang w:val="ru-RU"/>
        </w:rPr>
      </w:pPr>
      <w:r w:rsidRPr="007F4131">
        <w:rPr>
          <w:noProof/>
          <w:lang w:val="ru-RU"/>
        </w:rPr>
        <w:t xml:space="preserve">- </w:t>
      </w:r>
      <w:r w:rsidR="000D1C5E">
        <w:rPr>
          <w:noProof/>
          <w:lang w:val="ru-RU"/>
        </w:rPr>
        <w:t>Водії</w:t>
      </w:r>
      <w:r w:rsidRPr="007F4131">
        <w:rPr>
          <w:noProof/>
          <w:lang w:val="ru-RU"/>
        </w:rPr>
        <w:t>;</w:t>
      </w:r>
    </w:p>
    <w:p w14:paraId="3DB42BE5" w14:textId="7D93E601" w:rsidR="007F4131" w:rsidRDefault="007F4131" w:rsidP="007F4131">
      <w:pPr>
        <w:rPr>
          <w:noProof/>
          <w:lang w:val="ru-RU"/>
        </w:rPr>
      </w:pPr>
      <w:r w:rsidRPr="007F4131">
        <w:rPr>
          <w:noProof/>
          <w:lang w:val="ru-RU"/>
        </w:rPr>
        <w:t xml:space="preserve">- </w:t>
      </w:r>
      <w:r w:rsidR="000D1C5E">
        <w:rPr>
          <w:noProof/>
          <w:lang w:val="ru-RU"/>
        </w:rPr>
        <w:t>Графік роботи</w:t>
      </w:r>
      <w:r w:rsidRPr="007F4131">
        <w:rPr>
          <w:noProof/>
          <w:lang w:val="ru-RU"/>
        </w:rPr>
        <w:t>;</w:t>
      </w:r>
    </w:p>
    <w:p w14:paraId="52939B09" w14:textId="5FB93C4F" w:rsidR="007F4131" w:rsidRDefault="007F4131" w:rsidP="007F4131">
      <w:pPr>
        <w:rPr>
          <w:noProof/>
          <w:lang w:val="ru-RU"/>
        </w:rPr>
      </w:pPr>
      <w:r w:rsidRPr="007F4131">
        <w:rPr>
          <w:noProof/>
          <w:lang w:val="ru-RU"/>
        </w:rPr>
        <w:t xml:space="preserve">- </w:t>
      </w:r>
      <w:r w:rsidR="000D1C5E">
        <w:rPr>
          <w:noProof/>
          <w:lang w:val="ru-RU"/>
        </w:rPr>
        <w:t>Вільні автомобілі</w:t>
      </w:r>
      <w:r w:rsidRPr="007F4131">
        <w:rPr>
          <w:noProof/>
          <w:lang w:val="ru-RU"/>
        </w:rPr>
        <w:t>;</w:t>
      </w:r>
    </w:p>
    <w:p w14:paraId="301E0E46" w14:textId="02655EBC" w:rsidR="000D1C5E" w:rsidRDefault="000D1C5E" w:rsidP="007F4131">
      <w:pPr>
        <w:rPr>
          <w:noProof/>
          <w:lang w:val="ru-RU"/>
        </w:rPr>
      </w:pPr>
      <w:r>
        <w:rPr>
          <w:noProof/>
          <w:lang w:val="ru-RU"/>
        </w:rPr>
        <w:t>- Додавання інформації</w:t>
      </w:r>
      <w:r w:rsidRPr="007F4131">
        <w:rPr>
          <w:noProof/>
          <w:lang w:val="ru-RU"/>
        </w:rPr>
        <w:t>;</w:t>
      </w:r>
    </w:p>
    <w:p w14:paraId="4FBA9920" w14:textId="05F00CAB" w:rsidR="000D1C5E" w:rsidRPr="007F4131" w:rsidRDefault="000D1C5E" w:rsidP="007F4131">
      <w:pPr>
        <w:rPr>
          <w:noProof/>
          <w:lang w:val="ru-RU"/>
        </w:rPr>
      </w:pPr>
      <w:r>
        <w:rPr>
          <w:noProof/>
          <w:lang w:val="ru-RU"/>
        </w:rPr>
        <w:t>- Видалення інформації</w:t>
      </w:r>
      <w:r w:rsidRPr="007F4131">
        <w:rPr>
          <w:noProof/>
          <w:lang w:val="ru-RU"/>
        </w:rPr>
        <w:t>;</w:t>
      </w:r>
    </w:p>
    <w:p w14:paraId="54C567C5" w14:textId="41DDDAB6" w:rsidR="007F4131" w:rsidRPr="007F4131" w:rsidRDefault="007F4131" w:rsidP="007F4131">
      <w:pPr>
        <w:rPr>
          <w:noProof/>
          <w:lang w:val="ru-RU"/>
        </w:rPr>
      </w:pPr>
      <w:r w:rsidRPr="007F4131">
        <w:rPr>
          <w:noProof/>
          <w:lang w:val="ru-RU"/>
        </w:rPr>
        <w:t xml:space="preserve">- </w:t>
      </w:r>
      <w:r>
        <w:rPr>
          <w:noProof/>
          <w:lang w:val="ru-RU"/>
        </w:rPr>
        <w:t>Пошук</w:t>
      </w:r>
      <w:r w:rsidRPr="007F4131">
        <w:rPr>
          <w:noProof/>
          <w:lang w:val="ru-RU"/>
        </w:rPr>
        <w:t>;</w:t>
      </w:r>
    </w:p>
    <w:p w14:paraId="342AC7B6" w14:textId="1D500410" w:rsidR="007F4131" w:rsidRPr="007F4131" w:rsidRDefault="007F4131" w:rsidP="007F4131">
      <w:pPr>
        <w:rPr>
          <w:noProof/>
          <w:lang w:val="ru-RU"/>
        </w:rPr>
      </w:pPr>
      <w:r w:rsidRPr="007F4131">
        <w:rPr>
          <w:noProof/>
          <w:lang w:val="ru-RU"/>
        </w:rPr>
        <w:t>- Ви</w:t>
      </w:r>
      <w:r>
        <w:rPr>
          <w:noProof/>
          <w:lang w:val="ru-RU"/>
        </w:rPr>
        <w:t>хід</w:t>
      </w:r>
      <w:r w:rsidRPr="007F4131">
        <w:rPr>
          <w:noProof/>
          <w:lang w:val="ru-RU"/>
        </w:rPr>
        <w:t>;</w:t>
      </w:r>
    </w:p>
    <w:p w14:paraId="41151C52" w14:textId="72AF1611" w:rsidR="007F4131" w:rsidRPr="007F4131" w:rsidRDefault="007F4131" w:rsidP="007F4131">
      <w:pPr>
        <w:rPr>
          <w:noProof/>
          <w:lang w:val="ru-RU"/>
        </w:rPr>
      </w:pPr>
      <w:r w:rsidRPr="007F4131">
        <w:rPr>
          <w:noProof/>
          <w:lang w:val="ru-RU"/>
        </w:rPr>
        <w:t>Для зручності користувача важливо розробити зрозумілий і простий інтерфейс програми з приємним дизайном і тимчасовим макетом. В даному випадку розробка інтерфейсу може бути виконана в середовищі розробки IntelliJ IDEA з використанням мови програмування Java.</w:t>
      </w:r>
    </w:p>
    <w:p w14:paraId="00DA0B94" w14:textId="77777777" w:rsidR="000D1C5E" w:rsidRDefault="007F4131" w:rsidP="007F4131">
      <w:pPr>
        <w:rPr>
          <w:noProof/>
          <w:lang w:val="ru-RU"/>
        </w:rPr>
      </w:pPr>
      <w:r w:rsidRPr="007F4131">
        <w:rPr>
          <w:noProof/>
          <w:lang w:val="ru-RU"/>
        </w:rPr>
        <w:t>Цільовою областю даного додатку є розробка програмного комплексу «</w:t>
      </w:r>
      <w:r w:rsidR="000D1C5E" w:rsidRPr="000D1C5E">
        <w:rPr>
          <w:noProof/>
          <w:lang w:val="ru-RU"/>
        </w:rPr>
        <w:t>Система управління співробітниками компанії таксі</w:t>
      </w:r>
      <w:r w:rsidRPr="007F4131">
        <w:rPr>
          <w:noProof/>
          <w:lang w:val="ru-RU"/>
        </w:rPr>
        <w:t xml:space="preserve">». Цей застосунок є важливим </w:t>
      </w:r>
      <w:r w:rsidR="000D1C5E">
        <w:rPr>
          <w:noProof/>
          <w:lang w:val="ru-RU"/>
        </w:rPr>
        <w:t>у</w:t>
      </w:r>
      <w:r w:rsidR="000D1C5E" w:rsidRPr="000D1C5E">
        <w:rPr>
          <w:noProof/>
          <w:lang w:val="ru-RU"/>
        </w:rPr>
        <w:t xml:space="preserve"> сучасному світі, де таксі-індустрія стає все більш конкурентноспроможною та технологічно орієнтованою</w:t>
      </w:r>
      <w:r w:rsidR="000D1C5E">
        <w:rPr>
          <w:noProof/>
          <w:lang w:val="ru-RU"/>
        </w:rPr>
        <w:t>.</w:t>
      </w:r>
    </w:p>
    <w:p w14:paraId="419246D7" w14:textId="377F5D23" w:rsidR="007F4131" w:rsidRPr="007F4131" w:rsidRDefault="000D1C5E" w:rsidP="007F4131">
      <w:pPr>
        <w:rPr>
          <w:noProof/>
          <w:lang w:val="ru-RU"/>
        </w:rPr>
      </w:pPr>
      <w:r>
        <w:rPr>
          <w:noProof/>
          <w:lang w:val="ru-RU"/>
        </w:rPr>
        <w:t>Р</w:t>
      </w:r>
      <w:r w:rsidRPr="000D1C5E">
        <w:rPr>
          <w:noProof/>
          <w:lang w:val="ru-RU"/>
        </w:rPr>
        <w:t>озробка систем управління персоналом є ключовим елементом успішної діяльності таксі-компаній.</w:t>
      </w:r>
      <w:r w:rsidR="007F4131" w:rsidRPr="007F4131">
        <w:rPr>
          <w:noProof/>
          <w:lang w:val="ru-RU"/>
        </w:rPr>
        <w:t xml:space="preserve"> </w:t>
      </w:r>
    </w:p>
    <w:p w14:paraId="2F8B81E6" w14:textId="355AA3EE" w:rsidR="007262B4" w:rsidRPr="004D3BE4" w:rsidRDefault="007F4131" w:rsidP="007F4131">
      <w:pPr>
        <w:rPr>
          <w:noProof/>
          <w:lang w:val="ru-RU"/>
        </w:rPr>
      </w:pPr>
      <w:r w:rsidRPr="007F4131">
        <w:rPr>
          <w:noProof/>
          <w:lang w:val="ru-RU"/>
        </w:rPr>
        <w:t xml:space="preserve">Цільова аудиторія програми - будь-який </w:t>
      </w:r>
      <w:r w:rsidR="000D1C5E">
        <w:rPr>
          <w:noProof/>
          <w:lang w:val="ru-RU"/>
        </w:rPr>
        <w:t>власник таксі компанії</w:t>
      </w:r>
      <w:r w:rsidRPr="007F4131">
        <w:rPr>
          <w:noProof/>
          <w:lang w:val="ru-RU"/>
        </w:rPr>
        <w:t>, як</w:t>
      </w:r>
      <w:r w:rsidR="00050EF8">
        <w:rPr>
          <w:noProof/>
          <w:lang w:val="ru-RU"/>
        </w:rPr>
        <w:t>ому</w:t>
      </w:r>
      <w:r w:rsidRPr="007F4131">
        <w:rPr>
          <w:noProof/>
          <w:lang w:val="ru-RU"/>
        </w:rPr>
        <w:t xml:space="preserve"> необхідно переглянути список </w:t>
      </w:r>
      <w:r w:rsidR="00050EF8">
        <w:rPr>
          <w:noProof/>
          <w:lang w:val="ru-RU"/>
        </w:rPr>
        <w:t>своїх співробітників та іншу інформацію</w:t>
      </w:r>
      <w:r w:rsidRPr="007F4131">
        <w:rPr>
          <w:noProof/>
          <w:lang w:val="ru-RU"/>
        </w:rPr>
        <w:t xml:space="preserve">. Вікове обмеження - від </w:t>
      </w:r>
      <w:r w:rsidR="00050EF8">
        <w:rPr>
          <w:noProof/>
          <w:lang w:val="ru-RU"/>
        </w:rPr>
        <w:t>18</w:t>
      </w:r>
      <w:r w:rsidRPr="007F4131">
        <w:rPr>
          <w:noProof/>
          <w:lang w:val="ru-RU"/>
        </w:rPr>
        <w:t xml:space="preserve"> років і старше.</w:t>
      </w:r>
    </w:p>
    <w:p w14:paraId="16032CF9" w14:textId="77777777" w:rsidR="007262B4" w:rsidRPr="004D3BE4" w:rsidRDefault="007262B4" w:rsidP="001E0B40">
      <w:pPr>
        <w:pStyle w:val="2"/>
        <w:rPr>
          <w:lang w:val="ru-RU"/>
        </w:rPr>
      </w:pPr>
      <w:bookmarkStart w:id="29" w:name="_Toc74765449"/>
      <w:bookmarkStart w:id="30" w:name="_Toc160890491"/>
      <w:r w:rsidRPr="00C255F9">
        <w:lastRenderedPageBreak/>
        <w:t>Обґрунтування вибору методу розв’язку задачі</w:t>
      </w:r>
      <w:bookmarkEnd w:id="29"/>
      <w:bookmarkEnd w:id="30"/>
    </w:p>
    <w:p w14:paraId="31386463" w14:textId="0AFD3199" w:rsidR="002A70F3" w:rsidRDefault="002A70F3" w:rsidP="002A70F3">
      <w:pPr>
        <w:rPr>
          <w:noProof/>
        </w:rPr>
      </w:pPr>
      <w:r w:rsidRPr="002A70F3">
        <w:rPr>
          <w:b/>
          <w:bCs/>
          <w:noProof/>
        </w:rPr>
        <w:t>Чому версія JDK така?</w:t>
      </w:r>
      <w:r>
        <w:rPr>
          <w:noProof/>
        </w:rPr>
        <w:t xml:space="preserve"> Вибір версії JDK може бути обумовлений багатьма факторами, такими як сумісність з використовуваними бібліотеками та фреймворками, наявність нововведень у конкретній версії, або обрані стандарти для проекту.</w:t>
      </w:r>
    </w:p>
    <w:p w14:paraId="2350EA6D" w14:textId="5D74ABE8" w:rsidR="002A70F3" w:rsidRPr="002A70F3" w:rsidRDefault="002A70F3" w:rsidP="002A70F3">
      <w:pPr>
        <w:rPr>
          <w:b/>
          <w:bCs/>
          <w:noProof/>
        </w:rPr>
      </w:pPr>
      <w:r w:rsidRPr="002A70F3">
        <w:rPr>
          <w:b/>
          <w:bCs/>
          <w:noProof/>
        </w:rPr>
        <w:t>Чому файли саме такого розширення?</w:t>
      </w:r>
      <w:r>
        <w:rPr>
          <w:b/>
          <w:bCs/>
          <w:noProof/>
        </w:rPr>
        <w:t xml:space="preserve"> </w:t>
      </w:r>
      <w:r>
        <w:rPr>
          <w:noProof/>
        </w:rPr>
        <w:t>Вибір розширення файлів може бути обумовлений стандартами або конвенціями проекту. Наприклад, розширення .json може свідчити про те, що файли містять дані у форматі JSON.</w:t>
      </w:r>
    </w:p>
    <w:p w14:paraId="513309F6" w14:textId="24748265" w:rsidR="002A70F3" w:rsidRPr="002A70F3" w:rsidRDefault="002A70F3" w:rsidP="002A70F3">
      <w:pPr>
        <w:rPr>
          <w:b/>
          <w:bCs/>
          <w:noProof/>
        </w:rPr>
      </w:pPr>
      <w:r w:rsidRPr="002A70F3">
        <w:rPr>
          <w:b/>
          <w:bCs/>
          <w:noProof/>
        </w:rPr>
        <w:t>Чому архітектура даних саме така?</w:t>
      </w:r>
      <w:r>
        <w:rPr>
          <w:b/>
          <w:bCs/>
          <w:noProof/>
        </w:rPr>
        <w:t xml:space="preserve"> </w:t>
      </w:r>
      <w:r>
        <w:rPr>
          <w:noProof/>
        </w:rPr>
        <w:t>Архітектура даних може бути обрана відповідно до принципів нормалізації баз даних, ефективності читання чи запису даних, а також потреб бізнесу. Важливо враховувати складність операцій та швидкодію системи.</w:t>
      </w:r>
    </w:p>
    <w:p w14:paraId="04D13A3D" w14:textId="3793315B" w:rsidR="002A70F3" w:rsidRPr="002A70F3" w:rsidRDefault="002A70F3" w:rsidP="002A70F3">
      <w:pPr>
        <w:rPr>
          <w:b/>
          <w:bCs/>
          <w:noProof/>
        </w:rPr>
      </w:pPr>
      <w:r w:rsidRPr="002A70F3">
        <w:rPr>
          <w:b/>
          <w:bCs/>
          <w:noProof/>
        </w:rPr>
        <w:t>Як розв'язали задачу авторизації і реєстрації?</w:t>
      </w:r>
      <w:r>
        <w:rPr>
          <w:b/>
          <w:bCs/>
          <w:noProof/>
        </w:rPr>
        <w:t xml:space="preserve"> </w:t>
      </w:r>
      <w:r>
        <w:rPr>
          <w:noProof/>
        </w:rPr>
        <w:t>Механізм авторизації та реєстрації може бути реалізований з використанням хешування паролів Bcrypt, перевірки унікальності імен користувачів та безпечних методів обробки даних форм.</w:t>
      </w:r>
    </w:p>
    <w:p w14:paraId="34F1B114" w14:textId="3B5FD77B" w:rsidR="002A70F3" w:rsidRPr="002A70F3" w:rsidRDefault="002A70F3" w:rsidP="002A70F3">
      <w:pPr>
        <w:rPr>
          <w:b/>
          <w:bCs/>
          <w:noProof/>
        </w:rPr>
      </w:pPr>
      <w:r w:rsidRPr="002A70F3">
        <w:rPr>
          <w:b/>
          <w:bCs/>
          <w:noProof/>
        </w:rPr>
        <w:t>Чому CRUD реалізовано саме так?</w:t>
      </w:r>
      <w:r>
        <w:rPr>
          <w:b/>
          <w:bCs/>
          <w:noProof/>
        </w:rPr>
        <w:t xml:space="preserve"> </w:t>
      </w:r>
      <w:r>
        <w:rPr>
          <w:noProof/>
        </w:rPr>
        <w:t>Організація операцій CRUD (створення, читання, оновлення, видалення) у вказаному коді обумовлена вибором оптимального підходу до роботи з JSON-даними та принципами SOLID.</w:t>
      </w:r>
    </w:p>
    <w:p w14:paraId="37232402" w14:textId="1EB8AE70" w:rsidR="002A70F3" w:rsidRDefault="002A70F3" w:rsidP="002A70F3">
      <w:pPr>
        <w:rPr>
          <w:noProof/>
        </w:rPr>
      </w:pPr>
      <w:r>
        <w:rPr>
          <w:noProof/>
        </w:rPr>
        <w:t>У реалізації використано принцип відокремлення обов'язків (Single Responsibility Principle - SRP). Кожен метод класу JsonEditor відповідає за конкретну операцію: завантаження, збереження, оновлення даних. Це сприяє збереженню чистоти коду та спрощує його розуміння.</w:t>
      </w:r>
    </w:p>
    <w:p w14:paraId="2E08BCF4" w14:textId="77777777" w:rsidR="002A70F3" w:rsidRDefault="002A70F3">
      <w:pPr>
        <w:spacing w:after="200" w:line="276" w:lineRule="auto"/>
        <w:ind w:firstLine="0"/>
        <w:contextualSpacing w:val="0"/>
        <w:jc w:val="left"/>
        <w:rPr>
          <w:noProof/>
        </w:rPr>
      </w:pPr>
      <w:r>
        <w:rPr>
          <w:noProof/>
        </w:rPr>
        <w:br w:type="page"/>
      </w:r>
    </w:p>
    <w:p w14:paraId="5A292F1A" w14:textId="77777777" w:rsidR="002A70F3" w:rsidRPr="002A70F3" w:rsidRDefault="002A70F3" w:rsidP="002A70F3">
      <w:pPr>
        <w:rPr>
          <w:b/>
          <w:bCs/>
          <w:noProof/>
        </w:rPr>
      </w:pPr>
      <w:r w:rsidRPr="002A70F3">
        <w:rPr>
          <w:b/>
          <w:bCs/>
          <w:noProof/>
        </w:rPr>
        <w:lastRenderedPageBreak/>
        <w:t>Які принципи програмування використорали! (SOLID, DRY…)</w:t>
      </w:r>
    </w:p>
    <w:p w14:paraId="7900D222" w14:textId="77777777" w:rsidR="002A70F3" w:rsidRDefault="002A70F3" w:rsidP="002A70F3">
      <w:pPr>
        <w:ind w:firstLine="0"/>
        <w:rPr>
          <w:noProof/>
        </w:rPr>
      </w:pPr>
      <w:r>
        <w:rPr>
          <w:noProof/>
        </w:rPr>
        <w:t>У коді застосовано декілька принципів програмування:</w:t>
      </w:r>
    </w:p>
    <w:p w14:paraId="2D23021B" w14:textId="77777777" w:rsidR="002A70F3" w:rsidRDefault="002A70F3" w:rsidP="002A70F3">
      <w:pPr>
        <w:rPr>
          <w:noProof/>
        </w:rPr>
      </w:pPr>
      <w:r w:rsidRPr="002A70F3">
        <w:rPr>
          <w:b/>
          <w:bCs/>
          <w:noProof/>
        </w:rPr>
        <w:t>SOLID:</w:t>
      </w:r>
      <w:r>
        <w:rPr>
          <w:noProof/>
        </w:rPr>
        <w:t xml:space="preserve"> </w:t>
      </w:r>
    </w:p>
    <w:p w14:paraId="0F0CBEA0" w14:textId="39D5CE1F" w:rsidR="002A70F3" w:rsidRDefault="002A70F3" w:rsidP="002A70F3">
      <w:pPr>
        <w:rPr>
          <w:noProof/>
        </w:rPr>
      </w:pPr>
      <w:r w:rsidRPr="005A398E">
        <w:rPr>
          <w:b/>
          <w:bCs/>
          <w:noProof/>
        </w:rPr>
        <w:t>SRP (Single Responsibility Principle):</w:t>
      </w:r>
      <w:r>
        <w:rPr>
          <w:noProof/>
        </w:rPr>
        <w:t xml:space="preserve"> Клас JsonEditor має один конкретний обов'язок - редагування JSON-даних. Це сприяє високій зрозумілості та розширюваності коду.</w:t>
      </w:r>
    </w:p>
    <w:p w14:paraId="635DB8C6" w14:textId="77280DA6" w:rsidR="002A70F3" w:rsidRPr="005A398E" w:rsidRDefault="002A70F3" w:rsidP="005A398E">
      <w:pPr>
        <w:rPr>
          <w:b/>
          <w:bCs/>
          <w:noProof/>
        </w:rPr>
      </w:pPr>
      <w:r w:rsidRPr="005A398E">
        <w:rPr>
          <w:b/>
          <w:bCs/>
          <w:noProof/>
        </w:rPr>
        <w:t>DRY (Don't Repeat Yourself):</w:t>
      </w:r>
      <w:r w:rsidR="005A398E">
        <w:rPr>
          <w:b/>
          <w:bCs/>
          <w:noProof/>
        </w:rPr>
        <w:t xml:space="preserve"> </w:t>
      </w:r>
      <w:r>
        <w:rPr>
          <w:noProof/>
        </w:rPr>
        <w:t>Декілька методів в класі, такі як loadTopsData() та saveData(), використовуються для уникнення дублювання коду. Це полегшує зміни та підтримку коду.</w:t>
      </w:r>
    </w:p>
    <w:p w14:paraId="47469A8C" w14:textId="6BB4D062" w:rsidR="002A70F3" w:rsidRPr="005A398E" w:rsidRDefault="002A70F3" w:rsidP="005A398E">
      <w:pPr>
        <w:rPr>
          <w:b/>
          <w:bCs/>
          <w:noProof/>
        </w:rPr>
      </w:pPr>
      <w:r w:rsidRPr="005A398E">
        <w:rPr>
          <w:b/>
          <w:bCs/>
          <w:noProof/>
        </w:rPr>
        <w:t>Коментарі та назви методів:</w:t>
      </w:r>
      <w:r w:rsidR="005A398E">
        <w:rPr>
          <w:b/>
          <w:bCs/>
          <w:noProof/>
        </w:rPr>
        <w:t xml:space="preserve"> </w:t>
      </w:r>
      <w:r>
        <w:rPr>
          <w:noProof/>
        </w:rPr>
        <w:t>Код супроводжується коментарями, які пояснюють призначення класів і методів. Назви методів чітко вказують на їхню функціональність, що полегшує читання та розуміння коду.</w:t>
      </w:r>
    </w:p>
    <w:p w14:paraId="534404FF" w14:textId="213969F6" w:rsidR="005A398E" w:rsidRDefault="002A70F3" w:rsidP="002A70F3">
      <w:pPr>
        <w:rPr>
          <w:noProof/>
        </w:rPr>
      </w:pPr>
      <w:r>
        <w:rPr>
          <w:noProof/>
        </w:rPr>
        <w:t>Ці принципи спрощують розробку, підтримку та розширення коду, а також забезпечують його високу якість.</w:t>
      </w:r>
    </w:p>
    <w:p w14:paraId="32A2C0C9" w14:textId="77777777" w:rsidR="005A398E" w:rsidRDefault="005A398E">
      <w:pPr>
        <w:spacing w:after="200" w:line="276" w:lineRule="auto"/>
        <w:ind w:firstLine="0"/>
        <w:contextualSpacing w:val="0"/>
        <w:jc w:val="left"/>
        <w:rPr>
          <w:noProof/>
        </w:rPr>
      </w:pPr>
      <w:r>
        <w:rPr>
          <w:noProof/>
        </w:rPr>
        <w:br w:type="page"/>
      </w:r>
    </w:p>
    <w:p w14:paraId="738098A1" w14:textId="77777777" w:rsidR="007262B4" w:rsidRDefault="007262B4" w:rsidP="001E0B40">
      <w:pPr>
        <w:pStyle w:val="2"/>
      </w:pPr>
      <w:bookmarkStart w:id="31" w:name="_Toc74765450"/>
      <w:bookmarkStart w:id="32" w:name="_Toc160890492"/>
      <w:r w:rsidRPr="00C255F9">
        <w:lastRenderedPageBreak/>
        <w:t>Огляд засобів розробки</w:t>
      </w:r>
      <w:bookmarkEnd w:id="31"/>
      <w:bookmarkEnd w:id="32"/>
    </w:p>
    <w:p w14:paraId="0F91DF24" w14:textId="77777777" w:rsidR="005A398E" w:rsidRPr="005A398E" w:rsidRDefault="005A398E" w:rsidP="005A398E">
      <w:pPr>
        <w:rPr>
          <w:noProof/>
          <w:lang w:val="ru-RU"/>
        </w:rPr>
      </w:pPr>
      <w:r w:rsidRPr="005A398E">
        <w:rPr>
          <w:noProof/>
          <w:lang w:val="ru-RU"/>
        </w:rPr>
        <w:t>В рамках розробки проекту використовувалися різноманітні технології та програмні засоби для забезпечення ефективності, гнучкості та надійності системи. Серед основних технологій і інструментів можна виділити:</w:t>
      </w:r>
    </w:p>
    <w:p w14:paraId="6A2A2D89" w14:textId="77777777" w:rsidR="005A398E" w:rsidRPr="005A398E" w:rsidRDefault="005A398E" w:rsidP="005A398E">
      <w:pPr>
        <w:rPr>
          <w:noProof/>
          <w:lang w:val="ru-RU"/>
        </w:rPr>
      </w:pPr>
      <w:r w:rsidRPr="005A398E">
        <w:rPr>
          <w:b/>
          <w:bCs/>
          <w:noProof/>
          <w:lang w:val="ru-RU"/>
        </w:rPr>
        <w:t xml:space="preserve">Java: </w:t>
      </w:r>
      <w:r w:rsidRPr="005A398E">
        <w:rPr>
          <w:noProof/>
          <w:lang w:val="ru-RU"/>
        </w:rPr>
        <w:t>Проєкт розроблявся мовою програмування Java, яка володіє високою переносимістю, об'єктно-орієнтованою архітектурою та широким спектром бібліотек.</w:t>
      </w:r>
    </w:p>
    <w:p w14:paraId="6F21C938" w14:textId="77777777" w:rsidR="005A398E" w:rsidRPr="005A398E" w:rsidRDefault="005A398E" w:rsidP="005A398E">
      <w:pPr>
        <w:rPr>
          <w:noProof/>
          <w:lang w:val="ru-RU"/>
        </w:rPr>
      </w:pPr>
      <w:r w:rsidRPr="005A398E">
        <w:rPr>
          <w:b/>
          <w:bCs/>
          <w:noProof/>
          <w:lang w:val="ru-RU"/>
        </w:rPr>
        <w:t xml:space="preserve">JSON: </w:t>
      </w:r>
      <w:r w:rsidRPr="005A398E">
        <w:rPr>
          <w:noProof/>
          <w:lang w:val="ru-RU"/>
        </w:rPr>
        <w:t>Для зберігання та обміну даними використовувався формат JSON (JavaScript Object Notation). JSON є легким та зручним для використання засобом обміну структурованими даними.</w:t>
      </w:r>
    </w:p>
    <w:p w14:paraId="7E314B1F" w14:textId="77777777" w:rsidR="005A398E" w:rsidRPr="005A398E" w:rsidRDefault="005A398E" w:rsidP="005A398E">
      <w:pPr>
        <w:rPr>
          <w:noProof/>
          <w:lang w:val="ru-RU"/>
        </w:rPr>
      </w:pPr>
      <w:r w:rsidRPr="005A398E">
        <w:rPr>
          <w:b/>
          <w:bCs/>
          <w:noProof/>
          <w:lang w:val="ru-RU"/>
        </w:rPr>
        <w:t xml:space="preserve">Gson: </w:t>
      </w:r>
      <w:r w:rsidRPr="005A398E">
        <w:rPr>
          <w:noProof/>
          <w:lang w:val="ru-RU"/>
        </w:rPr>
        <w:t>бібліотека: Для роботи з JSON даними використовувалася бібліотека Gson, яка надає зручний інтерфейс для перетворення об'єктів Java в JSON і навпаки.</w:t>
      </w:r>
    </w:p>
    <w:p w14:paraId="441BE61D" w14:textId="77777777" w:rsidR="005A398E" w:rsidRPr="005A398E" w:rsidRDefault="005A398E" w:rsidP="005A398E">
      <w:pPr>
        <w:rPr>
          <w:noProof/>
          <w:lang w:val="ru-RU"/>
        </w:rPr>
      </w:pPr>
      <w:r w:rsidRPr="005A398E">
        <w:rPr>
          <w:b/>
          <w:bCs/>
          <w:noProof/>
          <w:lang w:val="ru-RU"/>
        </w:rPr>
        <w:t>Git:</w:t>
      </w:r>
      <w:r w:rsidRPr="005A398E">
        <w:rPr>
          <w:noProof/>
          <w:lang w:val="ru-RU"/>
        </w:rPr>
        <w:t xml:space="preserve"> Для контролю версій та спільної роботи над кодом використовувалася система контролю версій Git.</w:t>
      </w:r>
    </w:p>
    <w:p w14:paraId="7D57B821" w14:textId="4E34887D" w:rsidR="005A398E" w:rsidRDefault="005A398E" w:rsidP="005A398E">
      <w:pPr>
        <w:rPr>
          <w:noProof/>
          <w:lang w:val="ru-RU"/>
        </w:rPr>
      </w:pPr>
      <w:r w:rsidRPr="005A398E">
        <w:rPr>
          <w:b/>
          <w:bCs/>
          <w:noProof/>
          <w:lang w:val="ru-RU"/>
        </w:rPr>
        <w:t xml:space="preserve">IntelliJ IDEA: </w:t>
      </w:r>
      <w:r w:rsidRPr="005A398E">
        <w:rPr>
          <w:noProof/>
          <w:lang w:val="ru-RU"/>
        </w:rPr>
        <w:t>Інтегроване середовище розробки (IDE), таке як IntelliJ IDEA, використовувалося для комфортної розробки, налагодження та управління проектом.</w:t>
      </w:r>
    </w:p>
    <w:p w14:paraId="5350F1E8" w14:textId="2BEBDBE8" w:rsidR="00232E58" w:rsidRPr="00120724" w:rsidRDefault="005A398E" w:rsidP="00BA7E7D">
      <w:pPr>
        <w:spacing w:after="200" w:line="276" w:lineRule="auto"/>
        <w:ind w:firstLine="0"/>
        <w:contextualSpacing w:val="0"/>
        <w:jc w:val="left"/>
        <w:rPr>
          <w:noProof/>
          <w:lang w:val="ru-RU"/>
        </w:rPr>
      </w:pPr>
      <w:r>
        <w:rPr>
          <w:noProof/>
          <w:lang w:val="ru-RU"/>
        </w:rPr>
        <w:br w:type="page"/>
      </w:r>
    </w:p>
    <w:p w14:paraId="59843247" w14:textId="4D590BA9" w:rsidR="00120724" w:rsidRDefault="00120724" w:rsidP="00120724">
      <w:pPr>
        <w:pStyle w:val="aff0"/>
      </w:pPr>
      <w:r>
        <w:lastRenderedPageBreak/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ru-RU"/>
        </w:rPr>
        <w:t xml:space="preserve"> </w:t>
      </w:r>
      <w:r w:rsidRPr="009D5955">
        <w:rPr>
          <w:noProof/>
        </w:rPr>
        <w:t>Бібліотеки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20724" w14:paraId="52831DB7" w14:textId="77777777" w:rsidTr="00120724">
        <w:tc>
          <w:tcPr>
            <w:tcW w:w="3115" w:type="dxa"/>
          </w:tcPr>
          <w:p w14:paraId="37282BCF" w14:textId="49B40B46" w:rsidR="00120724" w:rsidRPr="00120724" w:rsidRDefault="00120724" w:rsidP="00120724">
            <w:pPr>
              <w:ind w:firstLine="0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Назва</w:t>
            </w:r>
          </w:p>
        </w:tc>
        <w:tc>
          <w:tcPr>
            <w:tcW w:w="3115" w:type="dxa"/>
          </w:tcPr>
          <w:p w14:paraId="1B2586F5" w14:textId="5C5BFC4B" w:rsidR="00120724" w:rsidRPr="00120724" w:rsidRDefault="00120724" w:rsidP="00120724">
            <w:pPr>
              <w:ind w:firstLine="0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Опис</w:t>
            </w:r>
          </w:p>
        </w:tc>
        <w:tc>
          <w:tcPr>
            <w:tcW w:w="3115" w:type="dxa"/>
          </w:tcPr>
          <w:p w14:paraId="09B727EB" w14:textId="086E6DD4" w:rsidR="00120724" w:rsidRPr="00120724" w:rsidRDefault="00120724" w:rsidP="00120724">
            <w:pPr>
              <w:ind w:firstLine="0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Використання</w:t>
            </w:r>
          </w:p>
        </w:tc>
      </w:tr>
      <w:tr w:rsidR="00120724" w14:paraId="72BBC99A" w14:textId="77777777" w:rsidTr="00120724">
        <w:tc>
          <w:tcPr>
            <w:tcW w:w="3115" w:type="dxa"/>
          </w:tcPr>
          <w:p w14:paraId="0B17C9EE" w14:textId="2DD047F9" w:rsidR="00120724" w:rsidRPr="00120724" w:rsidRDefault="00120724" w:rsidP="00120724">
            <w:pPr>
              <w:ind w:firstLine="0"/>
              <w:jc w:val="center"/>
              <w:rPr>
                <w:noProof/>
                <w:sz w:val="22"/>
                <w:szCs w:val="18"/>
              </w:rPr>
            </w:pPr>
            <w:r w:rsidRPr="00120724">
              <w:rPr>
                <w:b/>
                <w:bCs/>
                <w:noProof/>
                <w:sz w:val="22"/>
                <w:szCs w:val="18"/>
                <w:lang w:val="ru-RU"/>
              </w:rPr>
              <w:t>commons-lang3-3.5.jar</w:t>
            </w:r>
          </w:p>
        </w:tc>
        <w:tc>
          <w:tcPr>
            <w:tcW w:w="3115" w:type="dxa"/>
          </w:tcPr>
          <w:p w14:paraId="2AAA57C6" w14:textId="71F265AD" w:rsidR="00120724" w:rsidRPr="00120724" w:rsidRDefault="00120724" w:rsidP="00120724">
            <w:pPr>
              <w:ind w:firstLine="0"/>
              <w:jc w:val="center"/>
              <w:rPr>
                <w:noProof/>
                <w:sz w:val="22"/>
                <w:szCs w:val="18"/>
              </w:rPr>
            </w:pPr>
            <w:r w:rsidRPr="00120724">
              <w:rPr>
                <w:noProof/>
                <w:sz w:val="22"/>
                <w:szCs w:val="18"/>
                <w:lang w:val="ru-RU"/>
              </w:rPr>
              <w:t>Apache</w:t>
            </w:r>
            <w:r w:rsidRPr="00120724">
              <w:rPr>
                <w:noProof/>
                <w:sz w:val="22"/>
                <w:szCs w:val="18"/>
              </w:rPr>
              <w:t xml:space="preserve"> </w:t>
            </w:r>
            <w:r w:rsidRPr="00120724">
              <w:rPr>
                <w:noProof/>
                <w:sz w:val="22"/>
                <w:szCs w:val="18"/>
                <w:lang w:val="ru-RU"/>
              </w:rPr>
              <w:t>Commons</w:t>
            </w:r>
            <w:r w:rsidRPr="00120724">
              <w:rPr>
                <w:noProof/>
                <w:sz w:val="22"/>
                <w:szCs w:val="18"/>
              </w:rPr>
              <w:t xml:space="preserve"> </w:t>
            </w:r>
            <w:r w:rsidRPr="00120724">
              <w:rPr>
                <w:noProof/>
                <w:sz w:val="22"/>
                <w:szCs w:val="18"/>
                <w:lang w:val="ru-RU"/>
              </w:rPr>
              <w:t>Lang</w:t>
            </w:r>
            <w:r w:rsidRPr="00120724">
              <w:rPr>
                <w:noProof/>
                <w:sz w:val="22"/>
                <w:szCs w:val="18"/>
              </w:rPr>
              <w:t xml:space="preserve"> - це набір допоміжних класів для роботи з мовними операціями в </w:t>
            </w:r>
            <w:r w:rsidRPr="00120724">
              <w:rPr>
                <w:noProof/>
                <w:sz w:val="22"/>
                <w:szCs w:val="18"/>
                <w:lang w:val="ru-RU"/>
              </w:rPr>
              <w:t>Java</w:t>
            </w:r>
          </w:p>
        </w:tc>
        <w:tc>
          <w:tcPr>
            <w:tcW w:w="3115" w:type="dxa"/>
          </w:tcPr>
          <w:p w14:paraId="63F61621" w14:textId="6C1645AB" w:rsidR="00120724" w:rsidRPr="00120724" w:rsidRDefault="00120724" w:rsidP="00120724">
            <w:pPr>
              <w:ind w:firstLine="0"/>
              <w:jc w:val="center"/>
              <w:rPr>
                <w:noProof/>
                <w:sz w:val="22"/>
                <w:szCs w:val="18"/>
              </w:rPr>
            </w:pPr>
            <w:r w:rsidRPr="00120724">
              <w:rPr>
                <w:noProof/>
                <w:sz w:val="22"/>
                <w:szCs w:val="18"/>
                <w:lang w:val="ru-RU"/>
              </w:rPr>
              <w:t>Включає в себе ряд корисних інструментів для роботи з рядками, масивами, числами, та ін.</w:t>
            </w:r>
          </w:p>
        </w:tc>
      </w:tr>
      <w:tr w:rsidR="00120724" w14:paraId="38BC44B6" w14:textId="77777777" w:rsidTr="00120724">
        <w:tc>
          <w:tcPr>
            <w:tcW w:w="3115" w:type="dxa"/>
          </w:tcPr>
          <w:p w14:paraId="2931FC14" w14:textId="6B85B8A3" w:rsidR="00120724" w:rsidRPr="00120724" w:rsidRDefault="00120724" w:rsidP="00120724">
            <w:pPr>
              <w:ind w:firstLine="0"/>
              <w:jc w:val="center"/>
              <w:rPr>
                <w:noProof/>
                <w:sz w:val="22"/>
                <w:szCs w:val="18"/>
              </w:rPr>
            </w:pPr>
            <w:r w:rsidRPr="00120724">
              <w:rPr>
                <w:b/>
                <w:bCs/>
                <w:noProof/>
                <w:sz w:val="22"/>
                <w:szCs w:val="18"/>
                <w:lang w:val="ru-RU"/>
              </w:rPr>
              <w:t>generex-1.0.2.jar</w:t>
            </w:r>
          </w:p>
        </w:tc>
        <w:tc>
          <w:tcPr>
            <w:tcW w:w="3115" w:type="dxa"/>
          </w:tcPr>
          <w:p w14:paraId="7DA04ABA" w14:textId="0E3E4C39" w:rsidR="00120724" w:rsidRPr="00120724" w:rsidRDefault="00120724" w:rsidP="00120724">
            <w:pPr>
              <w:ind w:firstLine="0"/>
              <w:jc w:val="center"/>
              <w:rPr>
                <w:noProof/>
                <w:sz w:val="22"/>
                <w:szCs w:val="18"/>
              </w:rPr>
            </w:pPr>
            <w:r w:rsidRPr="00120724">
              <w:rPr>
                <w:noProof/>
                <w:sz w:val="22"/>
                <w:szCs w:val="18"/>
                <w:lang w:val="ru-RU"/>
              </w:rPr>
              <w:t>Generex - це бібліотека для генерації рядків, які відповідають заданим регулярним виразам</w:t>
            </w:r>
          </w:p>
        </w:tc>
        <w:tc>
          <w:tcPr>
            <w:tcW w:w="3115" w:type="dxa"/>
          </w:tcPr>
          <w:p w14:paraId="5765924F" w14:textId="77777777" w:rsidR="00050EF8" w:rsidRDefault="00050EF8" w:rsidP="00050EF8">
            <w:pPr>
              <w:ind w:firstLine="0"/>
              <w:jc w:val="center"/>
              <w:rPr>
                <w:noProof/>
                <w:sz w:val="22"/>
                <w:szCs w:val="18"/>
                <w:lang w:val="ru-RU"/>
              </w:rPr>
            </w:pPr>
          </w:p>
          <w:p w14:paraId="722C1F15" w14:textId="36F45B76" w:rsidR="00120724" w:rsidRPr="00120724" w:rsidRDefault="00120724" w:rsidP="00050EF8">
            <w:pPr>
              <w:ind w:firstLine="0"/>
              <w:jc w:val="center"/>
              <w:rPr>
                <w:noProof/>
                <w:sz w:val="22"/>
                <w:szCs w:val="18"/>
                <w:lang w:val="ru-RU"/>
              </w:rPr>
            </w:pPr>
            <w:r w:rsidRPr="00120724">
              <w:rPr>
                <w:noProof/>
                <w:sz w:val="22"/>
                <w:szCs w:val="18"/>
                <w:lang w:val="ru-RU"/>
              </w:rPr>
              <w:t>Це може бути корисно, наприклад, при тестуванні.</w:t>
            </w:r>
          </w:p>
          <w:p w14:paraId="095FBC02" w14:textId="77777777" w:rsidR="00120724" w:rsidRPr="00120724" w:rsidRDefault="00120724" w:rsidP="00120724">
            <w:pPr>
              <w:ind w:firstLine="0"/>
              <w:jc w:val="center"/>
              <w:rPr>
                <w:noProof/>
                <w:sz w:val="22"/>
                <w:szCs w:val="18"/>
                <w:lang w:val="ru-RU"/>
              </w:rPr>
            </w:pPr>
          </w:p>
        </w:tc>
      </w:tr>
      <w:tr w:rsidR="00120724" w14:paraId="1E635041" w14:textId="77777777" w:rsidTr="00120724">
        <w:tc>
          <w:tcPr>
            <w:tcW w:w="3115" w:type="dxa"/>
          </w:tcPr>
          <w:p w14:paraId="29A4C57F" w14:textId="4C153BF8" w:rsidR="00120724" w:rsidRPr="00120724" w:rsidRDefault="00120724" w:rsidP="00120724">
            <w:pPr>
              <w:ind w:firstLine="0"/>
              <w:jc w:val="center"/>
              <w:rPr>
                <w:noProof/>
                <w:sz w:val="22"/>
                <w:szCs w:val="18"/>
              </w:rPr>
            </w:pPr>
            <w:r w:rsidRPr="00120724">
              <w:rPr>
                <w:b/>
                <w:bCs/>
                <w:noProof/>
                <w:sz w:val="22"/>
                <w:szCs w:val="18"/>
                <w:lang w:val="ru-RU"/>
              </w:rPr>
              <w:t>gson-2.10.1.jar</w:t>
            </w:r>
          </w:p>
        </w:tc>
        <w:tc>
          <w:tcPr>
            <w:tcW w:w="3115" w:type="dxa"/>
          </w:tcPr>
          <w:p w14:paraId="313968A3" w14:textId="4F59F8E2" w:rsidR="00120724" w:rsidRPr="00120724" w:rsidRDefault="00120724" w:rsidP="00120724">
            <w:pPr>
              <w:ind w:firstLine="0"/>
              <w:jc w:val="center"/>
              <w:rPr>
                <w:noProof/>
                <w:sz w:val="22"/>
                <w:szCs w:val="18"/>
              </w:rPr>
            </w:pPr>
            <w:r w:rsidRPr="00120724">
              <w:rPr>
                <w:noProof/>
                <w:sz w:val="22"/>
                <w:szCs w:val="18"/>
                <w:lang w:val="ru-RU"/>
              </w:rPr>
              <w:t>Gson - бібліотека для роботи з JSON в Java</w:t>
            </w:r>
          </w:p>
        </w:tc>
        <w:tc>
          <w:tcPr>
            <w:tcW w:w="3115" w:type="dxa"/>
          </w:tcPr>
          <w:p w14:paraId="1A6F11DA" w14:textId="77777777" w:rsidR="00120724" w:rsidRPr="00120724" w:rsidRDefault="00120724" w:rsidP="00050EF8">
            <w:pPr>
              <w:ind w:firstLine="0"/>
              <w:jc w:val="center"/>
              <w:rPr>
                <w:noProof/>
                <w:sz w:val="22"/>
                <w:szCs w:val="18"/>
              </w:rPr>
            </w:pPr>
            <w:r w:rsidRPr="00120724">
              <w:rPr>
                <w:noProof/>
                <w:sz w:val="22"/>
                <w:szCs w:val="18"/>
              </w:rPr>
              <w:t xml:space="preserve">Вона надає можливість конвертації об'єктів </w:t>
            </w:r>
            <w:r w:rsidRPr="00120724">
              <w:rPr>
                <w:noProof/>
                <w:sz w:val="22"/>
                <w:szCs w:val="18"/>
                <w:lang w:val="ru-RU"/>
              </w:rPr>
              <w:t>Java</w:t>
            </w:r>
            <w:r w:rsidRPr="00120724">
              <w:rPr>
                <w:noProof/>
                <w:sz w:val="22"/>
                <w:szCs w:val="18"/>
              </w:rPr>
              <w:t xml:space="preserve"> в формат </w:t>
            </w:r>
            <w:r w:rsidRPr="00120724">
              <w:rPr>
                <w:noProof/>
                <w:sz w:val="22"/>
                <w:szCs w:val="18"/>
                <w:lang w:val="ru-RU"/>
              </w:rPr>
              <w:t>JSON</w:t>
            </w:r>
            <w:r w:rsidRPr="00120724">
              <w:rPr>
                <w:noProof/>
                <w:sz w:val="22"/>
                <w:szCs w:val="18"/>
              </w:rPr>
              <w:t xml:space="preserve"> та навпаки.</w:t>
            </w:r>
          </w:p>
          <w:p w14:paraId="02700458" w14:textId="77777777" w:rsidR="00120724" w:rsidRPr="00120724" w:rsidRDefault="00120724" w:rsidP="00120724">
            <w:pPr>
              <w:ind w:firstLine="0"/>
              <w:jc w:val="center"/>
              <w:rPr>
                <w:noProof/>
                <w:sz w:val="22"/>
                <w:szCs w:val="18"/>
              </w:rPr>
            </w:pPr>
          </w:p>
        </w:tc>
      </w:tr>
      <w:tr w:rsidR="00120724" w14:paraId="00FDC9C8" w14:textId="77777777" w:rsidTr="00120724">
        <w:tc>
          <w:tcPr>
            <w:tcW w:w="3115" w:type="dxa"/>
          </w:tcPr>
          <w:p w14:paraId="630A8E80" w14:textId="53A50BFE" w:rsidR="00120724" w:rsidRPr="00120724" w:rsidRDefault="00120724" w:rsidP="00120724">
            <w:pPr>
              <w:ind w:firstLine="0"/>
              <w:jc w:val="center"/>
              <w:rPr>
                <w:noProof/>
                <w:sz w:val="22"/>
                <w:szCs w:val="18"/>
              </w:rPr>
            </w:pPr>
            <w:r w:rsidRPr="00120724">
              <w:rPr>
                <w:b/>
                <w:bCs/>
                <w:noProof/>
                <w:sz w:val="22"/>
                <w:szCs w:val="18"/>
                <w:lang w:val="ru-RU"/>
              </w:rPr>
              <w:t>javafaker-1.0.2.jar</w:t>
            </w:r>
          </w:p>
        </w:tc>
        <w:tc>
          <w:tcPr>
            <w:tcW w:w="3115" w:type="dxa"/>
          </w:tcPr>
          <w:p w14:paraId="2709C0E2" w14:textId="1A2E2FBD" w:rsidR="00120724" w:rsidRPr="00120724" w:rsidRDefault="00120724" w:rsidP="00120724">
            <w:pPr>
              <w:ind w:firstLine="0"/>
              <w:jc w:val="center"/>
              <w:rPr>
                <w:noProof/>
                <w:sz w:val="22"/>
                <w:szCs w:val="18"/>
              </w:rPr>
            </w:pPr>
            <w:r w:rsidRPr="00120724">
              <w:rPr>
                <w:noProof/>
                <w:sz w:val="22"/>
                <w:szCs w:val="18"/>
                <w:lang w:val="ru-RU"/>
              </w:rPr>
              <w:t>JavaFaker - це бібліотека для генерації випадкових даних, таких як імена, адреси, номери телефонів і т. д.</w:t>
            </w:r>
          </w:p>
        </w:tc>
        <w:tc>
          <w:tcPr>
            <w:tcW w:w="3115" w:type="dxa"/>
          </w:tcPr>
          <w:p w14:paraId="7B1A31C5" w14:textId="77777777" w:rsidR="00050EF8" w:rsidRDefault="00050EF8" w:rsidP="00050EF8">
            <w:pPr>
              <w:ind w:firstLine="0"/>
              <w:jc w:val="center"/>
              <w:rPr>
                <w:noProof/>
                <w:sz w:val="22"/>
                <w:szCs w:val="18"/>
                <w:lang w:val="ru-RU"/>
              </w:rPr>
            </w:pPr>
          </w:p>
          <w:p w14:paraId="0C7774DF" w14:textId="77777777" w:rsidR="00120724" w:rsidRDefault="00120724" w:rsidP="00050EF8">
            <w:pPr>
              <w:ind w:firstLine="0"/>
              <w:jc w:val="center"/>
              <w:rPr>
                <w:noProof/>
                <w:sz w:val="22"/>
                <w:szCs w:val="18"/>
                <w:lang w:val="ru-RU"/>
              </w:rPr>
            </w:pPr>
            <w:r w:rsidRPr="00120724">
              <w:rPr>
                <w:noProof/>
                <w:sz w:val="22"/>
                <w:szCs w:val="18"/>
                <w:lang w:val="ru-RU"/>
              </w:rPr>
              <w:t>Це корисно для тестування та заповнення даних.</w:t>
            </w:r>
          </w:p>
          <w:p w14:paraId="3C3965A9" w14:textId="785F4D02" w:rsidR="00050EF8" w:rsidRPr="00050EF8" w:rsidRDefault="00050EF8" w:rsidP="00050EF8">
            <w:pPr>
              <w:ind w:firstLine="0"/>
              <w:jc w:val="center"/>
              <w:rPr>
                <w:b/>
                <w:bCs/>
                <w:noProof/>
                <w:sz w:val="22"/>
                <w:szCs w:val="18"/>
                <w:lang w:val="ru-RU"/>
              </w:rPr>
            </w:pPr>
          </w:p>
        </w:tc>
      </w:tr>
      <w:tr w:rsidR="00120724" w14:paraId="33041FC4" w14:textId="77777777" w:rsidTr="00120724">
        <w:tc>
          <w:tcPr>
            <w:tcW w:w="3115" w:type="dxa"/>
          </w:tcPr>
          <w:p w14:paraId="09B47236" w14:textId="337346AC" w:rsidR="00120724" w:rsidRPr="00120724" w:rsidRDefault="00120724" w:rsidP="00120724">
            <w:pPr>
              <w:ind w:firstLine="0"/>
              <w:jc w:val="center"/>
              <w:rPr>
                <w:noProof/>
                <w:sz w:val="22"/>
                <w:szCs w:val="18"/>
              </w:rPr>
            </w:pPr>
            <w:r w:rsidRPr="00120724">
              <w:rPr>
                <w:b/>
                <w:bCs/>
                <w:noProof/>
                <w:sz w:val="22"/>
                <w:szCs w:val="18"/>
                <w:lang w:val="ru-RU"/>
              </w:rPr>
              <w:t>snakeyaml-1.23.jar</w:t>
            </w:r>
          </w:p>
        </w:tc>
        <w:tc>
          <w:tcPr>
            <w:tcW w:w="3115" w:type="dxa"/>
          </w:tcPr>
          <w:p w14:paraId="6A8E371D" w14:textId="5FCE0F95" w:rsidR="00120724" w:rsidRPr="00120724" w:rsidRDefault="00120724" w:rsidP="00120724">
            <w:pPr>
              <w:ind w:firstLine="0"/>
              <w:jc w:val="center"/>
              <w:rPr>
                <w:noProof/>
                <w:sz w:val="22"/>
                <w:szCs w:val="18"/>
              </w:rPr>
            </w:pPr>
            <w:r w:rsidRPr="00120724">
              <w:rPr>
                <w:noProof/>
                <w:sz w:val="22"/>
                <w:szCs w:val="18"/>
                <w:lang w:val="ru-RU"/>
              </w:rPr>
              <w:t>SnakeYAML - це бібліотека для обробки YAML-документів в Java</w:t>
            </w:r>
          </w:p>
        </w:tc>
        <w:tc>
          <w:tcPr>
            <w:tcW w:w="3115" w:type="dxa"/>
          </w:tcPr>
          <w:p w14:paraId="6CE547E5" w14:textId="59466970" w:rsidR="00120724" w:rsidRPr="00120724" w:rsidRDefault="00120724" w:rsidP="00120724">
            <w:pPr>
              <w:ind w:firstLine="0"/>
              <w:jc w:val="center"/>
              <w:rPr>
                <w:noProof/>
                <w:sz w:val="22"/>
                <w:szCs w:val="18"/>
              </w:rPr>
            </w:pPr>
            <w:r w:rsidRPr="00120724">
              <w:rPr>
                <w:noProof/>
                <w:sz w:val="22"/>
                <w:szCs w:val="18"/>
                <w:lang w:val="ru-RU"/>
              </w:rPr>
              <w:t>Вона може використовуватися для збереження конфігурацій та обміну структурованими даними у форматі YAML.</w:t>
            </w:r>
          </w:p>
        </w:tc>
      </w:tr>
    </w:tbl>
    <w:p w14:paraId="635D2BF1" w14:textId="77777777" w:rsidR="00232E58" w:rsidRDefault="00232E58" w:rsidP="00DA4C20">
      <w:pPr>
        <w:rPr>
          <w:noProof/>
        </w:rPr>
      </w:pPr>
    </w:p>
    <w:p w14:paraId="086BB484" w14:textId="77777777" w:rsidR="00232E58" w:rsidRDefault="00232E58" w:rsidP="00DA4C20">
      <w:pPr>
        <w:rPr>
          <w:noProof/>
        </w:rPr>
      </w:pPr>
    </w:p>
    <w:p w14:paraId="26F8D803" w14:textId="77777777" w:rsidR="00AB34AC" w:rsidRPr="00731F87" w:rsidRDefault="00AB34AC" w:rsidP="00383425">
      <w:pPr>
        <w:ind w:firstLine="0"/>
        <w:rPr>
          <w:noProof/>
        </w:rPr>
      </w:pPr>
      <w:r w:rsidRPr="00731F87">
        <w:rPr>
          <w:noProof/>
        </w:rPr>
        <w:br w:type="page"/>
      </w:r>
      <w:bookmarkEnd w:id="0"/>
    </w:p>
    <w:p w14:paraId="3383BD70" w14:textId="77777777" w:rsidR="00920DB0" w:rsidRPr="00E47643" w:rsidRDefault="00345E17" w:rsidP="001E0B40">
      <w:pPr>
        <w:pStyle w:val="1"/>
        <w:rPr>
          <w:rStyle w:val="10"/>
          <w:b/>
          <w:bCs/>
          <w:caps/>
        </w:rPr>
      </w:pPr>
      <w:bookmarkStart w:id="33" w:name="_Toc533560123"/>
      <w:bookmarkStart w:id="34" w:name="_Toc6750991"/>
      <w:bookmarkStart w:id="35" w:name="_Toc7775424"/>
      <w:bookmarkStart w:id="36" w:name="_Toc7775634"/>
      <w:bookmarkStart w:id="37" w:name="_Toc7907023"/>
      <w:bookmarkStart w:id="38" w:name="_Toc8380978"/>
      <w:bookmarkStart w:id="39" w:name="_Toc39041659"/>
      <w:bookmarkStart w:id="40" w:name="_Toc160890493"/>
      <w:r w:rsidRPr="00E47643">
        <w:rPr>
          <w:rStyle w:val="10"/>
          <w:b/>
          <w:bCs/>
          <w:caps/>
        </w:rPr>
        <w:lastRenderedPageBreak/>
        <w:t>ПРАКТИЧНА ЧАСТИНА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60073D10" w14:textId="77777777" w:rsidR="00CE7E47" w:rsidRPr="00CE7E47" w:rsidRDefault="00CE7E47" w:rsidP="00A171F8">
      <w:pPr>
        <w:pStyle w:val="a"/>
        <w:numPr>
          <w:ilvl w:val="0"/>
          <w:numId w:val="3"/>
        </w:numPr>
        <w:rPr>
          <w:rStyle w:val="20"/>
          <w:vanish/>
        </w:rPr>
      </w:pPr>
      <w:bookmarkStart w:id="41" w:name="_Toc71603606"/>
      <w:bookmarkStart w:id="42" w:name="_Toc71604050"/>
      <w:bookmarkStart w:id="43" w:name="_Toc71604073"/>
      <w:bookmarkStart w:id="44" w:name="_Toc39041660"/>
      <w:bookmarkEnd w:id="41"/>
      <w:bookmarkEnd w:id="42"/>
      <w:bookmarkEnd w:id="43"/>
    </w:p>
    <w:p w14:paraId="10BE84AE" w14:textId="77777777" w:rsidR="00B2558D" w:rsidRPr="00DA4C20" w:rsidRDefault="00B2558D" w:rsidP="001E0B40">
      <w:pPr>
        <w:pStyle w:val="2"/>
        <w:rPr>
          <w:rStyle w:val="20"/>
          <w:b/>
          <w:bCs/>
        </w:rPr>
      </w:pPr>
      <w:bookmarkStart w:id="45" w:name="_Toc160890494"/>
      <w:r w:rsidRPr="00DA4C20">
        <w:rPr>
          <w:rStyle w:val="20"/>
          <w:b/>
          <w:bCs/>
        </w:rPr>
        <w:t>Інформаційна структура даних</w:t>
      </w:r>
      <w:bookmarkEnd w:id="44"/>
      <w:bookmarkEnd w:id="45"/>
    </w:p>
    <w:p w14:paraId="6EABAFF9" w14:textId="42A05FB9" w:rsidR="00245AA8" w:rsidRDefault="002E1DB6" w:rsidP="002E1DB6">
      <w:bookmarkStart w:id="46" w:name="_Toc39041662"/>
      <w:r>
        <w:t xml:space="preserve">В програмі використовуються лише </w:t>
      </w:r>
      <w:r>
        <w:rPr>
          <w:lang w:val="en-US"/>
        </w:rPr>
        <w:t>json</w:t>
      </w:r>
      <w:r>
        <w:t xml:space="preserve"> файли. </w:t>
      </w:r>
    </w:p>
    <w:p w14:paraId="77033CEF" w14:textId="509DDE42" w:rsidR="002E1DB6" w:rsidRDefault="00050EF8" w:rsidP="002E1DB6">
      <w:pPr>
        <w:keepNext/>
        <w:ind w:firstLine="0"/>
        <w:jc w:val="center"/>
      </w:pPr>
      <w:r w:rsidRPr="00050EF8">
        <w:rPr>
          <w:noProof/>
        </w:rPr>
        <w:drawing>
          <wp:inline distT="0" distB="0" distL="0" distR="0" wp14:anchorId="536465C3" wp14:editId="2ABEB1C9">
            <wp:extent cx="4191000" cy="1123917"/>
            <wp:effectExtent l="0" t="0" r="0" b="635"/>
            <wp:docPr id="1041201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01624" name=""/>
                    <pic:cNvPicPr/>
                  </pic:nvPicPr>
                  <pic:blipFill rotWithShape="1">
                    <a:blip r:embed="rId12"/>
                    <a:srcRect r="6170" b="37676"/>
                    <a:stretch/>
                  </pic:blipFill>
                  <pic:spPr bwMode="auto">
                    <a:xfrm>
                      <a:off x="0" y="0"/>
                      <a:ext cx="4211861" cy="1129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D009E" w14:textId="3487D7A1" w:rsidR="002E1DB6" w:rsidRDefault="002E1DB6" w:rsidP="002E1DB6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1</w:t>
      </w:r>
      <w:r w:rsidR="005177AA">
        <w:fldChar w:fldCharType="end"/>
      </w:r>
      <w:r w:rsidRPr="002E1DB6">
        <w:t xml:space="preserve"> Файл де розписані </w:t>
      </w:r>
      <w:r w:rsidR="00050EF8">
        <w:t>вод</w:t>
      </w:r>
      <w:r>
        <w:t>ії</w:t>
      </w:r>
    </w:p>
    <w:p w14:paraId="670203A8" w14:textId="4268C09E" w:rsidR="00192F06" w:rsidRPr="00192F06" w:rsidRDefault="00192F06" w:rsidP="00192F06">
      <w:pPr>
        <w:pStyle w:val="aff0"/>
      </w:pPr>
      <w:r w:rsidRPr="00192F06">
        <w:t xml:space="preserve">Таблица </w:t>
      </w:r>
      <w:r w:rsidR="00120724">
        <w:fldChar w:fldCharType="begin"/>
      </w:r>
      <w:r w:rsidR="00120724">
        <w:instrText xml:space="preserve"> STYLEREF 1 \s </w:instrText>
      </w:r>
      <w:r w:rsidR="00120724">
        <w:fldChar w:fldCharType="separate"/>
      </w:r>
      <w:r w:rsidR="00120724">
        <w:rPr>
          <w:noProof/>
        </w:rPr>
        <w:t>2</w:t>
      </w:r>
      <w:r w:rsidR="00120724">
        <w:fldChar w:fldCharType="end"/>
      </w:r>
      <w:r w:rsidR="00120724">
        <w:t>.</w:t>
      </w:r>
      <w:r w:rsidR="00120724">
        <w:fldChar w:fldCharType="begin"/>
      </w:r>
      <w:r w:rsidR="00120724">
        <w:instrText xml:space="preserve"> SEQ Таблица \* ARABIC \s 1 </w:instrText>
      </w:r>
      <w:r w:rsidR="00120724">
        <w:fldChar w:fldCharType="separate"/>
      </w:r>
      <w:r w:rsidR="00120724">
        <w:rPr>
          <w:noProof/>
        </w:rPr>
        <w:t>1</w:t>
      </w:r>
      <w:r w:rsidR="00120724">
        <w:fldChar w:fldCharType="end"/>
      </w:r>
      <w:r w:rsidRPr="00192F06">
        <w:t xml:space="preserve"> </w:t>
      </w:r>
      <w:r w:rsidR="00050EF8">
        <w:t>Водії</w:t>
      </w:r>
    </w:p>
    <w:tbl>
      <w:tblPr>
        <w:tblStyle w:val="aff"/>
        <w:tblW w:w="9214" w:type="dxa"/>
        <w:tblInd w:w="137" w:type="dxa"/>
        <w:tblLook w:val="04A0" w:firstRow="1" w:lastRow="0" w:firstColumn="1" w:lastColumn="0" w:noHBand="0" w:noVBand="1"/>
      </w:tblPr>
      <w:tblGrid>
        <w:gridCol w:w="3260"/>
        <w:gridCol w:w="1418"/>
        <w:gridCol w:w="4536"/>
      </w:tblGrid>
      <w:tr w:rsidR="002E1DB6" w:rsidRPr="000F51F8" w14:paraId="78EF56E2" w14:textId="77777777" w:rsidTr="00192F06">
        <w:trPr>
          <w:trHeight w:val="624"/>
        </w:trPr>
        <w:tc>
          <w:tcPr>
            <w:tcW w:w="3260" w:type="dxa"/>
          </w:tcPr>
          <w:p w14:paraId="15102963" w14:textId="51FBF483" w:rsidR="002E1DB6" w:rsidRPr="00CD7CFD" w:rsidRDefault="002E1DB6" w:rsidP="00175639">
            <w:pPr>
              <w:pStyle w:val="afd"/>
              <w:rPr>
                <w:rFonts w:ascii="Calibri" w:hAnsi="Calibri" w:cs="Calibri"/>
                <w:b/>
                <w:bCs/>
                <w:sz w:val="22"/>
                <w:szCs w:val="14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14"/>
                <w:lang w:val="en-US"/>
              </w:rPr>
              <w:t>event</w:t>
            </w:r>
            <w:r w:rsidRPr="00CD7CFD">
              <w:rPr>
                <w:rFonts w:ascii="Calibri" w:hAnsi="Calibri" w:cs="Calibri"/>
                <w:b/>
                <w:bCs/>
                <w:sz w:val="22"/>
                <w:szCs w:val="14"/>
              </w:rPr>
              <w:br/>
              <w:t>(</w:t>
            </w:r>
            <w:r w:rsidRPr="00CD7CFD">
              <w:rPr>
                <w:rFonts w:ascii="Calibri" w:hAnsi="Calibri" w:cs="Calibri"/>
                <w:b/>
                <w:bCs/>
                <w:sz w:val="22"/>
                <w:szCs w:val="14"/>
                <w:lang w:val="en-US"/>
              </w:rPr>
              <w:t>String)</w:t>
            </w:r>
          </w:p>
        </w:tc>
        <w:tc>
          <w:tcPr>
            <w:tcW w:w="1418" w:type="dxa"/>
          </w:tcPr>
          <w:p w14:paraId="28108838" w14:textId="3C1D0A21" w:rsidR="002E1DB6" w:rsidRPr="00CD7CFD" w:rsidRDefault="002E1DB6" w:rsidP="00175639">
            <w:pPr>
              <w:pStyle w:val="afd"/>
              <w:rPr>
                <w:rFonts w:ascii="Calibri" w:hAnsi="Calibri" w:cs="Calibri"/>
                <w:b/>
                <w:bCs/>
                <w:sz w:val="22"/>
                <w:szCs w:val="14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14"/>
                <w:lang w:val="en-US"/>
              </w:rPr>
              <w:t>date</w:t>
            </w:r>
            <w:r w:rsidRPr="00CD7CFD">
              <w:rPr>
                <w:rFonts w:ascii="Calibri" w:hAnsi="Calibri" w:cs="Calibri"/>
                <w:b/>
                <w:bCs/>
                <w:sz w:val="22"/>
                <w:szCs w:val="14"/>
              </w:rPr>
              <w:br/>
              <w:t>(</w:t>
            </w:r>
            <w:r w:rsidRPr="00CD7CFD">
              <w:rPr>
                <w:rFonts w:ascii="Calibri" w:hAnsi="Calibri" w:cs="Calibri"/>
                <w:b/>
                <w:bCs/>
                <w:sz w:val="22"/>
                <w:szCs w:val="14"/>
                <w:lang w:val="en-US"/>
              </w:rPr>
              <w:t>String)</w:t>
            </w:r>
          </w:p>
        </w:tc>
        <w:tc>
          <w:tcPr>
            <w:tcW w:w="4536" w:type="dxa"/>
          </w:tcPr>
          <w:p w14:paraId="1D468A3D" w14:textId="5A02950D" w:rsidR="002E1DB6" w:rsidRPr="00CD7CFD" w:rsidRDefault="002E1DB6" w:rsidP="00175639">
            <w:pPr>
              <w:pStyle w:val="afd"/>
              <w:rPr>
                <w:rFonts w:ascii="Calibri" w:hAnsi="Calibri" w:cs="Calibri"/>
                <w:b/>
                <w:bCs/>
                <w:sz w:val="22"/>
                <w:szCs w:val="14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14"/>
                <w:lang w:val="en-US"/>
              </w:rPr>
              <w:t>info</w:t>
            </w:r>
            <w:r w:rsidRPr="00CD7CFD">
              <w:rPr>
                <w:rFonts w:ascii="Calibri" w:hAnsi="Calibri" w:cs="Calibri"/>
                <w:b/>
                <w:bCs/>
                <w:sz w:val="22"/>
                <w:szCs w:val="14"/>
              </w:rPr>
              <w:br/>
              <w:t>(</w:t>
            </w:r>
            <w:r w:rsidRPr="00CD7CFD">
              <w:rPr>
                <w:rFonts w:ascii="Calibri" w:hAnsi="Calibri" w:cs="Calibri"/>
                <w:b/>
                <w:bCs/>
                <w:sz w:val="22"/>
                <w:szCs w:val="14"/>
                <w:lang w:val="en-US"/>
              </w:rPr>
              <w:t>String)</w:t>
            </w:r>
          </w:p>
        </w:tc>
      </w:tr>
      <w:tr w:rsidR="002E1DB6" w:rsidRPr="000F51F8" w14:paraId="788F2308" w14:textId="77777777" w:rsidTr="00192F06">
        <w:trPr>
          <w:trHeight w:val="295"/>
        </w:trPr>
        <w:tc>
          <w:tcPr>
            <w:tcW w:w="3260" w:type="dxa"/>
          </w:tcPr>
          <w:p w14:paraId="10E51770" w14:textId="1A1864E9" w:rsidR="002E1DB6" w:rsidRPr="00CD7CFD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 w:rsidRPr="00E4541A">
              <w:rPr>
                <w:rFonts w:ascii="Calibri" w:hAnsi="Calibri" w:cs="Calibri"/>
                <w:sz w:val="22"/>
                <w:szCs w:val="14"/>
              </w:rPr>
              <w:t>Володимир</w:t>
            </w:r>
          </w:p>
        </w:tc>
        <w:tc>
          <w:tcPr>
            <w:tcW w:w="1418" w:type="dxa"/>
          </w:tcPr>
          <w:p w14:paraId="3FC0D690" w14:textId="4706F5DA" w:rsidR="002E1DB6" w:rsidRPr="002E1DB6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  <w:lang w:val="en-US"/>
              </w:rPr>
            </w:pPr>
            <w:r w:rsidRPr="00E4541A">
              <w:rPr>
                <w:rFonts w:ascii="Calibri" w:hAnsi="Calibri" w:cs="Calibri"/>
                <w:sz w:val="22"/>
                <w:szCs w:val="14"/>
                <w:lang w:val="en-US"/>
              </w:rPr>
              <w:t>2024-01-0</w:t>
            </w:r>
            <w:r>
              <w:rPr>
                <w:rFonts w:ascii="Calibri" w:hAnsi="Calibri" w:cs="Calibri"/>
                <w:sz w:val="22"/>
                <w:szCs w:val="14"/>
                <w:lang w:val="en-US"/>
              </w:rPr>
              <w:t>1</w:t>
            </w:r>
          </w:p>
        </w:tc>
        <w:tc>
          <w:tcPr>
            <w:tcW w:w="4536" w:type="dxa"/>
          </w:tcPr>
          <w:p w14:paraId="63F438F6" w14:textId="6F20DAB7" w:rsidR="002E1DB6" w:rsidRPr="002E1DB6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  <w:lang w:val="ru-RU"/>
              </w:rPr>
            </w:pPr>
            <w:r w:rsidRPr="00E4541A">
              <w:rPr>
                <w:rFonts w:ascii="Calibri" w:hAnsi="Calibri" w:cs="Calibri"/>
                <w:sz w:val="22"/>
                <w:szCs w:val="14"/>
              </w:rPr>
              <w:t>Таксист з п</w:t>
            </w:r>
            <w:r>
              <w:rPr>
                <w:rFonts w:ascii="Calibri" w:hAnsi="Calibri" w:cs="Calibri"/>
                <w:sz w:val="22"/>
                <w:szCs w:val="14"/>
              </w:rPr>
              <w:t>'</w:t>
            </w:r>
            <w:r w:rsidRPr="00E4541A">
              <w:rPr>
                <w:rFonts w:ascii="Calibri" w:hAnsi="Calibri" w:cs="Calibri"/>
                <w:sz w:val="22"/>
                <w:szCs w:val="14"/>
              </w:rPr>
              <w:t>яти річним стажем, пунктуальний водій.</w:t>
            </w:r>
          </w:p>
        </w:tc>
      </w:tr>
      <w:tr w:rsidR="002E1DB6" w:rsidRPr="000F51F8" w14:paraId="47E46EF1" w14:textId="77777777" w:rsidTr="00192F06">
        <w:trPr>
          <w:trHeight w:val="311"/>
        </w:trPr>
        <w:tc>
          <w:tcPr>
            <w:tcW w:w="3260" w:type="dxa"/>
          </w:tcPr>
          <w:p w14:paraId="263FE7B6" w14:textId="3CB433D1" w:rsidR="002E1DB6" w:rsidRPr="00CD7CFD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 w:rsidRPr="00E4541A">
              <w:rPr>
                <w:rFonts w:ascii="Calibri" w:hAnsi="Calibri" w:cs="Calibri"/>
                <w:sz w:val="22"/>
                <w:szCs w:val="14"/>
              </w:rPr>
              <w:t>Василь</w:t>
            </w:r>
          </w:p>
        </w:tc>
        <w:tc>
          <w:tcPr>
            <w:tcW w:w="1418" w:type="dxa"/>
          </w:tcPr>
          <w:p w14:paraId="7CA90A0E" w14:textId="6EDAD6DF" w:rsidR="002E1DB6" w:rsidRPr="002E1DB6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  <w:lang w:val="en-US"/>
              </w:rPr>
            </w:pPr>
            <w:r w:rsidRPr="00E4541A">
              <w:rPr>
                <w:rFonts w:ascii="Calibri" w:hAnsi="Calibri" w:cs="Calibri"/>
                <w:sz w:val="22"/>
                <w:szCs w:val="14"/>
                <w:lang w:val="en-US"/>
              </w:rPr>
              <w:t>2024-01-0</w:t>
            </w:r>
            <w:r>
              <w:rPr>
                <w:rFonts w:ascii="Calibri" w:hAnsi="Calibri" w:cs="Calibri"/>
                <w:sz w:val="22"/>
                <w:szCs w:val="14"/>
                <w:lang w:val="en-US"/>
              </w:rPr>
              <w:t>1</w:t>
            </w:r>
          </w:p>
        </w:tc>
        <w:tc>
          <w:tcPr>
            <w:tcW w:w="4536" w:type="dxa"/>
          </w:tcPr>
          <w:p w14:paraId="7BF3AC39" w14:textId="0CF85D52" w:rsidR="002E1DB6" w:rsidRPr="002E1DB6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  <w:lang w:val="ru-RU"/>
              </w:rPr>
            </w:pPr>
            <w:r w:rsidRPr="00E4541A">
              <w:rPr>
                <w:rFonts w:ascii="Calibri" w:hAnsi="Calibri" w:cs="Calibri"/>
                <w:sz w:val="22"/>
                <w:szCs w:val="14"/>
              </w:rPr>
              <w:t>Таксист з п'яти річним стажем, та комфортним водінням.</w:t>
            </w:r>
          </w:p>
        </w:tc>
      </w:tr>
      <w:tr w:rsidR="002E1DB6" w:rsidRPr="000F51F8" w14:paraId="3D38A4C5" w14:textId="77777777" w:rsidTr="00192F06">
        <w:trPr>
          <w:trHeight w:val="311"/>
        </w:trPr>
        <w:tc>
          <w:tcPr>
            <w:tcW w:w="3260" w:type="dxa"/>
          </w:tcPr>
          <w:p w14:paraId="2180ED3E" w14:textId="38BC39D7" w:rsidR="002E1DB6" w:rsidRPr="00CD7CFD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 w:rsidRPr="00E4541A">
              <w:rPr>
                <w:rFonts w:ascii="Calibri" w:hAnsi="Calibri" w:cs="Calibri"/>
                <w:sz w:val="22"/>
                <w:szCs w:val="14"/>
              </w:rPr>
              <w:t>Мага</w:t>
            </w:r>
          </w:p>
        </w:tc>
        <w:tc>
          <w:tcPr>
            <w:tcW w:w="1418" w:type="dxa"/>
          </w:tcPr>
          <w:p w14:paraId="6A1A2742" w14:textId="0451E024" w:rsidR="002E1DB6" w:rsidRPr="002E1DB6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  <w:lang w:val="en-US"/>
              </w:rPr>
            </w:pPr>
            <w:r w:rsidRPr="00E4541A">
              <w:rPr>
                <w:rFonts w:ascii="Calibri" w:hAnsi="Calibri" w:cs="Calibri"/>
                <w:sz w:val="22"/>
                <w:szCs w:val="14"/>
                <w:lang w:val="en-US"/>
              </w:rPr>
              <w:t>2024-01-0</w:t>
            </w:r>
            <w:r>
              <w:rPr>
                <w:rFonts w:ascii="Calibri" w:hAnsi="Calibri" w:cs="Calibri"/>
                <w:sz w:val="22"/>
                <w:szCs w:val="14"/>
                <w:lang w:val="en-US"/>
              </w:rPr>
              <w:t>1</w:t>
            </w:r>
          </w:p>
        </w:tc>
        <w:tc>
          <w:tcPr>
            <w:tcW w:w="4536" w:type="dxa"/>
          </w:tcPr>
          <w:p w14:paraId="0860F09D" w14:textId="29113A47" w:rsidR="002E1DB6" w:rsidRPr="002E1DB6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  <w:lang w:val="ru-RU"/>
              </w:rPr>
            </w:pPr>
            <w:r w:rsidRPr="00E4541A">
              <w:rPr>
                <w:rFonts w:ascii="Calibri" w:hAnsi="Calibri" w:cs="Calibri"/>
                <w:sz w:val="22"/>
                <w:szCs w:val="14"/>
              </w:rPr>
              <w:t>Таксист з великим стажем, цікавий співрозмовник.</w:t>
            </w:r>
          </w:p>
        </w:tc>
      </w:tr>
      <w:tr w:rsidR="002E1DB6" w:rsidRPr="000F51F8" w14:paraId="0B24A478" w14:textId="77777777" w:rsidTr="00192F06">
        <w:trPr>
          <w:trHeight w:val="311"/>
        </w:trPr>
        <w:tc>
          <w:tcPr>
            <w:tcW w:w="3260" w:type="dxa"/>
          </w:tcPr>
          <w:p w14:paraId="4115F6B4" w14:textId="56A2D3A7" w:rsidR="002E1DB6" w:rsidRPr="002E1DB6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  <w:lang w:val="ru-RU"/>
              </w:rPr>
            </w:pPr>
            <w:r w:rsidRPr="00E4541A">
              <w:rPr>
                <w:rFonts w:ascii="Calibri" w:hAnsi="Calibri" w:cs="Calibri"/>
                <w:sz w:val="22"/>
                <w:szCs w:val="14"/>
                <w:lang w:val="ru-RU"/>
              </w:rPr>
              <w:t>Артур</w:t>
            </w:r>
          </w:p>
        </w:tc>
        <w:tc>
          <w:tcPr>
            <w:tcW w:w="1418" w:type="dxa"/>
          </w:tcPr>
          <w:p w14:paraId="02A628C4" w14:textId="15BA1F19" w:rsidR="002E1DB6" w:rsidRPr="002E1DB6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  <w:lang w:val="en-US"/>
              </w:rPr>
            </w:pPr>
            <w:r w:rsidRPr="00E4541A">
              <w:rPr>
                <w:rFonts w:ascii="Calibri" w:hAnsi="Calibri" w:cs="Calibri"/>
                <w:sz w:val="22"/>
                <w:szCs w:val="14"/>
                <w:lang w:val="en-US"/>
              </w:rPr>
              <w:t>2024-01-0</w:t>
            </w:r>
            <w:r>
              <w:rPr>
                <w:rFonts w:ascii="Calibri" w:hAnsi="Calibri" w:cs="Calibri"/>
                <w:sz w:val="22"/>
                <w:szCs w:val="14"/>
                <w:lang w:val="en-US"/>
              </w:rPr>
              <w:t>1</w:t>
            </w:r>
          </w:p>
        </w:tc>
        <w:tc>
          <w:tcPr>
            <w:tcW w:w="4536" w:type="dxa"/>
          </w:tcPr>
          <w:p w14:paraId="3B76A4B8" w14:textId="5DB6AA37" w:rsidR="002E1DB6" w:rsidRPr="002E1DB6" w:rsidRDefault="00E4541A" w:rsidP="002E1DB6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  <w:lang w:val="ru-RU"/>
              </w:rPr>
            </w:pPr>
            <w:r w:rsidRPr="00E4541A">
              <w:rPr>
                <w:rFonts w:ascii="Calibri" w:hAnsi="Calibri" w:cs="Calibri"/>
                <w:sz w:val="22"/>
                <w:szCs w:val="14"/>
              </w:rPr>
              <w:t>Таксист з восьми річним стажем, надійний водій.</w:t>
            </w:r>
          </w:p>
        </w:tc>
      </w:tr>
      <w:tr w:rsidR="002E1DB6" w:rsidRPr="000F51F8" w14:paraId="51B292BC" w14:textId="77777777" w:rsidTr="00192F06">
        <w:trPr>
          <w:trHeight w:val="311"/>
        </w:trPr>
        <w:tc>
          <w:tcPr>
            <w:tcW w:w="3260" w:type="dxa"/>
          </w:tcPr>
          <w:p w14:paraId="17C650A2" w14:textId="59AEB7F3" w:rsidR="002E1DB6" w:rsidRPr="00CD7CFD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 w:rsidRPr="00E4541A">
              <w:rPr>
                <w:rFonts w:ascii="Calibri" w:hAnsi="Calibri" w:cs="Calibri"/>
                <w:sz w:val="22"/>
                <w:szCs w:val="14"/>
              </w:rPr>
              <w:t>Олександр</w:t>
            </w:r>
          </w:p>
        </w:tc>
        <w:tc>
          <w:tcPr>
            <w:tcW w:w="1418" w:type="dxa"/>
          </w:tcPr>
          <w:p w14:paraId="2E1023CE" w14:textId="7CD300AD" w:rsidR="002E1DB6" w:rsidRPr="002E1DB6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  <w:lang w:val="en-US"/>
              </w:rPr>
            </w:pPr>
            <w:r w:rsidRPr="00E4541A">
              <w:rPr>
                <w:rFonts w:ascii="Calibri" w:hAnsi="Calibri" w:cs="Calibri"/>
                <w:sz w:val="22"/>
                <w:szCs w:val="14"/>
                <w:lang w:val="en-US"/>
              </w:rPr>
              <w:t>2024-01-0</w:t>
            </w:r>
            <w:r>
              <w:rPr>
                <w:rFonts w:ascii="Calibri" w:hAnsi="Calibri" w:cs="Calibri"/>
                <w:sz w:val="22"/>
                <w:szCs w:val="14"/>
                <w:lang w:val="en-US"/>
              </w:rPr>
              <w:t>1</w:t>
            </w:r>
          </w:p>
        </w:tc>
        <w:tc>
          <w:tcPr>
            <w:tcW w:w="4536" w:type="dxa"/>
          </w:tcPr>
          <w:p w14:paraId="3C3A5E38" w14:textId="2C620A5C" w:rsidR="002E1DB6" w:rsidRPr="00192F06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 w:rsidRPr="00E4541A">
              <w:rPr>
                <w:rFonts w:ascii="Calibri" w:hAnsi="Calibri" w:cs="Calibri"/>
                <w:sz w:val="22"/>
                <w:szCs w:val="14"/>
              </w:rPr>
              <w:t>Таксист з п'яти річним стажем, дуже добре орієнтується в місті.</w:t>
            </w:r>
          </w:p>
        </w:tc>
      </w:tr>
      <w:tr w:rsidR="00E4541A" w:rsidRPr="000F51F8" w14:paraId="3305F4D7" w14:textId="77777777" w:rsidTr="00192F06">
        <w:trPr>
          <w:trHeight w:val="311"/>
        </w:trPr>
        <w:tc>
          <w:tcPr>
            <w:tcW w:w="3260" w:type="dxa"/>
          </w:tcPr>
          <w:p w14:paraId="4A5923A8" w14:textId="4B02F5DC" w:rsidR="00E4541A" w:rsidRPr="002E1DB6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>
              <w:rPr>
                <w:rFonts w:ascii="Calibri" w:hAnsi="Calibri" w:cs="Calibri"/>
                <w:sz w:val="22"/>
                <w:szCs w:val="14"/>
              </w:rPr>
              <w:t>Гога</w:t>
            </w:r>
          </w:p>
        </w:tc>
        <w:tc>
          <w:tcPr>
            <w:tcW w:w="1418" w:type="dxa"/>
          </w:tcPr>
          <w:p w14:paraId="58B9BD45" w14:textId="45CDD825" w:rsidR="00E4541A" w:rsidRDefault="00E4541A" w:rsidP="00E4541A">
            <w:pPr>
              <w:pStyle w:val="afd"/>
              <w:rPr>
                <w:rFonts w:ascii="Calibri" w:hAnsi="Calibri" w:cs="Calibri"/>
                <w:sz w:val="22"/>
                <w:szCs w:val="14"/>
                <w:lang w:val="en-US"/>
              </w:rPr>
            </w:pPr>
            <w:r w:rsidRPr="00E4541A">
              <w:rPr>
                <w:rFonts w:ascii="Calibri" w:hAnsi="Calibri" w:cs="Calibri"/>
                <w:sz w:val="22"/>
                <w:szCs w:val="14"/>
                <w:lang w:val="en-US"/>
              </w:rPr>
              <w:t>2024-01-0</w:t>
            </w:r>
            <w:r>
              <w:rPr>
                <w:rFonts w:ascii="Calibri" w:hAnsi="Calibri" w:cs="Calibri"/>
                <w:sz w:val="22"/>
                <w:szCs w:val="14"/>
                <w:lang w:val="en-US"/>
              </w:rPr>
              <w:t>1</w:t>
            </w:r>
          </w:p>
        </w:tc>
        <w:tc>
          <w:tcPr>
            <w:tcW w:w="4536" w:type="dxa"/>
          </w:tcPr>
          <w:p w14:paraId="689EE6B7" w14:textId="6F744CFF" w:rsidR="00E4541A" w:rsidRPr="00192F06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 w:rsidRPr="00E4541A">
              <w:rPr>
                <w:rFonts w:ascii="Calibri" w:hAnsi="Calibri" w:cs="Calibri"/>
                <w:sz w:val="22"/>
                <w:szCs w:val="14"/>
              </w:rPr>
              <w:t>Таксист з п'ятнадцяти річним стажем, швидко доставляє.</w:t>
            </w:r>
          </w:p>
        </w:tc>
      </w:tr>
    </w:tbl>
    <w:p w14:paraId="3A01E393" w14:textId="109731AF" w:rsidR="00192F06" w:rsidRDefault="002E1DB6" w:rsidP="00192F06">
      <w:pPr>
        <w:pStyle w:val="aff2"/>
      </w:pPr>
      <w:r w:rsidRPr="002E1DB6">
        <w:t xml:space="preserve">Ці елементи знаходяться в файлі </w:t>
      </w:r>
      <w:r w:rsidR="00050EF8">
        <w:rPr>
          <w:lang w:val="en-US"/>
        </w:rPr>
        <w:t>drivers</w:t>
      </w:r>
      <w:r w:rsidR="00192F06" w:rsidRPr="00192F06">
        <w:t>.json</w:t>
      </w:r>
    </w:p>
    <w:p w14:paraId="4F752527" w14:textId="77777777" w:rsidR="00192F06" w:rsidRDefault="00192F06">
      <w:pPr>
        <w:spacing w:after="200" w:line="276" w:lineRule="auto"/>
        <w:ind w:firstLine="0"/>
        <w:contextualSpacing w:val="0"/>
        <w:jc w:val="left"/>
      </w:pPr>
      <w:r>
        <w:br w:type="page"/>
      </w:r>
    </w:p>
    <w:p w14:paraId="52891177" w14:textId="3E29348C" w:rsidR="00192F06" w:rsidRDefault="00050EF8" w:rsidP="00192F06">
      <w:pPr>
        <w:keepNext/>
        <w:ind w:firstLine="0"/>
        <w:jc w:val="center"/>
      </w:pPr>
      <w:r w:rsidRPr="00050EF8">
        <w:rPr>
          <w:noProof/>
        </w:rPr>
        <w:lastRenderedPageBreak/>
        <w:drawing>
          <wp:inline distT="0" distB="0" distL="0" distR="0" wp14:anchorId="4DD1A37E" wp14:editId="6C878FB2">
            <wp:extent cx="3314700" cy="1295747"/>
            <wp:effectExtent l="0" t="0" r="0" b="0"/>
            <wp:docPr id="1551183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835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9820" cy="130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F432" w14:textId="1FC2512C" w:rsidR="00192F06" w:rsidRDefault="00192F06" w:rsidP="00192F06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Pr="002E1DB6">
        <w:t xml:space="preserve"> Файл де розписан</w:t>
      </w:r>
      <w:r w:rsidR="00050EF8">
        <w:t>ий</w:t>
      </w:r>
      <w:r w:rsidRPr="002E1DB6">
        <w:t xml:space="preserve"> </w:t>
      </w:r>
      <w:r w:rsidR="00050EF8">
        <w:t>графік роботи</w:t>
      </w:r>
    </w:p>
    <w:p w14:paraId="34F80692" w14:textId="126ACA97" w:rsidR="00192F06" w:rsidRPr="00192F06" w:rsidRDefault="00192F06" w:rsidP="00192F06">
      <w:pPr>
        <w:pStyle w:val="aff0"/>
      </w:pPr>
      <w:r w:rsidRPr="00192F06">
        <w:t xml:space="preserve">Таблица </w:t>
      </w:r>
      <w:r w:rsidR="00120724">
        <w:fldChar w:fldCharType="begin"/>
      </w:r>
      <w:r w:rsidR="00120724">
        <w:instrText xml:space="preserve"> STYLEREF 1 \s </w:instrText>
      </w:r>
      <w:r w:rsidR="00120724">
        <w:fldChar w:fldCharType="separate"/>
      </w:r>
      <w:r w:rsidR="00120724">
        <w:rPr>
          <w:noProof/>
        </w:rPr>
        <w:t>2</w:t>
      </w:r>
      <w:r w:rsidR="00120724">
        <w:fldChar w:fldCharType="end"/>
      </w:r>
      <w:r w:rsidR="00120724">
        <w:t>.</w:t>
      </w:r>
      <w:r w:rsidR="00120724">
        <w:fldChar w:fldCharType="begin"/>
      </w:r>
      <w:r w:rsidR="00120724">
        <w:instrText xml:space="preserve"> SEQ Таблица \* ARABIC \s 1 </w:instrText>
      </w:r>
      <w:r w:rsidR="00120724">
        <w:fldChar w:fldCharType="separate"/>
      </w:r>
      <w:r w:rsidR="00120724">
        <w:rPr>
          <w:noProof/>
        </w:rPr>
        <w:t>2</w:t>
      </w:r>
      <w:r w:rsidR="00120724">
        <w:fldChar w:fldCharType="end"/>
      </w:r>
      <w:r w:rsidRPr="00192F06">
        <w:t xml:space="preserve"> </w:t>
      </w:r>
      <w:r w:rsidR="00050EF8">
        <w:t>Графік роботи</w:t>
      </w:r>
    </w:p>
    <w:tbl>
      <w:tblPr>
        <w:tblStyle w:val="aff"/>
        <w:tblW w:w="5812" w:type="dxa"/>
        <w:jc w:val="center"/>
        <w:tblLook w:val="04A0" w:firstRow="1" w:lastRow="0" w:firstColumn="1" w:lastColumn="0" w:noHBand="0" w:noVBand="1"/>
      </w:tblPr>
      <w:tblGrid>
        <w:gridCol w:w="1843"/>
        <w:gridCol w:w="1701"/>
        <w:gridCol w:w="2268"/>
      </w:tblGrid>
      <w:tr w:rsidR="00192F06" w:rsidRPr="000F51F8" w14:paraId="6464118A" w14:textId="77777777" w:rsidTr="00E4541A">
        <w:trPr>
          <w:trHeight w:val="624"/>
          <w:jc w:val="center"/>
        </w:trPr>
        <w:tc>
          <w:tcPr>
            <w:tcW w:w="1843" w:type="dxa"/>
          </w:tcPr>
          <w:p w14:paraId="2A20D1CD" w14:textId="77777777" w:rsidR="00192F06" w:rsidRPr="00CD7CFD" w:rsidRDefault="00192F06" w:rsidP="00175639">
            <w:pPr>
              <w:pStyle w:val="afd"/>
              <w:rPr>
                <w:rFonts w:ascii="Calibri" w:hAnsi="Calibri" w:cs="Calibri"/>
                <w:b/>
                <w:bCs/>
                <w:sz w:val="22"/>
                <w:szCs w:val="14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14"/>
                <w:lang w:val="en-US"/>
              </w:rPr>
              <w:t>event</w:t>
            </w:r>
            <w:r w:rsidRPr="00CD7CFD">
              <w:rPr>
                <w:rFonts w:ascii="Calibri" w:hAnsi="Calibri" w:cs="Calibri"/>
                <w:b/>
                <w:bCs/>
                <w:sz w:val="22"/>
                <w:szCs w:val="14"/>
              </w:rPr>
              <w:br/>
              <w:t>(</w:t>
            </w:r>
            <w:r w:rsidRPr="00CD7CFD">
              <w:rPr>
                <w:rFonts w:ascii="Calibri" w:hAnsi="Calibri" w:cs="Calibri"/>
                <w:b/>
                <w:bCs/>
                <w:sz w:val="22"/>
                <w:szCs w:val="14"/>
                <w:lang w:val="en-US"/>
              </w:rPr>
              <w:t>String)</w:t>
            </w:r>
          </w:p>
        </w:tc>
        <w:tc>
          <w:tcPr>
            <w:tcW w:w="1701" w:type="dxa"/>
          </w:tcPr>
          <w:p w14:paraId="481D793E" w14:textId="77777777" w:rsidR="00192F06" w:rsidRPr="00CD7CFD" w:rsidRDefault="00192F06" w:rsidP="00175639">
            <w:pPr>
              <w:pStyle w:val="afd"/>
              <w:rPr>
                <w:rFonts w:ascii="Calibri" w:hAnsi="Calibri" w:cs="Calibri"/>
                <w:b/>
                <w:bCs/>
                <w:sz w:val="22"/>
                <w:szCs w:val="14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14"/>
                <w:lang w:val="en-US"/>
              </w:rPr>
              <w:t>date</w:t>
            </w:r>
            <w:r w:rsidRPr="00CD7CFD">
              <w:rPr>
                <w:rFonts w:ascii="Calibri" w:hAnsi="Calibri" w:cs="Calibri"/>
                <w:b/>
                <w:bCs/>
                <w:sz w:val="22"/>
                <w:szCs w:val="14"/>
              </w:rPr>
              <w:br/>
              <w:t>(</w:t>
            </w:r>
            <w:r w:rsidRPr="00CD7CFD">
              <w:rPr>
                <w:rFonts w:ascii="Calibri" w:hAnsi="Calibri" w:cs="Calibri"/>
                <w:b/>
                <w:bCs/>
                <w:sz w:val="22"/>
                <w:szCs w:val="14"/>
                <w:lang w:val="en-US"/>
              </w:rPr>
              <w:t>String)</w:t>
            </w:r>
          </w:p>
        </w:tc>
        <w:tc>
          <w:tcPr>
            <w:tcW w:w="2268" w:type="dxa"/>
          </w:tcPr>
          <w:p w14:paraId="2DC11C36" w14:textId="77777777" w:rsidR="00192F06" w:rsidRPr="00CD7CFD" w:rsidRDefault="00192F06" w:rsidP="00175639">
            <w:pPr>
              <w:pStyle w:val="afd"/>
              <w:rPr>
                <w:rFonts w:ascii="Calibri" w:hAnsi="Calibri" w:cs="Calibri"/>
                <w:b/>
                <w:bCs/>
                <w:sz w:val="22"/>
                <w:szCs w:val="14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14"/>
                <w:lang w:val="en-US"/>
              </w:rPr>
              <w:t>info</w:t>
            </w:r>
            <w:r w:rsidRPr="00CD7CFD">
              <w:rPr>
                <w:rFonts w:ascii="Calibri" w:hAnsi="Calibri" w:cs="Calibri"/>
                <w:b/>
                <w:bCs/>
                <w:sz w:val="22"/>
                <w:szCs w:val="14"/>
              </w:rPr>
              <w:br/>
              <w:t>(</w:t>
            </w:r>
            <w:r w:rsidRPr="00CD7CFD">
              <w:rPr>
                <w:rFonts w:ascii="Calibri" w:hAnsi="Calibri" w:cs="Calibri"/>
                <w:b/>
                <w:bCs/>
                <w:sz w:val="22"/>
                <w:szCs w:val="14"/>
                <w:lang w:val="en-US"/>
              </w:rPr>
              <w:t>String)</w:t>
            </w:r>
          </w:p>
        </w:tc>
      </w:tr>
      <w:tr w:rsidR="00192F06" w:rsidRPr="000F51F8" w14:paraId="212A6A4A" w14:textId="77777777" w:rsidTr="00E4541A">
        <w:trPr>
          <w:trHeight w:val="295"/>
          <w:jc w:val="center"/>
        </w:trPr>
        <w:tc>
          <w:tcPr>
            <w:tcW w:w="1843" w:type="dxa"/>
          </w:tcPr>
          <w:p w14:paraId="6E01D7BC" w14:textId="69213B0B" w:rsidR="00192F06" w:rsidRPr="00CD7CFD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>
              <w:rPr>
                <w:rFonts w:ascii="Calibri" w:hAnsi="Calibri" w:cs="Calibri"/>
                <w:sz w:val="22"/>
                <w:szCs w:val="14"/>
              </w:rPr>
              <w:t>Понеділок</w:t>
            </w:r>
          </w:p>
        </w:tc>
        <w:tc>
          <w:tcPr>
            <w:tcW w:w="1701" w:type="dxa"/>
          </w:tcPr>
          <w:p w14:paraId="57BE4A1F" w14:textId="7EB7B1A3" w:rsidR="00192F06" w:rsidRPr="002E1DB6" w:rsidRDefault="00E4541A" w:rsidP="00E4541A">
            <w:pPr>
              <w:pStyle w:val="afd"/>
              <w:rPr>
                <w:rFonts w:ascii="Calibri" w:hAnsi="Calibri" w:cs="Calibri"/>
                <w:sz w:val="22"/>
                <w:szCs w:val="14"/>
                <w:lang w:val="en-US"/>
              </w:rPr>
            </w:pPr>
            <w:r w:rsidRPr="00E4541A">
              <w:rPr>
                <w:rFonts w:ascii="Calibri" w:hAnsi="Calibri" w:cs="Calibri"/>
                <w:sz w:val="22"/>
                <w:szCs w:val="14"/>
                <w:lang w:val="en-US"/>
              </w:rPr>
              <w:t>2024-01-0</w:t>
            </w:r>
            <w:r>
              <w:rPr>
                <w:rFonts w:ascii="Calibri" w:hAnsi="Calibri" w:cs="Calibri"/>
                <w:sz w:val="22"/>
                <w:szCs w:val="14"/>
                <w:lang w:val="en-US"/>
              </w:rPr>
              <w:t>1</w:t>
            </w:r>
          </w:p>
        </w:tc>
        <w:tc>
          <w:tcPr>
            <w:tcW w:w="2268" w:type="dxa"/>
          </w:tcPr>
          <w:p w14:paraId="3A2E66CC" w14:textId="1D47316A" w:rsidR="00192F06" w:rsidRPr="002E1DB6" w:rsidRDefault="00050EF8" w:rsidP="00050EF8">
            <w:pPr>
              <w:pStyle w:val="afd"/>
              <w:rPr>
                <w:rFonts w:ascii="Calibri" w:hAnsi="Calibri" w:cs="Calibri"/>
                <w:sz w:val="22"/>
                <w:szCs w:val="14"/>
                <w:lang w:val="ru-RU"/>
              </w:rPr>
            </w:pPr>
            <w:r w:rsidRPr="00050EF8">
              <w:rPr>
                <w:rFonts w:ascii="Calibri" w:hAnsi="Calibri" w:cs="Calibri"/>
                <w:sz w:val="22"/>
                <w:szCs w:val="14"/>
              </w:rPr>
              <w:t>06:30-00:00</w:t>
            </w:r>
          </w:p>
        </w:tc>
      </w:tr>
      <w:tr w:rsidR="00192F06" w:rsidRPr="000F51F8" w14:paraId="61A2CF0A" w14:textId="77777777" w:rsidTr="00E4541A">
        <w:trPr>
          <w:trHeight w:val="311"/>
          <w:jc w:val="center"/>
        </w:trPr>
        <w:tc>
          <w:tcPr>
            <w:tcW w:w="1843" w:type="dxa"/>
          </w:tcPr>
          <w:p w14:paraId="733C6BFA" w14:textId="45C2D844" w:rsidR="00192F06" w:rsidRPr="00CD7CFD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>
              <w:rPr>
                <w:rFonts w:ascii="Calibri" w:hAnsi="Calibri" w:cs="Calibri"/>
                <w:sz w:val="22"/>
                <w:szCs w:val="14"/>
              </w:rPr>
              <w:t>Вівторок</w:t>
            </w:r>
          </w:p>
        </w:tc>
        <w:tc>
          <w:tcPr>
            <w:tcW w:w="1701" w:type="dxa"/>
          </w:tcPr>
          <w:p w14:paraId="70074084" w14:textId="6165EEFB" w:rsidR="00192F06" w:rsidRPr="002E1DB6" w:rsidRDefault="00E4541A" w:rsidP="00E4541A">
            <w:pPr>
              <w:pStyle w:val="afd"/>
              <w:rPr>
                <w:rFonts w:ascii="Calibri" w:hAnsi="Calibri" w:cs="Calibri"/>
                <w:sz w:val="22"/>
                <w:szCs w:val="14"/>
                <w:lang w:val="en-US"/>
              </w:rPr>
            </w:pPr>
            <w:r w:rsidRPr="00E4541A">
              <w:rPr>
                <w:rFonts w:ascii="Calibri" w:hAnsi="Calibri" w:cs="Calibri"/>
                <w:sz w:val="22"/>
                <w:szCs w:val="14"/>
                <w:lang w:val="en-US"/>
              </w:rPr>
              <w:t>2024-01-02</w:t>
            </w:r>
          </w:p>
        </w:tc>
        <w:tc>
          <w:tcPr>
            <w:tcW w:w="2268" w:type="dxa"/>
          </w:tcPr>
          <w:p w14:paraId="6142FAF7" w14:textId="1C47F713" w:rsidR="00192F06" w:rsidRPr="002E1DB6" w:rsidRDefault="00050EF8" w:rsidP="00050EF8">
            <w:pPr>
              <w:pStyle w:val="afd"/>
              <w:rPr>
                <w:rFonts w:ascii="Calibri" w:hAnsi="Calibri" w:cs="Calibri"/>
                <w:sz w:val="22"/>
                <w:szCs w:val="14"/>
                <w:lang w:val="ru-RU"/>
              </w:rPr>
            </w:pPr>
            <w:r w:rsidRPr="00050EF8">
              <w:rPr>
                <w:rFonts w:ascii="Calibri" w:hAnsi="Calibri" w:cs="Calibri"/>
                <w:sz w:val="22"/>
                <w:szCs w:val="14"/>
              </w:rPr>
              <w:t>06:30-00:00</w:t>
            </w:r>
          </w:p>
        </w:tc>
      </w:tr>
      <w:tr w:rsidR="00192F06" w:rsidRPr="000F51F8" w14:paraId="15EAB9E0" w14:textId="77777777" w:rsidTr="00E4541A">
        <w:trPr>
          <w:trHeight w:val="311"/>
          <w:jc w:val="center"/>
        </w:trPr>
        <w:tc>
          <w:tcPr>
            <w:tcW w:w="1843" w:type="dxa"/>
          </w:tcPr>
          <w:p w14:paraId="3DED8F65" w14:textId="7D485839" w:rsidR="00192F06" w:rsidRPr="00CD7CFD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>
              <w:rPr>
                <w:rFonts w:ascii="Calibri" w:hAnsi="Calibri" w:cs="Calibri"/>
                <w:sz w:val="22"/>
                <w:szCs w:val="14"/>
              </w:rPr>
              <w:t>Середа</w:t>
            </w:r>
          </w:p>
        </w:tc>
        <w:tc>
          <w:tcPr>
            <w:tcW w:w="1701" w:type="dxa"/>
          </w:tcPr>
          <w:p w14:paraId="5DA2EA95" w14:textId="2D9171A9" w:rsidR="00192F06" w:rsidRPr="002E1DB6" w:rsidRDefault="00E4541A" w:rsidP="00E4541A">
            <w:pPr>
              <w:pStyle w:val="afd"/>
              <w:rPr>
                <w:rFonts w:ascii="Calibri" w:hAnsi="Calibri" w:cs="Calibri"/>
                <w:sz w:val="22"/>
                <w:szCs w:val="14"/>
                <w:lang w:val="en-US"/>
              </w:rPr>
            </w:pPr>
            <w:r w:rsidRPr="00E4541A">
              <w:rPr>
                <w:rFonts w:ascii="Calibri" w:hAnsi="Calibri" w:cs="Calibri"/>
                <w:sz w:val="22"/>
                <w:szCs w:val="14"/>
                <w:lang w:val="en-US"/>
              </w:rPr>
              <w:t>2024-01-0</w:t>
            </w:r>
            <w:r>
              <w:rPr>
                <w:rFonts w:ascii="Calibri" w:hAnsi="Calibri" w:cs="Calibri"/>
                <w:sz w:val="22"/>
                <w:szCs w:val="14"/>
                <w:lang w:val="en-US"/>
              </w:rPr>
              <w:t>3</w:t>
            </w:r>
          </w:p>
        </w:tc>
        <w:tc>
          <w:tcPr>
            <w:tcW w:w="2268" w:type="dxa"/>
          </w:tcPr>
          <w:p w14:paraId="4E0E4E9D" w14:textId="2FF70EC0" w:rsidR="00192F06" w:rsidRPr="002E1DB6" w:rsidRDefault="00050EF8" w:rsidP="00050EF8">
            <w:pPr>
              <w:pStyle w:val="afd"/>
              <w:rPr>
                <w:rFonts w:ascii="Calibri" w:hAnsi="Calibri" w:cs="Calibri"/>
                <w:sz w:val="22"/>
                <w:szCs w:val="14"/>
                <w:lang w:val="ru-RU"/>
              </w:rPr>
            </w:pPr>
            <w:r w:rsidRPr="00050EF8">
              <w:rPr>
                <w:rFonts w:ascii="Calibri" w:hAnsi="Calibri" w:cs="Calibri"/>
                <w:sz w:val="22"/>
                <w:szCs w:val="14"/>
              </w:rPr>
              <w:t>06:30-00:00</w:t>
            </w:r>
          </w:p>
        </w:tc>
      </w:tr>
      <w:tr w:rsidR="00192F06" w:rsidRPr="000F51F8" w14:paraId="49A96255" w14:textId="77777777" w:rsidTr="00E4541A">
        <w:trPr>
          <w:trHeight w:val="311"/>
          <w:jc w:val="center"/>
        </w:trPr>
        <w:tc>
          <w:tcPr>
            <w:tcW w:w="1843" w:type="dxa"/>
          </w:tcPr>
          <w:p w14:paraId="68E97BDF" w14:textId="4005B935" w:rsidR="00192F06" w:rsidRPr="002E1DB6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  <w:lang w:val="ru-RU"/>
              </w:rPr>
            </w:pPr>
            <w:r>
              <w:rPr>
                <w:rFonts w:ascii="Calibri" w:hAnsi="Calibri" w:cs="Calibri"/>
                <w:sz w:val="22"/>
                <w:szCs w:val="14"/>
                <w:lang w:val="ru-RU"/>
              </w:rPr>
              <w:t>Четверг</w:t>
            </w:r>
          </w:p>
        </w:tc>
        <w:tc>
          <w:tcPr>
            <w:tcW w:w="1701" w:type="dxa"/>
          </w:tcPr>
          <w:p w14:paraId="60420E60" w14:textId="18358D80" w:rsidR="00192F06" w:rsidRPr="002E1DB6" w:rsidRDefault="00E4541A" w:rsidP="00E4541A">
            <w:pPr>
              <w:pStyle w:val="afd"/>
              <w:rPr>
                <w:rFonts w:ascii="Calibri" w:hAnsi="Calibri" w:cs="Calibri"/>
                <w:sz w:val="22"/>
                <w:szCs w:val="14"/>
                <w:lang w:val="en-US"/>
              </w:rPr>
            </w:pPr>
            <w:r w:rsidRPr="00E4541A">
              <w:rPr>
                <w:rFonts w:ascii="Calibri" w:hAnsi="Calibri" w:cs="Calibri"/>
                <w:sz w:val="22"/>
                <w:szCs w:val="14"/>
                <w:lang w:val="en-US"/>
              </w:rPr>
              <w:t>2024-01-0</w:t>
            </w:r>
            <w:r>
              <w:rPr>
                <w:rFonts w:ascii="Calibri" w:hAnsi="Calibri" w:cs="Calibri"/>
                <w:sz w:val="22"/>
                <w:szCs w:val="14"/>
                <w:lang w:val="en-US"/>
              </w:rPr>
              <w:t>4</w:t>
            </w:r>
          </w:p>
        </w:tc>
        <w:tc>
          <w:tcPr>
            <w:tcW w:w="2268" w:type="dxa"/>
          </w:tcPr>
          <w:p w14:paraId="612E5616" w14:textId="26CA77ED" w:rsidR="00192F06" w:rsidRPr="002E1DB6" w:rsidRDefault="00050EF8" w:rsidP="00050EF8">
            <w:pPr>
              <w:pStyle w:val="afd"/>
              <w:rPr>
                <w:rFonts w:ascii="Calibri" w:hAnsi="Calibri" w:cs="Calibri"/>
                <w:sz w:val="22"/>
                <w:szCs w:val="14"/>
                <w:lang w:val="ru-RU"/>
              </w:rPr>
            </w:pPr>
            <w:r w:rsidRPr="00050EF8">
              <w:rPr>
                <w:rFonts w:ascii="Calibri" w:hAnsi="Calibri" w:cs="Calibri"/>
                <w:sz w:val="22"/>
                <w:szCs w:val="14"/>
              </w:rPr>
              <w:t>06:30-00:00</w:t>
            </w:r>
          </w:p>
        </w:tc>
      </w:tr>
      <w:tr w:rsidR="00192F06" w:rsidRPr="000F51F8" w14:paraId="4358C637" w14:textId="77777777" w:rsidTr="00E4541A">
        <w:trPr>
          <w:trHeight w:val="311"/>
          <w:jc w:val="center"/>
        </w:trPr>
        <w:tc>
          <w:tcPr>
            <w:tcW w:w="1843" w:type="dxa"/>
          </w:tcPr>
          <w:p w14:paraId="022E36A4" w14:textId="5E5136E1" w:rsidR="00192F06" w:rsidRPr="00CD7CFD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>
              <w:rPr>
                <w:rFonts w:ascii="Calibri" w:hAnsi="Calibri" w:cs="Calibri"/>
                <w:sz w:val="22"/>
                <w:szCs w:val="14"/>
              </w:rPr>
              <w:t>П’ятниця</w:t>
            </w:r>
          </w:p>
        </w:tc>
        <w:tc>
          <w:tcPr>
            <w:tcW w:w="1701" w:type="dxa"/>
          </w:tcPr>
          <w:p w14:paraId="41F2EA4D" w14:textId="6F321BEA" w:rsidR="00192F06" w:rsidRPr="002E1DB6" w:rsidRDefault="00E4541A" w:rsidP="00E4541A">
            <w:pPr>
              <w:pStyle w:val="afd"/>
              <w:rPr>
                <w:rFonts w:ascii="Calibri" w:hAnsi="Calibri" w:cs="Calibri"/>
                <w:sz w:val="22"/>
                <w:szCs w:val="14"/>
                <w:lang w:val="en-US"/>
              </w:rPr>
            </w:pPr>
            <w:r w:rsidRPr="00E4541A">
              <w:rPr>
                <w:rFonts w:ascii="Calibri" w:hAnsi="Calibri" w:cs="Calibri"/>
                <w:sz w:val="22"/>
                <w:szCs w:val="14"/>
                <w:lang w:val="en-US"/>
              </w:rPr>
              <w:t>2024-01-0</w:t>
            </w:r>
            <w:r>
              <w:rPr>
                <w:rFonts w:ascii="Calibri" w:hAnsi="Calibri" w:cs="Calibri"/>
                <w:sz w:val="22"/>
                <w:szCs w:val="14"/>
                <w:lang w:val="en-US"/>
              </w:rPr>
              <w:t>5</w:t>
            </w:r>
          </w:p>
        </w:tc>
        <w:tc>
          <w:tcPr>
            <w:tcW w:w="2268" w:type="dxa"/>
          </w:tcPr>
          <w:p w14:paraId="1F1352B6" w14:textId="5F5218A7" w:rsidR="00192F06" w:rsidRPr="00192F06" w:rsidRDefault="00050EF8" w:rsidP="00050EF8">
            <w:pPr>
              <w:pStyle w:val="afd"/>
              <w:rPr>
                <w:rFonts w:ascii="Calibri" w:hAnsi="Calibri" w:cs="Calibri"/>
                <w:sz w:val="22"/>
                <w:szCs w:val="14"/>
              </w:rPr>
            </w:pPr>
            <w:r w:rsidRPr="00050EF8">
              <w:rPr>
                <w:rFonts w:ascii="Calibri" w:hAnsi="Calibri" w:cs="Calibri"/>
                <w:sz w:val="22"/>
                <w:szCs w:val="14"/>
              </w:rPr>
              <w:t>06:30-00:00</w:t>
            </w:r>
          </w:p>
        </w:tc>
      </w:tr>
      <w:tr w:rsidR="00E4541A" w:rsidRPr="000F51F8" w14:paraId="31FA290F" w14:textId="77777777" w:rsidTr="00E4541A">
        <w:trPr>
          <w:trHeight w:val="311"/>
          <w:jc w:val="center"/>
        </w:trPr>
        <w:tc>
          <w:tcPr>
            <w:tcW w:w="1843" w:type="dxa"/>
          </w:tcPr>
          <w:p w14:paraId="56B55A21" w14:textId="553E7854" w:rsidR="00E4541A" w:rsidRPr="0013410A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>
              <w:rPr>
                <w:rFonts w:ascii="Calibri" w:hAnsi="Calibri" w:cs="Calibri"/>
                <w:sz w:val="22"/>
                <w:szCs w:val="14"/>
              </w:rPr>
              <w:t>Субота</w:t>
            </w:r>
          </w:p>
        </w:tc>
        <w:tc>
          <w:tcPr>
            <w:tcW w:w="1701" w:type="dxa"/>
          </w:tcPr>
          <w:p w14:paraId="064F9343" w14:textId="5D54B171" w:rsidR="00E4541A" w:rsidRPr="00E4541A" w:rsidRDefault="00E4541A" w:rsidP="00E4541A">
            <w:pPr>
              <w:pStyle w:val="afd"/>
              <w:rPr>
                <w:rFonts w:ascii="Calibri" w:hAnsi="Calibri" w:cs="Calibri"/>
                <w:sz w:val="22"/>
                <w:szCs w:val="14"/>
                <w:lang w:val="en-US"/>
              </w:rPr>
            </w:pPr>
            <w:r w:rsidRPr="00E4541A">
              <w:rPr>
                <w:rFonts w:ascii="Calibri" w:hAnsi="Calibri" w:cs="Calibri"/>
                <w:sz w:val="22"/>
                <w:szCs w:val="14"/>
                <w:lang w:val="en-US"/>
              </w:rPr>
              <w:t>2024-01-0</w:t>
            </w:r>
            <w:r>
              <w:rPr>
                <w:rFonts w:ascii="Calibri" w:hAnsi="Calibri" w:cs="Calibri"/>
                <w:sz w:val="22"/>
                <w:szCs w:val="14"/>
                <w:lang w:val="en-US"/>
              </w:rPr>
              <w:t>6</w:t>
            </w:r>
          </w:p>
        </w:tc>
        <w:tc>
          <w:tcPr>
            <w:tcW w:w="2268" w:type="dxa"/>
          </w:tcPr>
          <w:p w14:paraId="35D11AB4" w14:textId="378C30DD" w:rsidR="00E4541A" w:rsidRPr="00E4541A" w:rsidRDefault="00E4541A" w:rsidP="00050EF8">
            <w:pPr>
              <w:pStyle w:val="afd"/>
              <w:rPr>
                <w:rFonts w:ascii="Calibri" w:hAnsi="Calibri" w:cs="Calibri"/>
                <w:sz w:val="22"/>
                <w:szCs w:val="14"/>
              </w:rPr>
            </w:pPr>
            <w:r>
              <w:rPr>
                <w:rFonts w:ascii="Calibri" w:hAnsi="Calibri" w:cs="Calibri"/>
                <w:sz w:val="22"/>
                <w:szCs w:val="14"/>
              </w:rPr>
              <w:t>Вихідний</w:t>
            </w:r>
          </w:p>
        </w:tc>
      </w:tr>
      <w:tr w:rsidR="00E4541A" w:rsidRPr="000F51F8" w14:paraId="004F152A" w14:textId="77777777" w:rsidTr="00E4541A">
        <w:trPr>
          <w:trHeight w:val="311"/>
          <w:jc w:val="center"/>
        </w:trPr>
        <w:tc>
          <w:tcPr>
            <w:tcW w:w="1843" w:type="dxa"/>
          </w:tcPr>
          <w:p w14:paraId="30253E20" w14:textId="5A3FBF05" w:rsidR="00E4541A" w:rsidRPr="0013410A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>
              <w:rPr>
                <w:rFonts w:ascii="Calibri" w:hAnsi="Calibri" w:cs="Calibri"/>
                <w:sz w:val="22"/>
                <w:szCs w:val="14"/>
              </w:rPr>
              <w:t>Неділя</w:t>
            </w:r>
          </w:p>
        </w:tc>
        <w:tc>
          <w:tcPr>
            <w:tcW w:w="1701" w:type="dxa"/>
          </w:tcPr>
          <w:p w14:paraId="1FCD1BCE" w14:textId="53805723" w:rsidR="00E4541A" w:rsidRPr="00E4541A" w:rsidRDefault="00E4541A" w:rsidP="00E4541A">
            <w:pPr>
              <w:pStyle w:val="afd"/>
              <w:rPr>
                <w:rFonts w:ascii="Calibri" w:hAnsi="Calibri" w:cs="Calibri"/>
                <w:sz w:val="22"/>
                <w:szCs w:val="14"/>
                <w:lang w:val="en-US"/>
              </w:rPr>
            </w:pPr>
            <w:r w:rsidRPr="00E4541A">
              <w:rPr>
                <w:rFonts w:ascii="Calibri" w:hAnsi="Calibri" w:cs="Calibri"/>
                <w:sz w:val="22"/>
                <w:szCs w:val="14"/>
                <w:lang w:val="en-US"/>
              </w:rPr>
              <w:t>2024-01-0</w:t>
            </w:r>
            <w:r>
              <w:rPr>
                <w:rFonts w:ascii="Calibri" w:hAnsi="Calibri" w:cs="Calibri"/>
                <w:sz w:val="22"/>
                <w:szCs w:val="14"/>
                <w:lang w:val="en-US"/>
              </w:rPr>
              <w:t>7</w:t>
            </w:r>
          </w:p>
        </w:tc>
        <w:tc>
          <w:tcPr>
            <w:tcW w:w="2268" w:type="dxa"/>
          </w:tcPr>
          <w:p w14:paraId="1AB080EF" w14:textId="3F329E3A" w:rsidR="00E4541A" w:rsidRPr="00050EF8" w:rsidRDefault="00E4541A" w:rsidP="00050EF8">
            <w:pPr>
              <w:pStyle w:val="afd"/>
              <w:rPr>
                <w:rFonts w:ascii="Calibri" w:hAnsi="Calibri" w:cs="Calibri"/>
                <w:sz w:val="22"/>
                <w:szCs w:val="14"/>
              </w:rPr>
            </w:pPr>
            <w:r>
              <w:rPr>
                <w:rFonts w:ascii="Calibri" w:hAnsi="Calibri" w:cs="Calibri"/>
                <w:sz w:val="22"/>
                <w:szCs w:val="14"/>
              </w:rPr>
              <w:t>Вихідний</w:t>
            </w:r>
          </w:p>
        </w:tc>
      </w:tr>
    </w:tbl>
    <w:p w14:paraId="72AD6B3F" w14:textId="601E4D72" w:rsidR="00192F06" w:rsidRDefault="00192F06" w:rsidP="00412480">
      <w:pPr>
        <w:pStyle w:val="aff2"/>
      </w:pPr>
      <w:r w:rsidRPr="002E1DB6">
        <w:t xml:space="preserve">Ці елементи знаходяться в файлі </w:t>
      </w:r>
      <w:r w:rsidR="00050EF8">
        <w:rPr>
          <w:lang w:val="en-US"/>
        </w:rPr>
        <w:t>timeline</w:t>
      </w:r>
      <w:r w:rsidR="00412480" w:rsidRPr="00412480">
        <w:t>.json</w:t>
      </w:r>
      <w:r>
        <w:br w:type="page"/>
      </w:r>
    </w:p>
    <w:p w14:paraId="4F058AEA" w14:textId="23A67114" w:rsidR="00192F06" w:rsidRDefault="00050EF8" w:rsidP="00192F06">
      <w:pPr>
        <w:keepNext/>
        <w:ind w:firstLine="0"/>
        <w:jc w:val="center"/>
      </w:pPr>
      <w:r w:rsidRPr="00050EF8">
        <w:rPr>
          <w:noProof/>
        </w:rPr>
        <w:lastRenderedPageBreak/>
        <w:drawing>
          <wp:inline distT="0" distB="0" distL="0" distR="0" wp14:anchorId="434CD060" wp14:editId="7B6D3BE6">
            <wp:extent cx="3048000" cy="1209183"/>
            <wp:effectExtent l="0" t="0" r="0" b="0"/>
            <wp:docPr id="832509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091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4380" cy="121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0CED" w14:textId="4B6AFD0F" w:rsidR="00192F06" w:rsidRDefault="00192F06" w:rsidP="00192F06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3</w:t>
      </w:r>
      <w:r w:rsidR="005177AA">
        <w:fldChar w:fldCharType="end"/>
      </w:r>
      <w:r w:rsidRPr="002E1DB6">
        <w:t xml:space="preserve"> Файл де розписані </w:t>
      </w:r>
      <w:r w:rsidR="00050EF8">
        <w:t>вільні автомобілі</w:t>
      </w:r>
    </w:p>
    <w:p w14:paraId="308F9260" w14:textId="5CAC491F" w:rsidR="00192F06" w:rsidRPr="00192F06" w:rsidRDefault="00192F06" w:rsidP="00192F06">
      <w:pPr>
        <w:pStyle w:val="aff0"/>
      </w:pPr>
      <w:r w:rsidRPr="00192F06">
        <w:t xml:space="preserve">Таблица </w:t>
      </w:r>
      <w:r w:rsidR="00120724">
        <w:fldChar w:fldCharType="begin"/>
      </w:r>
      <w:r w:rsidR="00120724">
        <w:instrText xml:space="preserve"> STYLEREF 1 \s </w:instrText>
      </w:r>
      <w:r w:rsidR="00120724">
        <w:fldChar w:fldCharType="separate"/>
      </w:r>
      <w:r w:rsidR="00120724">
        <w:rPr>
          <w:noProof/>
        </w:rPr>
        <w:t>2</w:t>
      </w:r>
      <w:r w:rsidR="00120724">
        <w:fldChar w:fldCharType="end"/>
      </w:r>
      <w:r w:rsidR="00120724">
        <w:t>.</w:t>
      </w:r>
      <w:r w:rsidR="00120724">
        <w:fldChar w:fldCharType="begin"/>
      </w:r>
      <w:r w:rsidR="00120724">
        <w:instrText xml:space="preserve"> SEQ Таблица \* ARABIC \s 1 </w:instrText>
      </w:r>
      <w:r w:rsidR="00120724">
        <w:fldChar w:fldCharType="separate"/>
      </w:r>
      <w:r w:rsidR="00120724">
        <w:rPr>
          <w:noProof/>
        </w:rPr>
        <w:t>3</w:t>
      </w:r>
      <w:r w:rsidR="00120724">
        <w:fldChar w:fldCharType="end"/>
      </w:r>
      <w:r w:rsidRPr="00192F06">
        <w:t xml:space="preserve"> </w:t>
      </w:r>
      <w:r w:rsidR="00050EF8">
        <w:t>Вільні автомобілі</w:t>
      </w:r>
    </w:p>
    <w:tbl>
      <w:tblPr>
        <w:tblStyle w:val="aff"/>
        <w:tblW w:w="9214" w:type="dxa"/>
        <w:tblInd w:w="137" w:type="dxa"/>
        <w:tblLook w:val="04A0" w:firstRow="1" w:lastRow="0" w:firstColumn="1" w:lastColumn="0" w:noHBand="0" w:noVBand="1"/>
      </w:tblPr>
      <w:tblGrid>
        <w:gridCol w:w="3260"/>
        <w:gridCol w:w="1418"/>
        <w:gridCol w:w="4536"/>
      </w:tblGrid>
      <w:tr w:rsidR="00192F06" w:rsidRPr="000F51F8" w14:paraId="23BE78CF" w14:textId="77777777" w:rsidTr="00175639">
        <w:trPr>
          <w:trHeight w:val="624"/>
        </w:trPr>
        <w:tc>
          <w:tcPr>
            <w:tcW w:w="3260" w:type="dxa"/>
          </w:tcPr>
          <w:p w14:paraId="0EEF4226" w14:textId="77777777" w:rsidR="00192F06" w:rsidRPr="00CD7CFD" w:rsidRDefault="00192F06" w:rsidP="00175639">
            <w:pPr>
              <w:pStyle w:val="afd"/>
              <w:rPr>
                <w:rFonts w:ascii="Calibri" w:hAnsi="Calibri" w:cs="Calibri"/>
                <w:b/>
                <w:bCs/>
                <w:sz w:val="22"/>
                <w:szCs w:val="14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14"/>
                <w:lang w:val="en-US"/>
              </w:rPr>
              <w:t>event</w:t>
            </w:r>
            <w:r w:rsidRPr="00CD7CFD">
              <w:rPr>
                <w:rFonts w:ascii="Calibri" w:hAnsi="Calibri" w:cs="Calibri"/>
                <w:b/>
                <w:bCs/>
                <w:sz w:val="22"/>
                <w:szCs w:val="14"/>
              </w:rPr>
              <w:br/>
              <w:t>(</w:t>
            </w:r>
            <w:r w:rsidRPr="00CD7CFD">
              <w:rPr>
                <w:rFonts w:ascii="Calibri" w:hAnsi="Calibri" w:cs="Calibri"/>
                <w:b/>
                <w:bCs/>
                <w:sz w:val="22"/>
                <w:szCs w:val="14"/>
                <w:lang w:val="en-US"/>
              </w:rPr>
              <w:t>String)</w:t>
            </w:r>
          </w:p>
        </w:tc>
        <w:tc>
          <w:tcPr>
            <w:tcW w:w="1418" w:type="dxa"/>
          </w:tcPr>
          <w:p w14:paraId="0BC9540B" w14:textId="77777777" w:rsidR="00192F06" w:rsidRPr="00CD7CFD" w:rsidRDefault="00192F06" w:rsidP="00175639">
            <w:pPr>
              <w:pStyle w:val="afd"/>
              <w:rPr>
                <w:rFonts w:ascii="Calibri" w:hAnsi="Calibri" w:cs="Calibri"/>
                <w:b/>
                <w:bCs/>
                <w:sz w:val="22"/>
                <w:szCs w:val="14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14"/>
                <w:lang w:val="en-US"/>
              </w:rPr>
              <w:t>date</w:t>
            </w:r>
            <w:r w:rsidRPr="00CD7CFD">
              <w:rPr>
                <w:rFonts w:ascii="Calibri" w:hAnsi="Calibri" w:cs="Calibri"/>
                <w:b/>
                <w:bCs/>
                <w:sz w:val="22"/>
                <w:szCs w:val="14"/>
              </w:rPr>
              <w:br/>
              <w:t>(</w:t>
            </w:r>
            <w:r w:rsidRPr="00CD7CFD">
              <w:rPr>
                <w:rFonts w:ascii="Calibri" w:hAnsi="Calibri" w:cs="Calibri"/>
                <w:b/>
                <w:bCs/>
                <w:sz w:val="22"/>
                <w:szCs w:val="14"/>
                <w:lang w:val="en-US"/>
              </w:rPr>
              <w:t>String)</w:t>
            </w:r>
          </w:p>
        </w:tc>
        <w:tc>
          <w:tcPr>
            <w:tcW w:w="4536" w:type="dxa"/>
          </w:tcPr>
          <w:p w14:paraId="45A9F23A" w14:textId="77777777" w:rsidR="00192F06" w:rsidRPr="00CD7CFD" w:rsidRDefault="00192F06" w:rsidP="00175639">
            <w:pPr>
              <w:pStyle w:val="afd"/>
              <w:rPr>
                <w:rFonts w:ascii="Calibri" w:hAnsi="Calibri" w:cs="Calibri"/>
                <w:b/>
                <w:bCs/>
                <w:sz w:val="22"/>
                <w:szCs w:val="14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14"/>
                <w:lang w:val="en-US"/>
              </w:rPr>
              <w:t>info</w:t>
            </w:r>
            <w:r w:rsidRPr="00CD7CFD">
              <w:rPr>
                <w:rFonts w:ascii="Calibri" w:hAnsi="Calibri" w:cs="Calibri"/>
                <w:b/>
                <w:bCs/>
                <w:sz w:val="22"/>
                <w:szCs w:val="14"/>
              </w:rPr>
              <w:br/>
              <w:t>(</w:t>
            </w:r>
            <w:r w:rsidRPr="00CD7CFD">
              <w:rPr>
                <w:rFonts w:ascii="Calibri" w:hAnsi="Calibri" w:cs="Calibri"/>
                <w:b/>
                <w:bCs/>
                <w:sz w:val="22"/>
                <w:szCs w:val="14"/>
                <w:lang w:val="en-US"/>
              </w:rPr>
              <w:t>String)</w:t>
            </w:r>
          </w:p>
        </w:tc>
      </w:tr>
      <w:tr w:rsidR="00192F06" w:rsidRPr="000F51F8" w14:paraId="32273F1C" w14:textId="77777777" w:rsidTr="00175639">
        <w:trPr>
          <w:trHeight w:val="295"/>
        </w:trPr>
        <w:tc>
          <w:tcPr>
            <w:tcW w:w="3260" w:type="dxa"/>
          </w:tcPr>
          <w:p w14:paraId="5D2D5997" w14:textId="67ECB8B4" w:rsidR="00192F06" w:rsidRPr="00CD7CFD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 w:rsidRPr="00E4541A">
              <w:rPr>
                <w:rFonts w:ascii="Calibri" w:hAnsi="Calibri" w:cs="Calibri"/>
                <w:sz w:val="22"/>
                <w:szCs w:val="14"/>
              </w:rPr>
              <w:t>ВАЗ / Lada 2107 2003</w:t>
            </w:r>
          </w:p>
        </w:tc>
        <w:tc>
          <w:tcPr>
            <w:tcW w:w="1418" w:type="dxa"/>
          </w:tcPr>
          <w:p w14:paraId="2FD2DF22" w14:textId="41A3431B" w:rsidR="00192F06" w:rsidRPr="002E1DB6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  <w:lang w:val="en-US"/>
              </w:rPr>
            </w:pPr>
            <w:r w:rsidRPr="00E4541A">
              <w:rPr>
                <w:rFonts w:ascii="Calibri" w:hAnsi="Calibri" w:cs="Calibri"/>
                <w:sz w:val="22"/>
                <w:szCs w:val="14"/>
                <w:lang w:val="en-US"/>
              </w:rPr>
              <w:t>2024-01-0</w:t>
            </w:r>
            <w:r>
              <w:rPr>
                <w:rFonts w:ascii="Calibri" w:hAnsi="Calibri" w:cs="Calibri"/>
                <w:sz w:val="22"/>
                <w:szCs w:val="14"/>
                <w:lang w:val="en-US"/>
              </w:rPr>
              <w:t>1</w:t>
            </w:r>
          </w:p>
        </w:tc>
        <w:tc>
          <w:tcPr>
            <w:tcW w:w="4536" w:type="dxa"/>
          </w:tcPr>
          <w:p w14:paraId="47C6D6B2" w14:textId="3F3FC9F1" w:rsidR="00192F06" w:rsidRPr="00071413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  <w:lang w:val="ru-RU"/>
              </w:rPr>
            </w:pPr>
            <w:r w:rsidRPr="00E4541A">
              <w:rPr>
                <w:rFonts w:ascii="Calibri" w:hAnsi="Calibri" w:cs="Calibri"/>
                <w:sz w:val="22"/>
                <w:szCs w:val="14"/>
              </w:rPr>
              <w:t>I покоління (FL)</w:t>
            </w:r>
          </w:p>
        </w:tc>
      </w:tr>
      <w:tr w:rsidR="00192F06" w:rsidRPr="000F51F8" w14:paraId="6A569072" w14:textId="77777777" w:rsidTr="00175639">
        <w:trPr>
          <w:trHeight w:val="311"/>
        </w:trPr>
        <w:tc>
          <w:tcPr>
            <w:tcW w:w="3260" w:type="dxa"/>
          </w:tcPr>
          <w:p w14:paraId="26ACE3D9" w14:textId="6447CCDF" w:rsidR="00192F06" w:rsidRPr="00CD7CFD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 w:rsidRPr="00E4541A">
              <w:rPr>
                <w:rFonts w:ascii="Calibri" w:hAnsi="Calibri" w:cs="Calibri"/>
                <w:sz w:val="22"/>
                <w:szCs w:val="14"/>
              </w:rPr>
              <w:t>ВАЗ / Lada 2110 2007</w:t>
            </w:r>
          </w:p>
        </w:tc>
        <w:tc>
          <w:tcPr>
            <w:tcW w:w="1418" w:type="dxa"/>
          </w:tcPr>
          <w:p w14:paraId="51ADCB08" w14:textId="12B67939" w:rsidR="00192F06" w:rsidRPr="00E4541A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 w:rsidRPr="00E4541A">
              <w:rPr>
                <w:rFonts w:ascii="Calibri" w:hAnsi="Calibri" w:cs="Calibri"/>
                <w:sz w:val="22"/>
                <w:szCs w:val="14"/>
                <w:lang w:val="en-US"/>
              </w:rPr>
              <w:t>2024-01-0</w:t>
            </w:r>
            <w:r>
              <w:rPr>
                <w:rFonts w:ascii="Calibri" w:hAnsi="Calibri" w:cs="Calibri"/>
                <w:sz w:val="22"/>
                <w:szCs w:val="14"/>
              </w:rPr>
              <w:t>2</w:t>
            </w:r>
          </w:p>
        </w:tc>
        <w:tc>
          <w:tcPr>
            <w:tcW w:w="4536" w:type="dxa"/>
          </w:tcPr>
          <w:p w14:paraId="1352CB86" w14:textId="0B4249CD" w:rsidR="00192F06" w:rsidRPr="00071413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  <w:lang w:val="ru-RU"/>
              </w:rPr>
            </w:pPr>
            <w:r w:rsidRPr="00E4541A">
              <w:rPr>
                <w:rFonts w:ascii="Calibri" w:hAnsi="Calibri" w:cs="Calibri"/>
                <w:sz w:val="22"/>
                <w:szCs w:val="14"/>
              </w:rPr>
              <w:t>I покоління (FL)</w:t>
            </w:r>
          </w:p>
        </w:tc>
      </w:tr>
      <w:tr w:rsidR="00192F06" w:rsidRPr="000F51F8" w14:paraId="3042101C" w14:textId="77777777" w:rsidTr="00175639">
        <w:trPr>
          <w:trHeight w:val="311"/>
        </w:trPr>
        <w:tc>
          <w:tcPr>
            <w:tcW w:w="3260" w:type="dxa"/>
          </w:tcPr>
          <w:p w14:paraId="15F04B2B" w14:textId="12012B60" w:rsidR="00192F06" w:rsidRPr="00CD7CFD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 w:rsidRPr="00E4541A">
              <w:rPr>
                <w:rFonts w:ascii="Calibri" w:hAnsi="Calibri" w:cs="Calibri"/>
                <w:sz w:val="22"/>
                <w:szCs w:val="14"/>
              </w:rPr>
              <w:t>Tesla Model S 2022</w:t>
            </w:r>
          </w:p>
        </w:tc>
        <w:tc>
          <w:tcPr>
            <w:tcW w:w="1418" w:type="dxa"/>
          </w:tcPr>
          <w:p w14:paraId="3E807DB9" w14:textId="636F1F85" w:rsidR="00192F06" w:rsidRPr="00E4541A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 w:rsidRPr="00E4541A">
              <w:rPr>
                <w:rFonts w:ascii="Calibri" w:hAnsi="Calibri" w:cs="Calibri"/>
                <w:sz w:val="22"/>
                <w:szCs w:val="14"/>
                <w:lang w:val="en-US"/>
              </w:rPr>
              <w:t>2024-01-0</w:t>
            </w:r>
            <w:r>
              <w:rPr>
                <w:rFonts w:ascii="Calibri" w:hAnsi="Calibri" w:cs="Calibri"/>
                <w:sz w:val="22"/>
                <w:szCs w:val="14"/>
              </w:rPr>
              <w:t>3</w:t>
            </w:r>
          </w:p>
        </w:tc>
        <w:tc>
          <w:tcPr>
            <w:tcW w:w="4536" w:type="dxa"/>
          </w:tcPr>
          <w:p w14:paraId="6263F886" w14:textId="28BFF34D" w:rsidR="00192F06" w:rsidRPr="00071413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  <w:lang w:val="ru-RU"/>
              </w:rPr>
            </w:pPr>
            <w:r w:rsidRPr="00E4541A">
              <w:rPr>
                <w:rFonts w:ascii="Calibri" w:hAnsi="Calibri" w:cs="Calibri"/>
                <w:sz w:val="22"/>
                <w:szCs w:val="14"/>
              </w:rPr>
              <w:t>I покоління (2nd FL)</w:t>
            </w:r>
          </w:p>
        </w:tc>
      </w:tr>
      <w:tr w:rsidR="00192F06" w:rsidRPr="000F51F8" w14:paraId="7269B361" w14:textId="77777777" w:rsidTr="00175639">
        <w:trPr>
          <w:trHeight w:val="311"/>
        </w:trPr>
        <w:tc>
          <w:tcPr>
            <w:tcW w:w="3260" w:type="dxa"/>
          </w:tcPr>
          <w:p w14:paraId="7170DD6F" w14:textId="2F51CE7B" w:rsidR="00192F06" w:rsidRPr="002E1DB6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  <w:lang w:val="ru-RU"/>
              </w:rPr>
            </w:pPr>
            <w:r w:rsidRPr="00E4541A">
              <w:rPr>
                <w:rFonts w:ascii="Calibri" w:hAnsi="Calibri" w:cs="Calibri"/>
                <w:sz w:val="22"/>
                <w:szCs w:val="14"/>
                <w:lang w:val="ru-RU"/>
              </w:rPr>
              <w:t>Tesla Model S 2015</w:t>
            </w:r>
          </w:p>
        </w:tc>
        <w:tc>
          <w:tcPr>
            <w:tcW w:w="1418" w:type="dxa"/>
          </w:tcPr>
          <w:p w14:paraId="11EBCE4F" w14:textId="0B640319" w:rsidR="00192F06" w:rsidRPr="00E4541A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 w:rsidRPr="00E4541A">
              <w:rPr>
                <w:rFonts w:ascii="Calibri" w:hAnsi="Calibri" w:cs="Calibri"/>
                <w:sz w:val="22"/>
                <w:szCs w:val="14"/>
                <w:lang w:val="en-US"/>
              </w:rPr>
              <w:t>2024-01-0</w:t>
            </w:r>
            <w:r>
              <w:rPr>
                <w:rFonts w:ascii="Calibri" w:hAnsi="Calibri" w:cs="Calibri"/>
                <w:sz w:val="22"/>
                <w:szCs w:val="14"/>
              </w:rPr>
              <w:t>4</w:t>
            </w:r>
          </w:p>
        </w:tc>
        <w:tc>
          <w:tcPr>
            <w:tcW w:w="4536" w:type="dxa"/>
          </w:tcPr>
          <w:p w14:paraId="1E565E3B" w14:textId="07779230" w:rsidR="00192F06" w:rsidRPr="00E4541A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 w:rsidRPr="00E4541A">
              <w:rPr>
                <w:rFonts w:ascii="Calibri" w:hAnsi="Calibri" w:cs="Calibri"/>
                <w:sz w:val="22"/>
                <w:szCs w:val="14"/>
              </w:rPr>
              <w:t>І покоління • P85 85 kWh (416 к.с.)</w:t>
            </w:r>
          </w:p>
        </w:tc>
      </w:tr>
      <w:tr w:rsidR="00E4541A" w:rsidRPr="000F51F8" w14:paraId="61830EC2" w14:textId="77777777" w:rsidTr="00175639">
        <w:trPr>
          <w:trHeight w:val="311"/>
        </w:trPr>
        <w:tc>
          <w:tcPr>
            <w:tcW w:w="3260" w:type="dxa"/>
          </w:tcPr>
          <w:p w14:paraId="4070C1CA" w14:textId="58F9B86E" w:rsidR="00E4541A" w:rsidRPr="00E4541A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 w:rsidRPr="00E4541A">
              <w:rPr>
                <w:rFonts w:ascii="Calibri" w:hAnsi="Calibri" w:cs="Calibri"/>
                <w:sz w:val="22"/>
                <w:szCs w:val="14"/>
              </w:rPr>
              <w:t>Mercedes-Benz E-Class 2013</w:t>
            </w:r>
          </w:p>
        </w:tc>
        <w:tc>
          <w:tcPr>
            <w:tcW w:w="1418" w:type="dxa"/>
          </w:tcPr>
          <w:p w14:paraId="40C72A50" w14:textId="0EDE36FE" w:rsidR="00E4541A" w:rsidRPr="00E4541A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 w:rsidRPr="00E4541A">
              <w:rPr>
                <w:rFonts w:ascii="Calibri" w:hAnsi="Calibri" w:cs="Calibri"/>
                <w:sz w:val="22"/>
                <w:szCs w:val="14"/>
                <w:lang w:val="en-US"/>
              </w:rPr>
              <w:t>2024-01-0</w:t>
            </w:r>
            <w:r>
              <w:rPr>
                <w:rFonts w:ascii="Calibri" w:hAnsi="Calibri" w:cs="Calibri"/>
                <w:sz w:val="22"/>
                <w:szCs w:val="14"/>
              </w:rPr>
              <w:t>5</w:t>
            </w:r>
          </w:p>
        </w:tc>
        <w:tc>
          <w:tcPr>
            <w:tcW w:w="4536" w:type="dxa"/>
          </w:tcPr>
          <w:p w14:paraId="33AF274A" w14:textId="7FB17F60" w:rsidR="00E4541A" w:rsidRPr="00071413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 w:rsidRPr="00E4541A">
              <w:rPr>
                <w:rFonts w:ascii="Calibri" w:hAnsi="Calibri" w:cs="Calibri"/>
                <w:sz w:val="22"/>
                <w:szCs w:val="14"/>
              </w:rPr>
              <w:t>W212 (FL)</w:t>
            </w:r>
          </w:p>
        </w:tc>
      </w:tr>
      <w:tr w:rsidR="00E4541A" w:rsidRPr="000F51F8" w14:paraId="04BA68FB" w14:textId="77777777" w:rsidTr="00175639">
        <w:trPr>
          <w:trHeight w:val="311"/>
        </w:trPr>
        <w:tc>
          <w:tcPr>
            <w:tcW w:w="3260" w:type="dxa"/>
          </w:tcPr>
          <w:p w14:paraId="2D73D4F9" w14:textId="1B09BFCD" w:rsidR="00E4541A" w:rsidRPr="0013410A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  <w:lang w:val="ru-RU"/>
              </w:rPr>
            </w:pPr>
            <w:r w:rsidRPr="00E4541A">
              <w:rPr>
                <w:rFonts w:ascii="Calibri" w:hAnsi="Calibri" w:cs="Calibri"/>
                <w:sz w:val="22"/>
                <w:szCs w:val="14"/>
                <w:lang w:val="ru-RU"/>
              </w:rPr>
              <w:t>Volvo S90 2017</w:t>
            </w:r>
          </w:p>
        </w:tc>
        <w:tc>
          <w:tcPr>
            <w:tcW w:w="1418" w:type="dxa"/>
          </w:tcPr>
          <w:p w14:paraId="4FBE2468" w14:textId="4A4DCEA7" w:rsidR="00E4541A" w:rsidRPr="00E4541A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 w:rsidRPr="00E4541A">
              <w:rPr>
                <w:rFonts w:ascii="Calibri" w:hAnsi="Calibri" w:cs="Calibri"/>
                <w:sz w:val="22"/>
                <w:szCs w:val="14"/>
                <w:lang w:val="en-US"/>
              </w:rPr>
              <w:t>2024-01-0</w:t>
            </w:r>
            <w:r>
              <w:rPr>
                <w:rFonts w:ascii="Calibri" w:hAnsi="Calibri" w:cs="Calibri"/>
                <w:sz w:val="22"/>
                <w:szCs w:val="14"/>
              </w:rPr>
              <w:t>6</w:t>
            </w:r>
          </w:p>
        </w:tc>
        <w:tc>
          <w:tcPr>
            <w:tcW w:w="4536" w:type="dxa"/>
          </w:tcPr>
          <w:p w14:paraId="4C877C5A" w14:textId="69D0125E" w:rsidR="00E4541A" w:rsidRPr="00071413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 w:rsidRPr="00E4541A">
              <w:rPr>
                <w:rFonts w:ascii="Calibri" w:hAnsi="Calibri" w:cs="Calibri"/>
                <w:sz w:val="22"/>
                <w:szCs w:val="14"/>
              </w:rPr>
              <w:t>II покоління</w:t>
            </w:r>
          </w:p>
        </w:tc>
      </w:tr>
      <w:tr w:rsidR="00E4541A" w:rsidRPr="000F51F8" w14:paraId="35077867" w14:textId="77777777" w:rsidTr="00175639">
        <w:trPr>
          <w:trHeight w:val="311"/>
        </w:trPr>
        <w:tc>
          <w:tcPr>
            <w:tcW w:w="3260" w:type="dxa"/>
          </w:tcPr>
          <w:p w14:paraId="21CF1927" w14:textId="629952C9" w:rsidR="00E4541A" w:rsidRPr="0013410A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  <w:lang w:val="ru-RU"/>
              </w:rPr>
            </w:pPr>
            <w:r w:rsidRPr="00E4541A">
              <w:rPr>
                <w:rFonts w:ascii="Calibri" w:hAnsi="Calibri" w:cs="Calibri"/>
                <w:sz w:val="22"/>
                <w:szCs w:val="14"/>
                <w:lang w:val="ru-RU"/>
              </w:rPr>
              <w:t>Volkswagen Passat Alltrack 2020</w:t>
            </w:r>
          </w:p>
        </w:tc>
        <w:tc>
          <w:tcPr>
            <w:tcW w:w="1418" w:type="dxa"/>
          </w:tcPr>
          <w:p w14:paraId="2104ADAF" w14:textId="06E85F8B" w:rsidR="00E4541A" w:rsidRPr="00E4541A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 w:rsidRPr="00E4541A">
              <w:rPr>
                <w:rFonts w:ascii="Calibri" w:hAnsi="Calibri" w:cs="Calibri"/>
                <w:sz w:val="22"/>
                <w:szCs w:val="14"/>
                <w:lang w:val="en-US"/>
              </w:rPr>
              <w:t>2024-01-0</w:t>
            </w:r>
            <w:r>
              <w:rPr>
                <w:rFonts w:ascii="Calibri" w:hAnsi="Calibri" w:cs="Calibri"/>
                <w:sz w:val="22"/>
                <w:szCs w:val="14"/>
              </w:rPr>
              <w:t>7</w:t>
            </w:r>
          </w:p>
        </w:tc>
        <w:tc>
          <w:tcPr>
            <w:tcW w:w="4536" w:type="dxa"/>
          </w:tcPr>
          <w:p w14:paraId="4B87D51C" w14:textId="5AB6A334" w:rsidR="00E4541A" w:rsidRPr="00071413" w:rsidRDefault="00E4541A" w:rsidP="00175639">
            <w:pPr>
              <w:pStyle w:val="afd"/>
              <w:jc w:val="left"/>
              <w:rPr>
                <w:rFonts w:ascii="Calibri" w:hAnsi="Calibri" w:cs="Calibri"/>
                <w:sz w:val="22"/>
                <w:szCs w:val="14"/>
              </w:rPr>
            </w:pPr>
            <w:r w:rsidRPr="00E4541A">
              <w:rPr>
                <w:rFonts w:ascii="Calibri" w:hAnsi="Calibri" w:cs="Calibri"/>
                <w:sz w:val="22"/>
                <w:szCs w:val="14"/>
              </w:rPr>
              <w:t>VIII покоління/B8 (FL)</w:t>
            </w:r>
          </w:p>
        </w:tc>
      </w:tr>
    </w:tbl>
    <w:p w14:paraId="26FE8892" w14:textId="14E7EB63" w:rsidR="00192F06" w:rsidRDefault="00192F06" w:rsidP="00192F06">
      <w:pPr>
        <w:pStyle w:val="aff2"/>
      </w:pPr>
      <w:r w:rsidRPr="002E1DB6">
        <w:t xml:space="preserve">Ці елементи знаходяться в файлі </w:t>
      </w:r>
      <w:r w:rsidR="00050EF8">
        <w:rPr>
          <w:lang w:val="en-US"/>
        </w:rPr>
        <w:t>freecars</w:t>
      </w:r>
      <w:r w:rsidR="00412480" w:rsidRPr="00412480">
        <w:t>.json</w:t>
      </w:r>
    </w:p>
    <w:p w14:paraId="0B92C74E" w14:textId="7767C543" w:rsidR="00071413" w:rsidRDefault="00050EF8" w:rsidP="00071413">
      <w:pPr>
        <w:keepNext/>
        <w:spacing w:before="360" w:after="200" w:line="276" w:lineRule="auto"/>
        <w:ind w:firstLine="0"/>
        <w:contextualSpacing w:val="0"/>
        <w:jc w:val="center"/>
      </w:pPr>
      <w:r w:rsidRPr="00050EF8">
        <w:rPr>
          <w:noProof/>
        </w:rPr>
        <w:drawing>
          <wp:inline distT="0" distB="0" distL="0" distR="0" wp14:anchorId="6307A355" wp14:editId="0703C91F">
            <wp:extent cx="4400550" cy="1048982"/>
            <wp:effectExtent l="0" t="0" r="0" b="0"/>
            <wp:docPr id="568735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350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7432" cy="105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81BF" w14:textId="26EFE58E" w:rsidR="00192F06" w:rsidRDefault="00071413" w:rsidP="00071413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4</w:t>
      </w:r>
      <w:r w:rsidR="005177AA">
        <w:fldChar w:fldCharType="end"/>
      </w:r>
      <w:r>
        <w:t xml:space="preserve"> Всі </w:t>
      </w:r>
      <w:r>
        <w:rPr>
          <w:lang w:val="en-US"/>
        </w:rPr>
        <w:t xml:space="preserve">json </w:t>
      </w:r>
      <w:r>
        <w:t>файли</w:t>
      </w:r>
    </w:p>
    <w:p w14:paraId="11234665" w14:textId="77777777" w:rsidR="0013410A" w:rsidRDefault="0013410A">
      <w:pPr>
        <w:spacing w:after="200" w:line="276" w:lineRule="auto"/>
        <w:ind w:firstLine="0"/>
        <w:contextualSpacing w:val="0"/>
        <w:jc w:val="left"/>
      </w:pPr>
    </w:p>
    <w:p w14:paraId="3EDBBCF2" w14:textId="28C2C757" w:rsidR="0013410A" w:rsidRDefault="0013410A">
      <w:pPr>
        <w:spacing w:after="200" w:line="276" w:lineRule="auto"/>
        <w:ind w:firstLine="0"/>
        <w:contextualSpacing w:val="0"/>
        <w:jc w:val="left"/>
      </w:pPr>
      <w:r>
        <w:br w:type="page"/>
      </w:r>
    </w:p>
    <w:p w14:paraId="23F5ECC8" w14:textId="2D759D01" w:rsidR="00776BB2" w:rsidRDefault="00E4545A" w:rsidP="00776BB2">
      <w:pPr>
        <w:keepNext/>
        <w:spacing w:after="200" w:line="276" w:lineRule="auto"/>
        <w:ind w:firstLine="0"/>
        <w:contextualSpacing w:val="0"/>
        <w:jc w:val="center"/>
      </w:pPr>
      <w:r w:rsidRPr="00E4545A">
        <w:rPr>
          <w:noProof/>
        </w:rPr>
        <w:lastRenderedPageBreak/>
        <w:drawing>
          <wp:inline distT="0" distB="0" distL="0" distR="0" wp14:anchorId="1414E949" wp14:editId="150E6676">
            <wp:extent cx="5940425" cy="2528570"/>
            <wp:effectExtent l="0" t="0" r="3175" b="5080"/>
            <wp:docPr id="352832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328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C029" w14:textId="4B1EBAD8" w:rsidR="00776BB2" w:rsidRPr="00120724" w:rsidRDefault="00776BB2" w:rsidP="00776BB2">
      <w:pPr>
        <w:pStyle w:val="afd"/>
        <w:rPr>
          <w:lang w:val="ru-RU"/>
        </w:rPr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5</w:t>
      </w:r>
      <w:r w:rsidR="005177AA">
        <w:fldChar w:fldCharType="end"/>
      </w:r>
      <w:r w:rsidRPr="00120724">
        <w:rPr>
          <w:lang w:val="ru-RU"/>
        </w:rPr>
        <w:t xml:space="preserve"> </w:t>
      </w:r>
      <w:r w:rsidRPr="00C45C38">
        <w:rPr>
          <w:noProof/>
        </w:rPr>
        <w:t>Концептуальна схема проекту</w:t>
      </w:r>
      <w:r w:rsidRPr="00120724">
        <w:rPr>
          <w:noProof/>
          <w:lang w:val="ru-RU"/>
        </w:rPr>
        <w:t xml:space="preserve"> </w:t>
      </w:r>
    </w:p>
    <w:p w14:paraId="7091BD8E" w14:textId="77777777" w:rsidR="00776BB2" w:rsidRDefault="00776BB2" w:rsidP="00776BB2">
      <w:pPr>
        <w:spacing w:after="200" w:line="276" w:lineRule="auto"/>
        <w:ind w:firstLine="0"/>
        <w:contextualSpacing w:val="0"/>
      </w:pPr>
    </w:p>
    <w:p w14:paraId="4148A9E2" w14:textId="3E62D4FD" w:rsidR="00071413" w:rsidRPr="00780C3F" w:rsidRDefault="00071413" w:rsidP="00776BB2">
      <w:pPr>
        <w:spacing w:after="200" w:line="276" w:lineRule="auto"/>
        <w:ind w:firstLine="0"/>
        <w:contextualSpacing w:val="0"/>
      </w:pPr>
      <w:r w:rsidRPr="00780C3F">
        <w:t>Функції які підтримуються в роботі з файлами:</w:t>
      </w:r>
    </w:p>
    <w:p w14:paraId="1662B6A4" w14:textId="365CC4B7" w:rsidR="00071413" w:rsidRDefault="00071413" w:rsidP="00780C3F">
      <w:pPr>
        <w:pStyle w:val="a"/>
        <w:numPr>
          <w:ilvl w:val="0"/>
          <w:numId w:val="39"/>
        </w:numPr>
        <w:spacing w:after="200" w:line="276" w:lineRule="auto"/>
        <w:jc w:val="left"/>
      </w:pPr>
      <w:r>
        <w:t>Читання файлу (Read):</w:t>
      </w:r>
      <w:r w:rsidR="00776BB2" w:rsidRPr="00776BB2">
        <w:t xml:space="preserve"> </w:t>
      </w:r>
      <w:r>
        <w:t xml:space="preserve">У класі </w:t>
      </w:r>
      <w:r w:rsidR="00E4541A">
        <w:rPr>
          <w:lang w:val="en-US"/>
        </w:rPr>
        <w:t>Print</w:t>
      </w:r>
      <w:r>
        <w:t xml:space="preserve"> використовується FileReader.</w:t>
      </w:r>
    </w:p>
    <w:p w14:paraId="3CB52AC3" w14:textId="5FF507FC" w:rsidR="00071413" w:rsidRDefault="00071413" w:rsidP="00780C3F">
      <w:pPr>
        <w:pStyle w:val="a"/>
        <w:numPr>
          <w:ilvl w:val="0"/>
          <w:numId w:val="39"/>
        </w:numPr>
        <w:spacing w:after="200" w:line="276" w:lineRule="auto"/>
        <w:jc w:val="left"/>
      </w:pPr>
      <w:r>
        <w:t>Запис в файл (Create та Update):</w:t>
      </w:r>
      <w:r w:rsidR="00776BB2" w:rsidRPr="00776BB2">
        <w:t xml:space="preserve"> </w:t>
      </w:r>
      <w:r>
        <w:t>Gson для створення та оновлення JSON-файлу.</w:t>
      </w:r>
    </w:p>
    <w:p w14:paraId="6F7EC2AA" w14:textId="75B05500" w:rsidR="00071413" w:rsidRDefault="00071413" w:rsidP="008E34E4">
      <w:pPr>
        <w:pStyle w:val="a"/>
        <w:numPr>
          <w:ilvl w:val="0"/>
          <w:numId w:val="39"/>
        </w:numPr>
        <w:spacing w:after="200" w:line="276" w:lineRule="auto"/>
        <w:jc w:val="left"/>
      </w:pPr>
      <w:r>
        <w:t>Пошук у файлі:</w:t>
      </w:r>
      <w:r w:rsidR="00776BB2" w:rsidRPr="00780C3F">
        <w:rPr>
          <w:lang w:val="ru-RU"/>
        </w:rPr>
        <w:t xml:space="preserve"> </w:t>
      </w:r>
      <w:r>
        <w:t>У класі Search реалізовано операцію пошуку у файлах за ключовим словом.)</w:t>
      </w:r>
      <w:r>
        <w:br w:type="page"/>
      </w:r>
    </w:p>
    <w:p w14:paraId="4B8AC6BD" w14:textId="77777777" w:rsidR="00920DB0" w:rsidRPr="00731F87" w:rsidRDefault="00920DB0" w:rsidP="001E0B40">
      <w:pPr>
        <w:pStyle w:val="2"/>
      </w:pPr>
      <w:bookmarkStart w:id="47" w:name="_Toc160890495"/>
      <w:r w:rsidRPr="00731F87">
        <w:lastRenderedPageBreak/>
        <w:t>Функціональні частини програми</w:t>
      </w:r>
      <w:bookmarkEnd w:id="46"/>
      <w:bookmarkEnd w:id="47"/>
    </w:p>
    <w:p w14:paraId="36F67080" w14:textId="77777777" w:rsidR="006B0ABB" w:rsidRPr="00F664EE" w:rsidRDefault="006B0ABB" w:rsidP="006B0ABB">
      <w:pPr>
        <w:pStyle w:val="af6"/>
      </w:pPr>
      <w:bookmarkStart w:id="48" w:name="_Toc160890496"/>
      <w:r w:rsidRPr="00F664EE">
        <w:t>Основні компоненти</w:t>
      </w:r>
      <w:bookmarkEnd w:id="48"/>
    </w:p>
    <w:p w14:paraId="13AD0874" w14:textId="2DC4B699" w:rsidR="006B0ABB" w:rsidRPr="006B0ABB" w:rsidRDefault="006B0ABB" w:rsidP="006B0AB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rPr>
          <w:b/>
          <w:color w:val="000000"/>
        </w:rPr>
      </w:pPr>
      <w:r w:rsidRPr="00F664EE">
        <w:rPr>
          <w:b/>
          <w:color w:val="000000"/>
        </w:rPr>
        <w:t>LocalDateDeserializer та LocalDateSerializer</w:t>
      </w:r>
      <w:r w:rsidRPr="006B0ABB">
        <w:rPr>
          <w:b/>
          <w:color w:val="000000"/>
        </w:rPr>
        <w:t xml:space="preserve">: </w:t>
      </w:r>
      <w:r w:rsidRPr="003F71D6">
        <w:rPr>
          <w:color w:val="000000"/>
        </w:rPr>
        <w:t xml:space="preserve">LocalDateDeserializer та LocalDateSerializer - це класи для десеріалізації та серіалізації об'єктів типу </w:t>
      </w:r>
      <w:r>
        <w:rPr>
          <w:color w:val="000000"/>
        </w:rPr>
        <w:t>LocalDate з JSON-представлення</w:t>
      </w:r>
    </w:p>
    <w:p w14:paraId="194EE168" w14:textId="1315C8AA" w:rsidR="006B0ABB" w:rsidRPr="006B0ABB" w:rsidRDefault="006B0ABB" w:rsidP="006B0AB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rPr>
          <w:b/>
          <w:color w:val="000000"/>
        </w:rPr>
      </w:pPr>
      <w:r w:rsidRPr="00F664EE">
        <w:rPr>
          <w:b/>
          <w:color w:val="000000"/>
        </w:rPr>
        <w:t>Registration</w:t>
      </w:r>
      <w:r>
        <w:rPr>
          <w:b/>
          <w:color w:val="000000"/>
          <w:lang w:val="en-US"/>
        </w:rPr>
        <w:t xml:space="preserve">: </w:t>
      </w:r>
      <w:r w:rsidRPr="003F71D6">
        <w:rPr>
          <w:color w:val="000000"/>
        </w:rPr>
        <w:t>Registration - клас для реєстрації нових користувачів. Використовується для отримання введених користувачем даних, перевірки унікальності імені та збереже</w:t>
      </w:r>
      <w:r>
        <w:rPr>
          <w:color w:val="000000"/>
        </w:rPr>
        <w:t>ння нового користувача у файлі.</w:t>
      </w:r>
    </w:p>
    <w:p w14:paraId="20812C30" w14:textId="02EF3647" w:rsidR="006B0ABB" w:rsidRPr="006B0ABB" w:rsidRDefault="00E4545A" w:rsidP="006B0AB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rPr>
          <w:b/>
          <w:color w:val="000000"/>
          <w:lang w:val="ru-RU"/>
        </w:rPr>
      </w:pPr>
      <w:r>
        <w:rPr>
          <w:b/>
          <w:color w:val="000000"/>
          <w:lang w:val="en-US"/>
        </w:rPr>
        <w:t>Print</w:t>
      </w:r>
      <w:r w:rsidR="006B0ABB" w:rsidRPr="006B0ABB">
        <w:rPr>
          <w:b/>
          <w:color w:val="000000"/>
        </w:rPr>
        <w:t xml:space="preserve">: </w:t>
      </w:r>
      <w:r w:rsidR="006B0ABB" w:rsidRPr="003F71D6">
        <w:rPr>
          <w:color w:val="000000"/>
        </w:rPr>
        <w:t>клас для виведення інформації</w:t>
      </w:r>
      <w:r w:rsidRPr="00E4545A">
        <w:rPr>
          <w:color w:val="000000"/>
          <w:lang w:val="ru-RU"/>
        </w:rPr>
        <w:t xml:space="preserve">. </w:t>
      </w:r>
      <w:r w:rsidR="006B0ABB" w:rsidRPr="003F71D6">
        <w:rPr>
          <w:color w:val="000000"/>
        </w:rPr>
        <w:t>Використовуються для зчитування JSON-даних та вивед</w:t>
      </w:r>
      <w:r w:rsidR="006B0ABB">
        <w:rPr>
          <w:color w:val="000000"/>
        </w:rPr>
        <w:t>ення структурованої інформації.</w:t>
      </w:r>
    </w:p>
    <w:p w14:paraId="168B3C13" w14:textId="68A4A275" w:rsidR="006B0ABB" w:rsidRPr="006B0ABB" w:rsidRDefault="006B0ABB" w:rsidP="006B0AB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rPr>
          <w:color w:val="000000"/>
        </w:rPr>
      </w:pPr>
      <w:r w:rsidRPr="00F664EE">
        <w:rPr>
          <w:b/>
          <w:color w:val="000000"/>
        </w:rPr>
        <w:t>Main</w:t>
      </w:r>
      <w:r>
        <w:rPr>
          <w:b/>
          <w:color w:val="000000"/>
          <w:lang w:val="ru-RU"/>
        </w:rPr>
        <w:t xml:space="preserve">: </w:t>
      </w:r>
      <w:r w:rsidRPr="003F71D6">
        <w:rPr>
          <w:color w:val="000000"/>
        </w:rPr>
        <w:t>Main - головний клас програми, який містить точку входу. Керує взаємодією з користувачем, викликає методи інших класів в зал</w:t>
      </w:r>
      <w:r>
        <w:rPr>
          <w:color w:val="000000"/>
        </w:rPr>
        <w:t>ежності від вибору користувача.</w:t>
      </w:r>
    </w:p>
    <w:p w14:paraId="33E84AF2" w14:textId="77777777" w:rsidR="006B0ABB" w:rsidRPr="00F664EE" w:rsidRDefault="006B0ABB" w:rsidP="006B0ABB">
      <w:pPr>
        <w:pStyle w:val="af6"/>
      </w:pPr>
      <w:bookmarkStart w:id="49" w:name="_Toc160890497"/>
      <w:r w:rsidRPr="00F664EE">
        <w:t>Використані інструменти</w:t>
      </w:r>
      <w:bookmarkEnd w:id="49"/>
    </w:p>
    <w:p w14:paraId="718FEEF7" w14:textId="77777777" w:rsidR="006B0ABB" w:rsidRPr="003F71D6" w:rsidRDefault="006B0ABB" w:rsidP="006B0AB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rPr>
          <w:color w:val="000000"/>
        </w:rPr>
      </w:pPr>
      <w:r w:rsidRPr="003F71D6">
        <w:rPr>
          <w:color w:val="000000"/>
        </w:rPr>
        <w:t>Для розробки застосунку використовані наступні інструменти:</w:t>
      </w:r>
    </w:p>
    <w:p w14:paraId="6818310C" w14:textId="249059CE" w:rsidR="006B0ABB" w:rsidRPr="003F71D6" w:rsidRDefault="006B0ABB" w:rsidP="006B0AB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rPr>
          <w:color w:val="000000"/>
        </w:rPr>
      </w:pPr>
      <w:r w:rsidRPr="00F664EE">
        <w:rPr>
          <w:b/>
          <w:color w:val="000000"/>
        </w:rPr>
        <w:t>Java:</w:t>
      </w:r>
      <w:r>
        <w:rPr>
          <w:color w:val="000000"/>
          <w:lang w:val="ru-RU"/>
        </w:rPr>
        <w:t xml:space="preserve"> </w:t>
      </w:r>
      <w:r w:rsidRPr="003F71D6">
        <w:rPr>
          <w:color w:val="000000"/>
        </w:rPr>
        <w:t>Мова програмування для реалізації бізнес-логік</w:t>
      </w:r>
      <w:r>
        <w:rPr>
          <w:color w:val="000000"/>
        </w:rPr>
        <w:t>и та функціональності програми.</w:t>
      </w:r>
    </w:p>
    <w:p w14:paraId="031E94B2" w14:textId="77777777" w:rsidR="006B0ABB" w:rsidRPr="003F71D6" w:rsidRDefault="006B0ABB" w:rsidP="006B0AB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rPr>
          <w:color w:val="000000"/>
        </w:rPr>
      </w:pPr>
      <w:r w:rsidRPr="00F664EE">
        <w:rPr>
          <w:b/>
          <w:color w:val="000000"/>
        </w:rPr>
        <w:t>Gson Library:</w:t>
      </w:r>
      <w:r w:rsidRPr="003F71D6">
        <w:rPr>
          <w:color w:val="000000"/>
        </w:rPr>
        <w:t xml:space="preserve"> Використовується для роботи з JSON-даними, зокрема для серіаліза</w:t>
      </w:r>
      <w:r>
        <w:rPr>
          <w:color w:val="000000"/>
        </w:rPr>
        <w:t>ції та десеріалізації об'єктів.</w:t>
      </w:r>
    </w:p>
    <w:p w14:paraId="473B2364" w14:textId="392AB14B" w:rsidR="006B0ABB" w:rsidRDefault="006B0ABB" w:rsidP="006B0AB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rPr>
          <w:color w:val="000000"/>
        </w:rPr>
      </w:pPr>
      <w:r w:rsidRPr="00F664EE">
        <w:rPr>
          <w:b/>
          <w:color w:val="000000"/>
        </w:rPr>
        <w:t>IntelliJ IDEA:</w:t>
      </w:r>
      <w:r w:rsidRPr="003F71D6">
        <w:rPr>
          <w:color w:val="000000"/>
        </w:rPr>
        <w:t xml:space="preserve"> Інтегроване середовище розробки для написання, тестування та відлагодження коду.</w:t>
      </w:r>
    </w:p>
    <w:p w14:paraId="35E06582" w14:textId="77777777" w:rsidR="006B0ABB" w:rsidRDefault="006B0ABB">
      <w:pPr>
        <w:spacing w:after="200" w:line="276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br w:type="page"/>
      </w:r>
    </w:p>
    <w:p w14:paraId="42C98C0C" w14:textId="77777777" w:rsidR="006B0ABB" w:rsidRPr="00F664EE" w:rsidRDefault="006B0ABB" w:rsidP="006B0ABB">
      <w:pPr>
        <w:pStyle w:val="af6"/>
      </w:pPr>
      <w:bookmarkStart w:id="50" w:name="_Toc160890498"/>
      <w:r w:rsidRPr="00F664EE">
        <w:lastRenderedPageBreak/>
        <w:t>Яку конвенцію іменування використали?</w:t>
      </w:r>
      <w:bookmarkEnd w:id="50"/>
    </w:p>
    <w:p w14:paraId="4AB46692" w14:textId="6A87A327" w:rsidR="006B0ABB" w:rsidRPr="006B0ABB" w:rsidRDefault="006B0ABB" w:rsidP="006B0AB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rPr>
          <w:b/>
          <w:color w:val="000000"/>
        </w:rPr>
      </w:pPr>
      <w:r w:rsidRPr="00F664EE">
        <w:rPr>
          <w:b/>
          <w:color w:val="000000"/>
        </w:rPr>
        <w:t>Класи:</w:t>
      </w:r>
      <w:r>
        <w:rPr>
          <w:b/>
          <w:color w:val="000000"/>
        </w:rPr>
        <w:t xml:space="preserve"> </w:t>
      </w:r>
      <w:r w:rsidRPr="00F664EE">
        <w:rPr>
          <w:color w:val="000000"/>
        </w:rPr>
        <w:t xml:space="preserve">Ім'я класу починається з великої літери, а кожне нове слово також починається з великої літери (CamelCase). Наприклад, Main, </w:t>
      </w:r>
      <w:r w:rsidR="00E4545A">
        <w:rPr>
          <w:color w:val="000000"/>
          <w:lang w:val="en-US"/>
        </w:rPr>
        <w:t>Print</w:t>
      </w:r>
      <w:r w:rsidRPr="006B0ABB">
        <w:rPr>
          <w:color w:val="000000"/>
        </w:rPr>
        <w:t xml:space="preserve"> та Other</w:t>
      </w:r>
      <w:r w:rsidRPr="00F664EE">
        <w:rPr>
          <w:color w:val="000000"/>
        </w:rPr>
        <w:t>.</w:t>
      </w:r>
    </w:p>
    <w:p w14:paraId="12A46B85" w14:textId="66ADCB6E" w:rsidR="006B0ABB" w:rsidRPr="006B0ABB" w:rsidRDefault="006B0ABB" w:rsidP="006B0AB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rPr>
          <w:b/>
          <w:color w:val="000000"/>
        </w:rPr>
      </w:pPr>
      <w:r w:rsidRPr="00F664EE">
        <w:rPr>
          <w:b/>
          <w:color w:val="000000"/>
        </w:rPr>
        <w:t>Методи та Змінні:</w:t>
      </w:r>
      <w:r>
        <w:rPr>
          <w:b/>
          <w:color w:val="000000"/>
        </w:rPr>
        <w:t xml:space="preserve"> </w:t>
      </w:r>
      <w:r w:rsidRPr="00F664EE">
        <w:rPr>
          <w:color w:val="000000"/>
        </w:rPr>
        <w:t xml:space="preserve">Імена методів та змінних починаються з малої літери, а кожне нове слово починається з великої літери (CamelCase). Наприклад, </w:t>
      </w:r>
      <w:r w:rsidRPr="006B0ABB">
        <w:rPr>
          <w:color w:val="000000"/>
        </w:rPr>
        <w:t>print</w:t>
      </w:r>
      <w:r w:rsidR="00E4545A">
        <w:rPr>
          <w:color w:val="000000"/>
          <w:lang w:val="en-US"/>
        </w:rPr>
        <w:t>driver</w:t>
      </w:r>
      <w:r w:rsidRPr="00F664EE">
        <w:rPr>
          <w:color w:val="000000"/>
        </w:rPr>
        <w:t xml:space="preserve">, </w:t>
      </w:r>
      <w:r w:rsidRPr="006B0ABB">
        <w:rPr>
          <w:color w:val="000000"/>
        </w:rPr>
        <w:t>print</w:t>
      </w:r>
      <w:r w:rsidR="00E4545A">
        <w:rPr>
          <w:color w:val="000000"/>
          <w:lang w:val="en-US"/>
        </w:rPr>
        <w:t>freecars</w:t>
      </w:r>
      <w:r w:rsidRPr="00F664EE">
        <w:rPr>
          <w:color w:val="000000"/>
        </w:rPr>
        <w:t xml:space="preserve">, printEventInfo, </w:t>
      </w:r>
      <w:r w:rsidRPr="006B0ABB">
        <w:rPr>
          <w:color w:val="000000"/>
        </w:rPr>
        <w:t>print</w:t>
      </w:r>
      <w:r w:rsidR="00E4545A">
        <w:rPr>
          <w:color w:val="000000"/>
          <w:lang w:val="en-US"/>
        </w:rPr>
        <w:t>timeline</w:t>
      </w:r>
      <w:r w:rsidRPr="00F664EE">
        <w:rPr>
          <w:color w:val="000000"/>
        </w:rPr>
        <w:t>.</w:t>
      </w:r>
    </w:p>
    <w:p w14:paraId="2BF6BB68" w14:textId="106738AB" w:rsidR="006B0ABB" w:rsidRPr="006B0ABB" w:rsidRDefault="006B0ABB" w:rsidP="006B0AB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rPr>
          <w:b/>
          <w:color w:val="000000"/>
        </w:rPr>
      </w:pPr>
      <w:r w:rsidRPr="00F664EE">
        <w:rPr>
          <w:b/>
          <w:color w:val="000000"/>
        </w:rPr>
        <w:t>Пакети:</w:t>
      </w:r>
      <w:r>
        <w:rPr>
          <w:b/>
          <w:color w:val="000000"/>
        </w:rPr>
        <w:t xml:space="preserve"> </w:t>
      </w:r>
      <w:r w:rsidRPr="00F664EE">
        <w:rPr>
          <w:color w:val="000000"/>
        </w:rPr>
        <w:t xml:space="preserve">Імена пакетів записані в нижньому регістрі, а якщо пакет складається з більше ніж одного слова, то кожне нове слово починається з великої літери. Наприклад, </w:t>
      </w:r>
      <w:r w:rsidR="00E4545A" w:rsidRPr="00E4545A">
        <w:rPr>
          <w:color w:val="000000"/>
        </w:rPr>
        <w:t>com.vintonyak.TaxiCompany</w:t>
      </w:r>
      <w:r w:rsidRPr="00F664EE">
        <w:rPr>
          <w:color w:val="000000"/>
        </w:rPr>
        <w:t>.util.</w:t>
      </w:r>
    </w:p>
    <w:p w14:paraId="5D36BCE4" w14:textId="4F5D5080" w:rsidR="006B0ABB" w:rsidRPr="00E05204" w:rsidRDefault="006B0ABB" w:rsidP="006B0AB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rPr>
          <w:b/>
          <w:color w:val="000000"/>
        </w:rPr>
      </w:pPr>
      <w:r w:rsidRPr="00F664EE">
        <w:rPr>
          <w:b/>
          <w:color w:val="000000"/>
        </w:rPr>
        <w:t>Змінні класу:</w:t>
      </w:r>
      <w:r>
        <w:rPr>
          <w:b/>
          <w:color w:val="000000"/>
        </w:rPr>
        <w:t xml:space="preserve"> </w:t>
      </w:r>
      <w:r w:rsidRPr="00F664EE">
        <w:rPr>
          <w:color w:val="000000"/>
        </w:rPr>
        <w:t>Ваш код використовує ініціалізацію полів класу при їх оголошенні, вказуючи змінні як private. Наприклад, private boolean isAuthenticated, private int userId.</w:t>
      </w:r>
    </w:p>
    <w:p w14:paraId="556A0155" w14:textId="068E1534" w:rsidR="006B0ABB" w:rsidRPr="00E05204" w:rsidRDefault="006B0ABB" w:rsidP="006B0AB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rPr>
          <w:b/>
          <w:color w:val="000000"/>
        </w:rPr>
      </w:pPr>
      <w:r w:rsidRPr="00F664EE">
        <w:rPr>
          <w:b/>
          <w:color w:val="000000"/>
        </w:rPr>
        <w:t>Коментарі:</w:t>
      </w:r>
      <w:r>
        <w:rPr>
          <w:b/>
          <w:color w:val="000000"/>
        </w:rPr>
        <w:t xml:space="preserve"> </w:t>
      </w:r>
      <w:r w:rsidRPr="00F664EE">
        <w:rPr>
          <w:color w:val="000000"/>
        </w:rPr>
        <w:t>Коментарі в коді також використовуються для пояснення функціоналу та роботи певних частин програми.</w:t>
      </w:r>
    </w:p>
    <w:p w14:paraId="5EC1F4B1" w14:textId="77777777" w:rsidR="006B0ABB" w:rsidRDefault="006B0ABB" w:rsidP="006B0ABB">
      <w:pPr>
        <w:rPr>
          <w:color w:val="000000"/>
        </w:rPr>
      </w:pPr>
      <w:r>
        <w:rPr>
          <w:color w:val="000000"/>
        </w:rPr>
        <w:br w:type="page"/>
      </w:r>
    </w:p>
    <w:p w14:paraId="24EF4F65" w14:textId="6EEA4069" w:rsidR="00E61361" w:rsidRDefault="008911AB" w:rsidP="00E61361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before="120" w:after="120"/>
        <w:ind w:firstLine="0"/>
        <w:jc w:val="center"/>
      </w:pPr>
      <w:r w:rsidRPr="008911AB">
        <w:rPr>
          <w:noProof/>
        </w:rPr>
        <w:lastRenderedPageBreak/>
        <w:drawing>
          <wp:inline distT="0" distB="0" distL="0" distR="0" wp14:anchorId="29601C4D" wp14:editId="0CDD66F0">
            <wp:extent cx="2257425" cy="4366009"/>
            <wp:effectExtent l="0" t="0" r="0" b="0"/>
            <wp:docPr id="1693221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217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0033" cy="437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1AB">
        <w:rPr>
          <w:noProof/>
        </w:rPr>
        <w:drawing>
          <wp:inline distT="0" distB="0" distL="0" distR="0" wp14:anchorId="2BB5E7AB" wp14:editId="293B0334">
            <wp:extent cx="2429390" cy="4286250"/>
            <wp:effectExtent l="0" t="0" r="9525" b="0"/>
            <wp:docPr id="1186142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424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6801" cy="429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8FD7" w14:textId="2203EB8C" w:rsidR="00E61361" w:rsidRDefault="00E61361" w:rsidP="00E61361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6</w:t>
      </w:r>
      <w:r w:rsidR="005177AA">
        <w:fldChar w:fldCharType="end"/>
      </w:r>
      <w:r>
        <w:t xml:space="preserve"> </w:t>
      </w:r>
      <w:r w:rsidRPr="00DF3FAD">
        <w:rPr>
          <w:noProof/>
        </w:rPr>
        <w:t>Фізична структура програми</w:t>
      </w:r>
    </w:p>
    <w:p w14:paraId="51D509D5" w14:textId="2B17910F" w:rsidR="006B0ABB" w:rsidRDefault="00E61361" w:rsidP="006B0AB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before="120" w:after="120"/>
        <w:ind w:firstLine="0"/>
        <w:jc w:val="center"/>
        <w:rPr>
          <w:color w:val="000000"/>
        </w:rPr>
      </w:pPr>
      <w:r w:rsidRPr="00E61361">
        <w:rPr>
          <w:noProof/>
        </w:rPr>
        <w:t xml:space="preserve"> </w:t>
      </w:r>
    </w:p>
    <w:p w14:paraId="74E720EB" w14:textId="2DE9197D" w:rsidR="006B0ABB" w:rsidRDefault="006B0ABB" w:rsidP="006B0AB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firstLine="851"/>
        <w:rPr>
          <w:color w:val="000000"/>
        </w:rPr>
      </w:pPr>
      <w:r>
        <w:rPr>
          <w:color w:val="000000"/>
        </w:rPr>
        <w:t xml:space="preserve">При запуску додатку користувачу виводиться меню авторизації та реєстрації в якому користувач обера одну опцію яку йому потрібно та може або зареєструватись або авторизуватись. Після авторизації виводиться головне меню де є </w:t>
      </w:r>
      <w:r w:rsidR="008911AB">
        <w:rPr>
          <w:color w:val="000000"/>
          <w:lang w:val="ru-RU"/>
        </w:rPr>
        <w:t>7</w:t>
      </w:r>
      <w:r>
        <w:rPr>
          <w:color w:val="000000"/>
        </w:rPr>
        <w:t xml:space="preserve"> основних пунктів </w:t>
      </w:r>
    </w:p>
    <w:p w14:paraId="143931AA" w14:textId="6EBBA975" w:rsidR="00E61361" w:rsidRPr="003F7D0F" w:rsidRDefault="008911AB" w:rsidP="00E61361">
      <w:pPr>
        <w:pStyle w:val="a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ind w:left="0" w:firstLine="851"/>
        <w:contextualSpacing/>
        <w:rPr>
          <w:color w:val="000000"/>
        </w:rPr>
      </w:pPr>
      <w:r>
        <w:rPr>
          <w:color w:val="000000"/>
          <w:lang w:val="ru-RU"/>
        </w:rPr>
        <w:t>Вод</w:t>
      </w:r>
      <w:r>
        <w:rPr>
          <w:color w:val="000000"/>
        </w:rPr>
        <w:t>ії</w:t>
      </w:r>
      <w:r w:rsidR="00E61361" w:rsidRPr="004E7C43">
        <w:rPr>
          <w:color w:val="000000"/>
        </w:rPr>
        <w:t xml:space="preserve"> (інформація про </w:t>
      </w:r>
      <w:r>
        <w:rPr>
          <w:color w:val="000000"/>
        </w:rPr>
        <w:t>водіїв</w:t>
      </w:r>
      <w:r w:rsidR="00E61361" w:rsidRPr="004E7C43">
        <w:rPr>
          <w:color w:val="000000"/>
        </w:rPr>
        <w:t>).</w:t>
      </w:r>
    </w:p>
    <w:p w14:paraId="71330685" w14:textId="47ED6AB5" w:rsidR="00E61361" w:rsidRDefault="008911AB" w:rsidP="00E61361">
      <w:pPr>
        <w:pStyle w:val="a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ind w:left="0" w:firstLine="851"/>
        <w:contextualSpacing/>
        <w:rPr>
          <w:color w:val="000000"/>
        </w:rPr>
      </w:pPr>
      <w:r>
        <w:rPr>
          <w:color w:val="000000"/>
        </w:rPr>
        <w:t>Графік роботи</w:t>
      </w:r>
      <w:r w:rsidR="00E61361" w:rsidRPr="00AE06A2">
        <w:rPr>
          <w:color w:val="000000"/>
        </w:rPr>
        <w:t xml:space="preserve"> </w:t>
      </w:r>
      <w:r w:rsidR="00E61361">
        <w:rPr>
          <w:color w:val="000000"/>
        </w:rPr>
        <w:t xml:space="preserve">(інформація про </w:t>
      </w:r>
      <w:r>
        <w:rPr>
          <w:color w:val="000000"/>
        </w:rPr>
        <w:t>графік роботи</w:t>
      </w:r>
      <w:r w:rsidR="00E61361">
        <w:rPr>
          <w:color w:val="000000"/>
        </w:rPr>
        <w:t>)</w:t>
      </w:r>
      <w:r w:rsidR="00E61361" w:rsidRPr="004E7C43">
        <w:rPr>
          <w:color w:val="000000"/>
        </w:rPr>
        <w:t>.</w:t>
      </w:r>
    </w:p>
    <w:p w14:paraId="4D8E0C42" w14:textId="3E245900" w:rsidR="00E61361" w:rsidRDefault="008911AB" w:rsidP="00E61361">
      <w:pPr>
        <w:pStyle w:val="a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ind w:left="0" w:firstLine="851"/>
        <w:contextualSpacing/>
        <w:rPr>
          <w:color w:val="000000"/>
        </w:rPr>
      </w:pPr>
      <w:r>
        <w:rPr>
          <w:color w:val="000000"/>
        </w:rPr>
        <w:t>Вільні автомобілі</w:t>
      </w:r>
      <w:r w:rsidR="00E61361" w:rsidRPr="004E7C43">
        <w:rPr>
          <w:color w:val="000000"/>
        </w:rPr>
        <w:t xml:space="preserve"> (</w:t>
      </w:r>
      <w:r w:rsidR="00E61361">
        <w:rPr>
          <w:color w:val="000000"/>
        </w:rPr>
        <w:t xml:space="preserve">інформація про </w:t>
      </w:r>
      <w:r>
        <w:rPr>
          <w:color w:val="000000"/>
        </w:rPr>
        <w:t>вільні авто</w:t>
      </w:r>
      <w:r w:rsidR="00E61361">
        <w:rPr>
          <w:color w:val="000000"/>
        </w:rPr>
        <w:t>)</w:t>
      </w:r>
      <w:r w:rsidR="00E61361" w:rsidRPr="004E7C43">
        <w:rPr>
          <w:color w:val="000000"/>
        </w:rPr>
        <w:t>.</w:t>
      </w:r>
    </w:p>
    <w:p w14:paraId="0F922144" w14:textId="144FD9EF" w:rsidR="008911AB" w:rsidRDefault="008911AB" w:rsidP="00E61361">
      <w:pPr>
        <w:pStyle w:val="a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ind w:left="0" w:firstLine="851"/>
        <w:contextualSpacing/>
        <w:rPr>
          <w:color w:val="000000"/>
        </w:rPr>
      </w:pPr>
      <w:r>
        <w:rPr>
          <w:color w:val="000000"/>
        </w:rPr>
        <w:t>Додавання інформації (функція з можливістю додавання).</w:t>
      </w:r>
    </w:p>
    <w:p w14:paraId="1C04A948" w14:textId="151FF748" w:rsidR="008911AB" w:rsidRDefault="008911AB" w:rsidP="00E61361">
      <w:pPr>
        <w:pStyle w:val="a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ind w:left="0" w:firstLine="851"/>
        <w:contextualSpacing/>
        <w:rPr>
          <w:color w:val="000000"/>
        </w:rPr>
      </w:pPr>
      <w:r>
        <w:rPr>
          <w:color w:val="000000"/>
        </w:rPr>
        <w:t>Видалення інформації (функція з можливістю видалення).</w:t>
      </w:r>
    </w:p>
    <w:p w14:paraId="5D792833" w14:textId="77777777" w:rsidR="00E61361" w:rsidRPr="003F7D0F" w:rsidRDefault="00E61361" w:rsidP="00E61361">
      <w:pPr>
        <w:pStyle w:val="a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ind w:left="0" w:firstLine="851"/>
        <w:contextualSpacing/>
        <w:rPr>
          <w:color w:val="000000"/>
        </w:rPr>
      </w:pPr>
      <w:r>
        <w:rPr>
          <w:color w:val="000000"/>
        </w:rPr>
        <w:t>Пошук (по всім файлам</w:t>
      </w:r>
      <w:r w:rsidRPr="003F7D0F">
        <w:rPr>
          <w:color w:val="000000"/>
          <w:lang w:val="ru-RU"/>
        </w:rPr>
        <w:t>)</w:t>
      </w:r>
      <w:r>
        <w:rPr>
          <w:color w:val="000000"/>
          <w:lang w:val="en-US"/>
        </w:rPr>
        <w:t>.</w:t>
      </w:r>
    </w:p>
    <w:p w14:paraId="08BF39C3" w14:textId="7412E419" w:rsidR="00E61361" w:rsidRDefault="006B0ABB" w:rsidP="008911A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firstLine="851"/>
        <w:rPr>
          <w:color w:val="000000"/>
        </w:rPr>
      </w:pPr>
      <w:r>
        <w:rPr>
          <w:color w:val="000000"/>
        </w:rPr>
        <w:t>Після того як користувач завершив свою роботу в програмі він може натиснути вихід і програма завершить свою роботу</w:t>
      </w:r>
      <w:r w:rsidR="00E61361">
        <w:rPr>
          <w:color w:val="000000"/>
        </w:rPr>
        <w:br w:type="page"/>
      </w:r>
    </w:p>
    <w:p w14:paraId="42FB6358" w14:textId="38AF033A" w:rsidR="002C7306" w:rsidRPr="002C7306" w:rsidRDefault="002C7306" w:rsidP="002C7306">
      <w:pPr>
        <w:pStyle w:val="af6"/>
      </w:pPr>
      <w:bookmarkStart w:id="51" w:name="_Toc160890499"/>
      <w:r w:rsidRPr="002C7306">
        <w:lastRenderedPageBreak/>
        <w:t>Опис структури даних та використаних змінних</w:t>
      </w:r>
      <w:bookmarkEnd w:id="51"/>
    </w:p>
    <w:p w14:paraId="5F3DA20C" w14:textId="2D1B8789" w:rsidR="002C7306" w:rsidRPr="002C7306" w:rsidRDefault="002C7306" w:rsidP="002C7306">
      <w:pPr>
        <w:spacing w:after="200" w:line="276" w:lineRule="auto"/>
        <w:ind w:firstLine="0"/>
        <w:contextualSpacing w:val="0"/>
        <w:jc w:val="left"/>
        <w:rPr>
          <w:b/>
          <w:bCs/>
          <w:color w:val="000000"/>
        </w:rPr>
      </w:pPr>
      <w:r w:rsidRPr="002C7306">
        <w:rPr>
          <w:b/>
          <w:bCs/>
          <w:color w:val="000000"/>
        </w:rPr>
        <w:t>Main.java:</w:t>
      </w:r>
    </w:p>
    <w:p w14:paraId="5A7E9ACC" w14:textId="77777777" w:rsidR="002C7306" w:rsidRPr="002C7306" w:rsidRDefault="002C7306" w:rsidP="002C7306">
      <w:pPr>
        <w:pStyle w:val="a0"/>
        <w:ind w:left="510" w:firstLine="0"/>
        <w:rPr>
          <w:b w:val="0"/>
          <w:bCs w:val="0"/>
        </w:rPr>
      </w:pPr>
      <w:r w:rsidRPr="002C7306">
        <w:t xml:space="preserve">DATA_PATH: </w:t>
      </w:r>
      <w:r w:rsidRPr="002C7306">
        <w:rPr>
          <w:b w:val="0"/>
          <w:bCs w:val="0"/>
        </w:rPr>
        <w:t>Константа для шляху до папки з даними.</w:t>
      </w:r>
    </w:p>
    <w:p w14:paraId="4605684A" w14:textId="77777777" w:rsidR="002C7306" w:rsidRPr="002C7306" w:rsidRDefault="002C7306" w:rsidP="002C7306">
      <w:pPr>
        <w:pStyle w:val="a0"/>
        <w:ind w:left="510" w:firstLine="0"/>
        <w:rPr>
          <w:b w:val="0"/>
          <w:bCs w:val="0"/>
        </w:rPr>
      </w:pPr>
      <w:r w:rsidRPr="002C7306">
        <w:t xml:space="preserve">scanner: </w:t>
      </w:r>
      <w:r w:rsidRPr="002C7306">
        <w:rPr>
          <w:b w:val="0"/>
          <w:bCs w:val="0"/>
        </w:rPr>
        <w:t>Об'єкт для зчитування введення користувача.</w:t>
      </w:r>
    </w:p>
    <w:p w14:paraId="587EB31A" w14:textId="77777777" w:rsidR="002C7306" w:rsidRPr="002C7306" w:rsidRDefault="002C7306" w:rsidP="002C7306">
      <w:pPr>
        <w:pStyle w:val="a0"/>
        <w:ind w:left="510" w:firstLine="0"/>
        <w:rPr>
          <w:b w:val="0"/>
          <w:bCs w:val="0"/>
        </w:rPr>
      </w:pPr>
      <w:r w:rsidRPr="002C7306">
        <w:t xml:space="preserve">choice: </w:t>
      </w:r>
      <w:r w:rsidRPr="002C7306">
        <w:rPr>
          <w:b w:val="0"/>
          <w:bCs w:val="0"/>
        </w:rPr>
        <w:t>Змінна для зберігання вибору користувача у головному меню.</w:t>
      </w:r>
    </w:p>
    <w:p w14:paraId="001A2555" w14:textId="61E5950F" w:rsidR="002C7306" w:rsidRPr="002C7306" w:rsidRDefault="008911AB" w:rsidP="002C7306">
      <w:pPr>
        <w:spacing w:before="200" w:after="200"/>
        <w:ind w:firstLine="0"/>
        <w:rPr>
          <w:b/>
          <w:bCs/>
        </w:rPr>
      </w:pPr>
      <w:r>
        <w:rPr>
          <w:b/>
          <w:bCs/>
          <w:lang w:val="en-US"/>
        </w:rPr>
        <w:t>Print.java</w:t>
      </w:r>
      <w:r w:rsidR="002C7306" w:rsidRPr="002C7306">
        <w:rPr>
          <w:b/>
          <w:bCs/>
        </w:rPr>
        <w:t>:</w:t>
      </w:r>
    </w:p>
    <w:p w14:paraId="0616E003" w14:textId="0772BB52" w:rsidR="002C7306" w:rsidRPr="002C7306" w:rsidRDefault="002C7306" w:rsidP="002C7306">
      <w:pPr>
        <w:pStyle w:val="a0"/>
        <w:ind w:left="510" w:firstLine="0"/>
        <w:rPr>
          <w:b w:val="0"/>
          <w:bCs w:val="0"/>
        </w:rPr>
      </w:pPr>
      <w:r w:rsidRPr="002C7306">
        <w:t xml:space="preserve">filePath: </w:t>
      </w:r>
      <w:r w:rsidRPr="002C7306">
        <w:rPr>
          <w:b w:val="0"/>
          <w:bCs w:val="0"/>
        </w:rPr>
        <w:t>Шлях до JSON-файлу, що містить відповідн</w:t>
      </w:r>
      <w:r w:rsidR="008911AB" w:rsidRPr="008911AB">
        <w:rPr>
          <w:b w:val="0"/>
          <w:bCs w:val="0"/>
        </w:rPr>
        <w:t>у</w:t>
      </w:r>
      <w:r w:rsidRPr="002C7306">
        <w:rPr>
          <w:b w:val="0"/>
          <w:bCs w:val="0"/>
        </w:rPr>
        <w:t xml:space="preserve"> і</w:t>
      </w:r>
      <w:r w:rsidR="008911AB" w:rsidRPr="008911AB">
        <w:rPr>
          <w:b w:val="0"/>
          <w:bCs w:val="0"/>
        </w:rPr>
        <w:t>нформац</w:t>
      </w:r>
      <w:r w:rsidR="008911AB">
        <w:rPr>
          <w:b w:val="0"/>
          <w:bCs w:val="0"/>
        </w:rPr>
        <w:t>ію</w:t>
      </w:r>
      <w:r w:rsidRPr="002C7306">
        <w:rPr>
          <w:b w:val="0"/>
          <w:bCs w:val="0"/>
        </w:rPr>
        <w:t>.</w:t>
      </w:r>
    </w:p>
    <w:p w14:paraId="2B1D48AA" w14:textId="6015184D" w:rsidR="002C7306" w:rsidRPr="002C7306" w:rsidRDefault="002C7306" w:rsidP="002C7306">
      <w:pPr>
        <w:spacing w:before="200" w:after="200" w:line="276" w:lineRule="auto"/>
        <w:ind w:firstLine="0"/>
        <w:contextualSpacing w:val="0"/>
        <w:jc w:val="left"/>
        <w:rPr>
          <w:b/>
          <w:bCs/>
          <w:color w:val="000000"/>
        </w:rPr>
      </w:pPr>
      <w:r w:rsidRPr="002C7306">
        <w:rPr>
          <w:b/>
          <w:bCs/>
          <w:color w:val="000000"/>
        </w:rPr>
        <w:t>User.java:</w:t>
      </w:r>
    </w:p>
    <w:p w14:paraId="1D7973F5" w14:textId="77777777" w:rsidR="002C7306" w:rsidRPr="002C7306" w:rsidRDefault="002C7306" w:rsidP="002C7306">
      <w:pPr>
        <w:pStyle w:val="a0"/>
        <w:ind w:left="510" w:firstLine="0"/>
      </w:pPr>
      <w:r w:rsidRPr="002C7306">
        <w:t xml:space="preserve">password: </w:t>
      </w:r>
      <w:r w:rsidRPr="002C7306">
        <w:rPr>
          <w:b w:val="0"/>
          <w:bCs w:val="0"/>
        </w:rPr>
        <w:t>Змінна для зберігання паролю користувача</w:t>
      </w:r>
      <w:r w:rsidRPr="002C7306">
        <w:t>.</w:t>
      </w:r>
    </w:p>
    <w:p w14:paraId="57623B72" w14:textId="77777777" w:rsidR="002C7306" w:rsidRPr="002C7306" w:rsidRDefault="002C7306" w:rsidP="002C7306">
      <w:pPr>
        <w:pStyle w:val="a0"/>
        <w:ind w:left="510" w:firstLine="0"/>
      </w:pPr>
      <w:r w:rsidRPr="002C7306">
        <w:t xml:space="preserve">birthday: </w:t>
      </w:r>
      <w:r w:rsidRPr="002C7306">
        <w:rPr>
          <w:b w:val="0"/>
          <w:bCs w:val="0"/>
        </w:rPr>
        <w:t>Змінна для зберігання дати народження користувача.</w:t>
      </w:r>
    </w:p>
    <w:p w14:paraId="6E8F5C27" w14:textId="77777777" w:rsidR="002C7306" w:rsidRPr="002C7306" w:rsidRDefault="002C7306" w:rsidP="002C7306">
      <w:pPr>
        <w:pStyle w:val="a0"/>
        <w:ind w:left="510" w:firstLine="0"/>
      </w:pPr>
      <w:r w:rsidRPr="002C7306">
        <w:t xml:space="preserve">email: </w:t>
      </w:r>
      <w:r w:rsidRPr="002C7306">
        <w:rPr>
          <w:b w:val="0"/>
          <w:bCs w:val="0"/>
        </w:rPr>
        <w:t>Змінна для зберігання електронної пошти користувача.</w:t>
      </w:r>
    </w:p>
    <w:p w14:paraId="0CCF38E9" w14:textId="77777777" w:rsidR="002C7306" w:rsidRPr="002C7306" w:rsidRDefault="002C7306" w:rsidP="002C7306">
      <w:pPr>
        <w:pStyle w:val="a0"/>
        <w:ind w:left="510" w:firstLine="0"/>
      </w:pPr>
      <w:r w:rsidRPr="002C7306">
        <w:t xml:space="preserve">username: </w:t>
      </w:r>
      <w:r w:rsidRPr="002C7306">
        <w:rPr>
          <w:b w:val="0"/>
          <w:bCs w:val="0"/>
        </w:rPr>
        <w:t>Змінна для зберігання логіну користувача.</w:t>
      </w:r>
    </w:p>
    <w:p w14:paraId="5FDCD4EF" w14:textId="245225C7" w:rsidR="002C7306" w:rsidRPr="002C7306" w:rsidRDefault="002C7306" w:rsidP="002C7306">
      <w:pPr>
        <w:spacing w:before="200" w:after="200" w:line="276" w:lineRule="auto"/>
        <w:ind w:firstLine="0"/>
        <w:contextualSpacing w:val="0"/>
        <w:jc w:val="left"/>
        <w:rPr>
          <w:b/>
          <w:bCs/>
          <w:color w:val="000000"/>
        </w:rPr>
      </w:pPr>
      <w:r w:rsidRPr="002C7306">
        <w:rPr>
          <w:b/>
          <w:bCs/>
          <w:color w:val="000000"/>
        </w:rPr>
        <w:t>MainMenu.java:</w:t>
      </w:r>
    </w:p>
    <w:p w14:paraId="35E1AE37" w14:textId="77777777" w:rsidR="002C7306" w:rsidRPr="002C7306" w:rsidRDefault="002C7306" w:rsidP="002C7306">
      <w:pPr>
        <w:pStyle w:val="a0"/>
        <w:ind w:left="510" w:firstLine="0"/>
      </w:pPr>
      <w:r w:rsidRPr="002C7306">
        <w:t xml:space="preserve">DATA_PATH: </w:t>
      </w:r>
      <w:r w:rsidRPr="002C7306">
        <w:rPr>
          <w:b w:val="0"/>
          <w:bCs w:val="0"/>
        </w:rPr>
        <w:t>Константа для шляху до папки з даними.</w:t>
      </w:r>
    </w:p>
    <w:p w14:paraId="2DE54235" w14:textId="77777777" w:rsidR="002C7306" w:rsidRPr="002C7306" w:rsidRDefault="002C7306" w:rsidP="002C7306">
      <w:pPr>
        <w:pStyle w:val="a0"/>
        <w:ind w:left="510" w:firstLine="0"/>
      </w:pPr>
      <w:r w:rsidRPr="002C7306">
        <w:t xml:space="preserve">scanner: </w:t>
      </w:r>
      <w:r w:rsidRPr="002C7306">
        <w:rPr>
          <w:b w:val="0"/>
          <w:bCs w:val="0"/>
        </w:rPr>
        <w:t>Об'єкт для зчитування введення користувача.</w:t>
      </w:r>
    </w:p>
    <w:p w14:paraId="4F29B701" w14:textId="77777777" w:rsidR="002C7306" w:rsidRPr="002C7306" w:rsidRDefault="002C7306" w:rsidP="002C7306">
      <w:pPr>
        <w:pStyle w:val="a0"/>
        <w:ind w:left="510" w:firstLine="0"/>
        <w:rPr>
          <w:b w:val="0"/>
          <w:bCs w:val="0"/>
        </w:rPr>
      </w:pPr>
      <w:r w:rsidRPr="002C7306">
        <w:t xml:space="preserve">userChoice: </w:t>
      </w:r>
      <w:r w:rsidRPr="002C7306">
        <w:rPr>
          <w:b w:val="0"/>
          <w:bCs w:val="0"/>
        </w:rPr>
        <w:t>Змінна для зберігання вибору користувача у головному меню.</w:t>
      </w:r>
    </w:p>
    <w:p w14:paraId="2564F673" w14:textId="7C2EC178" w:rsidR="002C7306" w:rsidRDefault="008911AB" w:rsidP="002C7306">
      <w:pPr>
        <w:pStyle w:val="a0"/>
        <w:ind w:left="510" w:firstLine="0"/>
      </w:pPr>
      <w:r>
        <w:rPr>
          <w:lang w:val="en-US"/>
        </w:rPr>
        <w:t>print</w:t>
      </w:r>
      <w:r w:rsidR="002C7306" w:rsidRPr="002C7306">
        <w:t xml:space="preserve">: </w:t>
      </w:r>
      <w:r w:rsidR="002C7306" w:rsidRPr="002C7306">
        <w:rPr>
          <w:b w:val="0"/>
          <w:bCs w:val="0"/>
        </w:rPr>
        <w:t>Об'єкт для виклику методів обробки відповідн</w:t>
      </w:r>
      <w:r w:rsidRPr="008911AB">
        <w:rPr>
          <w:b w:val="0"/>
          <w:bCs w:val="0"/>
        </w:rPr>
        <w:t>о</w:t>
      </w:r>
      <w:r>
        <w:rPr>
          <w:b w:val="0"/>
          <w:bCs w:val="0"/>
        </w:rPr>
        <w:t>ї</w:t>
      </w:r>
      <w:r w:rsidR="002C7306" w:rsidRPr="002C7306">
        <w:rPr>
          <w:b w:val="0"/>
          <w:bCs w:val="0"/>
        </w:rPr>
        <w:t xml:space="preserve"> і</w:t>
      </w:r>
      <w:r>
        <w:rPr>
          <w:b w:val="0"/>
          <w:bCs w:val="0"/>
        </w:rPr>
        <w:t>нформації</w:t>
      </w:r>
      <w:r w:rsidR="002C7306" w:rsidRPr="002C7306">
        <w:rPr>
          <w:b w:val="0"/>
          <w:bCs w:val="0"/>
        </w:rPr>
        <w:t>.</w:t>
      </w:r>
      <w:r w:rsidR="002C7306">
        <w:br w:type="page"/>
      </w:r>
    </w:p>
    <w:p w14:paraId="7BE78904" w14:textId="057049BC" w:rsidR="002C7306" w:rsidRDefault="002C7306" w:rsidP="002C7306">
      <w:pPr>
        <w:pStyle w:val="af6"/>
      </w:pPr>
      <w:bookmarkStart w:id="52" w:name="_Toc160890500"/>
      <w:r>
        <w:lastRenderedPageBreak/>
        <w:t>Структура проекту</w:t>
      </w:r>
      <w:bookmarkEnd w:id="52"/>
    </w:p>
    <w:p w14:paraId="7C305329" w14:textId="159131A5" w:rsidR="006C759D" w:rsidRPr="006C759D" w:rsidRDefault="006C759D" w:rsidP="006C759D">
      <w:pPr>
        <w:pStyle w:val="a"/>
        <w:numPr>
          <w:ilvl w:val="0"/>
          <w:numId w:val="43"/>
        </w:numPr>
        <w:rPr>
          <w:b/>
          <w:bCs/>
        </w:rPr>
      </w:pPr>
      <w:r w:rsidRPr="006C759D">
        <w:rPr>
          <w:b/>
          <w:bCs/>
        </w:rPr>
        <w:t xml:space="preserve">Package: </w:t>
      </w:r>
      <w:r w:rsidR="008911AB" w:rsidRPr="008911AB">
        <w:rPr>
          <w:b/>
          <w:bCs/>
        </w:rPr>
        <w:t>com.vintonyak.TaxiCompany</w:t>
      </w:r>
    </w:p>
    <w:p w14:paraId="64F34FB1" w14:textId="77777777" w:rsidR="006C759D" w:rsidRPr="002C7306" w:rsidRDefault="006C759D" w:rsidP="006C759D">
      <w:pPr>
        <w:pStyle w:val="a0"/>
        <w:rPr>
          <w:b w:val="0"/>
          <w:bCs w:val="0"/>
        </w:rPr>
      </w:pPr>
      <w:r w:rsidRPr="006C759D">
        <w:t xml:space="preserve">Main.java: </w:t>
      </w:r>
      <w:r w:rsidRPr="002C7306">
        <w:rPr>
          <w:b w:val="0"/>
          <w:bCs w:val="0"/>
        </w:rPr>
        <w:t>Основний клас, який містить метод main для запуску додатка. Виводить головне меню, обробляє вибір користувача та викликає відповідні методи.</w:t>
      </w:r>
    </w:p>
    <w:p w14:paraId="6545269F" w14:textId="51921586" w:rsidR="006C759D" w:rsidRPr="006C759D" w:rsidRDefault="006C759D" w:rsidP="006C759D">
      <w:pPr>
        <w:pStyle w:val="a"/>
        <w:numPr>
          <w:ilvl w:val="0"/>
          <w:numId w:val="43"/>
        </w:numPr>
        <w:rPr>
          <w:b/>
          <w:bCs/>
        </w:rPr>
      </w:pPr>
      <w:r w:rsidRPr="006C759D">
        <w:rPr>
          <w:b/>
          <w:bCs/>
        </w:rPr>
        <w:t xml:space="preserve">Package: </w:t>
      </w:r>
      <w:r w:rsidR="008911AB" w:rsidRPr="008911AB">
        <w:rPr>
          <w:b/>
          <w:bCs/>
        </w:rPr>
        <w:t>com.vintonyak.TaxiCompany</w:t>
      </w:r>
      <w:r w:rsidRPr="006C759D">
        <w:rPr>
          <w:b/>
          <w:bCs/>
        </w:rPr>
        <w:t>.util</w:t>
      </w:r>
    </w:p>
    <w:p w14:paraId="28E77C21" w14:textId="77777777" w:rsidR="006C759D" w:rsidRPr="006C759D" w:rsidRDefault="006C759D" w:rsidP="002C7306">
      <w:pPr>
        <w:pStyle w:val="a0"/>
      </w:pPr>
      <w:r w:rsidRPr="006C759D">
        <w:t xml:space="preserve">Registration.java: </w:t>
      </w:r>
      <w:r w:rsidRPr="002C7306">
        <w:rPr>
          <w:b w:val="0"/>
          <w:bCs w:val="0"/>
        </w:rPr>
        <w:t>Клас для обробки реєстрації користувача.</w:t>
      </w:r>
    </w:p>
    <w:p w14:paraId="5391B3B6" w14:textId="571F741B" w:rsidR="006C759D" w:rsidRPr="006C759D" w:rsidRDefault="006C759D" w:rsidP="002C7306">
      <w:pPr>
        <w:pStyle w:val="a0"/>
      </w:pPr>
      <w:r w:rsidRPr="006C759D">
        <w:t>Authorisation.java:</w:t>
      </w:r>
      <w:r>
        <w:t xml:space="preserve"> </w:t>
      </w:r>
      <w:r w:rsidRPr="002C7306">
        <w:rPr>
          <w:b w:val="0"/>
          <w:bCs w:val="0"/>
        </w:rPr>
        <w:t>Клас для обробки авторизації користувача.</w:t>
      </w:r>
    </w:p>
    <w:p w14:paraId="17A83006" w14:textId="77777777" w:rsidR="006C759D" w:rsidRPr="002C7306" w:rsidRDefault="006C759D" w:rsidP="002C7306">
      <w:pPr>
        <w:pStyle w:val="a0"/>
        <w:rPr>
          <w:b w:val="0"/>
          <w:bCs w:val="0"/>
        </w:rPr>
      </w:pPr>
      <w:r w:rsidRPr="006C759D">
        <w:t xml:space="preserve">Search.java: </w:t>
      </w:r>
      <w:r w:rsidRPr="002C7306">
        <w:rPr>
          <w:b w:val="0"/>
          <w:bCs w:val="0"/>
        </w:rPr>
        <w:t>Клас, який містить метод для пошуку інформації в файловій системі.</w:t>
      </w:r>
    </w:p>
    <w:p w14:paraId="2A472707" w14:textId="2C222F1C" w:rsidR="006C759D" w:rsidRPr="006C759D" w:rsidRDefault="006C759D" w:rsidP="006C759D">
      <w:pPr>
        <w:pStyle w:val="a"/>
        <w:numPr>
          <w:ilvl w:val="0"/>
          <w:numId w:val="43"/>
        </w:numPr>
        <w:rPr>
          <w:b/>
          <w:bCs/>
        </w:rPr>
      </w:pPr>
      <w:r w:rsidRPr="006C759D">
        <w:rPr>
          <w:b/>
          <w:bCs/>
        </w:rPr>
        <w:t xml:space="preserve">Package: </w:t>
      </w:r>
      <w:r w:rsidR="008911AB" w:rsidRPr="008911AB">
        <w:rPr>
          <w:b/>
          <w:bCs/>
        </w:rPr>
        <w:t>com.vintonyak.TaxiCompany</w:t>
      </w:r>
      <w:r w:rsidRPr="006C759D">
        <w:rPr>
          <w:b/>
          <w:bCs/>
        </w:rPr>
        <w:t>.</w:t>
      </w:r>
      <w:r w:rsidR="008911AB">
        <w:rPr>
          <w:b/>
          <w:bCs/>
          <w:lang w:val="en-US"/>
        </w:rPr>
        <w:t>info</w:t>
      </w:r>
    </w:p>
    <w:p w14:paraId="06B11103" w14:textId="09D90AA7" w:rsidR="006C759D" w:rsidRPr="008911AB" w:rsidRDefault="008911AB" w:rsidP="002C7306">
      <w:pPr>
        <w:pStyle w:val="a0"/>
        <w:rPr>
          <w:b w:val="0"/>
          <w:bCs w:val="0"/>
        </w:rPr>
      </w:pPr>
      <w:r>
        <w:rPr>
          <w:lang w:val="en-US"/>
        </w:rPr>
        <w:t>Print</w:t>
      </w:r>
      <w:r w:rsidR="006C759D" w:rsidRPr="006C759D">
        <w:t xml:space="preserve">.java: </w:t>
      </w:r>
      <w:r w:rsidR="006C759D" w:rsidRPr="002C7306">
        <w:rPr>
          <w:b w:val="0"/>
          <w:bCs w:val="0"/>
        </w:rPr>
        <w:t xml:space="preserve">Клас для роботи з </w:t>
      </w:r>
      <w:r>
        <w:rPr>
          <w:b w:val="0"/>
          <w:bCs w:val="0"/>
        </w:rPr>
        <w:t>певною інформаціїю</w:t>
      </w:r>
      <w:r w:rsidR="006C759D" w:rsidRPr="002C7306">
        <w:rPr>
          <w:b w:val="0"/>
          <w:bCs w:val="0"/>
        </w:rPr>
        <w:t>.</w:t>
      </w:r>
    </w:p>
    <w:p w14:paraId="6C99275F" w14:textId="2F8C3035" w:rsidR="008911AB" w:rsidRPr="008911AB" w:rsidRDefault="008911AB" w:rsidP="002C7306">
      <w:pPr>
        <w:pStyle w:val="a0"/>
        <w:rPr>
          <w:b w:val="0"/>
          <w:bCs w:val="0"/>
        </w:rPr>
      </w:pPr>
      <w:r>
        <w:rPr>
          <w:lang w:val="en-US"/>
        </w:rPr>
        <w:t>AddInfo</w:t>
      </w:r>
      <w:r w:rsidRPr="008911AB">
        <w:rPr>
          <w:lang w:val="ru-RU"/>
        </w:rPr>
        <w:t>.</w:t>
      </w:r>
      <w:r w:rsidRPr="008911AB">
        <w:rPr>
          <w:lang w:val="en-US"/>
        </w:rPr>
        <w:t>java</w:t>
      </w:r>
      <w:r>
        <w:rPr>
          <w:lang w:val="ru-RU"/>
        </w:rPr>
        <w:t xml:space="preserve">: </w:t>
      </w:r>
      <w:r>
        <w:rPr>
          <w:b w:val="0"/>
          <w:bCs w:val="0"/>
          <w:lang w:val="ru-RU"/>
        </w:rPr>
        <w:t>Клас для додавання певної інформації.</w:t>
      </w:r>
    </w:p>
    <w:p w14:paraId="24DE3C84" w14:textId="2D185B00" w:rsidR="008911AB" w:rsidRPr="002C7306" w:rsidRDefault="008911AB" w:rsidP="002C7306">
      <w:pPr>
        <w:pStyle w:val="a0"/>
        <w:rPr>
          <w:b w:val="0"/>
          <w:bCs w:val="0"/>
        </w:rPr>
      </w:pPr>
      <w:r>
        <w:rPr>
          <w:lang w:val="en-US"/>
        </w:rPr>
        <w:t>Delete</w:t>
      </w:r>
      <w:r w:rsidRPr="008911AB">
        <w:rPr>
          <w:lang w:val="ru-RU"/>
        </w:rPr>
        <w:t>.</w:t>
      </w:r>
      <w:r w:rsidRPr="008911AB">
        <w:rPr>
          <w:lang w:val="en-US"/>
        </w:rPr>
        <w:t>java</w:t>
      </w:r>
      <w:r>
        <w:rPr>
          <w:lang w:val="ru-RU"/>
        </w:rPr>
        <w:t xml:space="preserve">: </w:t>
      </w:r>
      <w:r>
        <w:rPr>
          <w:b w:val="0"/>
          <w:bCs w:val="0"/>
          <w:lang w:val="ru-RU"/>
        </w:rPr>
        <w:t>Клас для видалення вибран</w:t>
      </w:r>
      <w:r>
        <w:rPr>
          <w:b w:val="0"/>
          <w:bCs w:val="0"/>
        </w:rPr>
        <w:t>ої інформації.</w:t>
      </w:r>
    </w:p>
    <w:p w14:paraId="287F9181" w14:textId="0E961CC7" w:rsidR="006C759D" w:rsidRPr="006C759D" w:rsidRDefault="006C759D" w:rsidP="006C759D">
      <w:pPr>
        <w:pStyle w:val="a"/>
        <w:numPr>
          <w:ilvl w:val="0"/>
          <w:numId w:val="43"/>
        </w:numPr>
        <w:rPr>
          <w:b/>
          <w:bCs/>
        </w:rPr>
      </w:pPr>
      <w:r w:rsidRPr="006C759D">
        <w:rPr>
          <w:b/>
          <w:bCs/>
        </w:rPr>
        <w:t xml:space="preserve">Package: </w:t>
      </w:r>
      <w:r w:rsidR="008911AB" w:rsidRPr="008911AB">
        <w:rPr>
          <w:b/>
          <w:bCs/>
        </w:rPr>
        <w:t>com.vintonyak.TaxiCompany</w:t>
      </w:r>
      <w:r w:rsidRPr="006C759D">
        <w:rPr>
          <w:b/>
          <w:bCs/>
        </w:rPr>
        <w:t>.persistence.entity.impl</w:t>
      </w:r>
    </w:p>
    <w:p w14:paraId="40FDB8DC" w14:textId="77777777" w:rsidR="006C759D" w:rsidRDefault="006C759D" w:rsidP="002C7306">
      <w:pPr>
        <w:pStyle w:val="a0"/>
        <w:rPr>
          <w:b w:val="0"/>
          <w:bCs w:val="0"/>
        </w:rPr>
      </w:pPr>
      <w:r w:rsidRPr="006C759D">
        <w:t xml:space="preserve">User.java: </w:t>
      </w:r>
      <w:r w:rsidRPr="002C7306">
        <w:rPr>
          <w:b w:val="0"/>
          <w:bCs w:val="0"/>
        </w:rPr>
        <w:t>Клас, який представляє об'єкт користувача та містить відповідні методи для валідації полів.</w:t>
      </w:r>
    </w:p>
    <w:p w14:paraId="0262EB4C" w14:textId="693098A9" w:rsidR="008D62C0" w:rsidRPr="002C7306" w:rsidRDefault="008D62C0" w:rsidP="002C7306">
      <w:pPr>
        <w:pStyle w:val="a0"/>
        <w:rPr>
          <w:b w:val="0"/>
          <w:bCs w:val="0"/>
        </w:rPr>
      </w:pPr>
      <w:r>
        <w:rPr>
          <w:lang w:val="en-US"/>
        </w:rPr>
        <w:t>Info</w:t>
      </w:r>
      <w:r w:rsidRPr="008D62C0">
        <w:t>.</w:t>
      </w:r>
      <w:r w:rsidRPr="008D62C0">
        <w:rPr>
          <w:lang w:val="en-US"/>
        </w:rPr>
        <w:t>java</w:t>
      </w:r>
      <w:r w:rsidRPr="008D62C0">
        <w:t>:</w:t>
      </w:r>
      <w:r w:rsidRPr="008D62C0">
        <w:rPr>
          <w:b w:val="0"/>
          <w:bCs w:val="0"/>
        </w:rPr>
        <w:t xml:space="preserve"> Клас, який представляэ об</w:t>
      </w:r>
      <w:r>
        <w:rPr>
          <w:b w:val="0"/>
          <w:bCs w:val="0"/>
        </w:rPr>
        <w:t>’єкт інформації та містить відповідні методи для валідації полів.</w:t>
      </w:r>
    </w:p>
    <w:p w14:paraId="60A9B633" w14:textId="4C7180DD" w:rsidR="006C759D" w:rsidRPr="006C759D" w:rsidRDefault="006C759D" w:rsidP="006C759D">
      <w:pPr>
        <w:pStyle w:val="a"/>
        <w:numPr>
          <w:ilvl w:val="0"/>
          <w:numId w:val="43"/>
        </w:numPr>
        <w:rPr>
          <w:b/>
          <w:bCs/>
        </w:rPr>
      </w:pPr>
      <w:r w:rsidRPr="006C759D">
        <w:rPr>
          <w:b/>
          <w:bCs/>
        </w:rPr>
        <w:t xml:space="preserve">Package: </w:t>
      </w:r>
      <w:r w:rsidR="008911AB" w:rsidRPr="008911AB">
        <w:rPr>
          <w:b/>
          <w:bCs/>
        </w:rPr>
        <w:t>com.vintonyak.TaxiCompany</w:t>
      </w:r>
      <w:r w:rsidRPr="006C759D">
        <w:rPr>
          <w:b/>
          <w:bCs/>
        </w:rPr>
        <w:t>.mainmenu</w:t>
      </w:r>
    </w:p>
    <w:p w14:paraId="69BF9A0B" w14:textId="509891BF" w:rsidR="006C759D" w:rsidRPr="002C7306" w:rsidRDefault="006C759D" w:rsidP="002C7306">
      <w:pPr>
        <w:pStyle w:val="a0"/>
        <w:rPr>
          <w:b w:val="0"/>
          <w:bCs w:val="0"/>
        </w:rPr>
      </w:pPr>
      <w:r w:rsidRPr="006C759D">
        <w:t xml:space="preserve">MainMenu.java: </w:t>
      </w:r>
      <w:r w:rsidRPr="002C7306">
        <w:rPr>
          <w:b w:val="0"/>
          <w:bCs w:val="0"/>
        </w:rPr>
        <w:t>Клас для представлення головного меню додатка та запуску відповідних функцій в залежності від вибору користувача.</w:t>
      </w:r>
      <w:r w:rsidR="002C7306" w:rsidRPr="002C7306">
        <w:t xml:space="preserve"> </w:t>
      </w:r>
      <w:r w:rsidR="002C7306">
        <w:br w:type="page"/>
      </w:r>
    </w:p>
    <w:p w14:paraId="463CA337" w14:textId="7F4B18A3" w:rsidR="006B0ABB" w:rsidRDefault="008911AB" w:rsidP="006C759D">
      <w:r>
        <w:lastRenderedPageBreak/>
        <w:t>С</w:t>
      </w:r>
      <w:r w:rsidR="006B0ABB">
        <w:t>крін</w:t>
      </w:r>
      <w:r>
        <w:t>шоти</w:t>
      </w:r>
      <w:r w:rsidR="006B0ABB">
        <w:t xml:space="preserve"> внутрішньої структури класу;</w:t>
      </w:r>
    </w:p>
    <w:p w14:paraId="7A179212" w14:textId="77777777" w:rsidR="0018296B" w:rsidRDefault="0018296B" w:rsidP="0018296B">
      <w:pPr>
        <w:keepNext/>
        <w:ind w:firstLine="0"/>
        <w:jc w:val="center"/>
      </w:pPr>
      <w:r w:rsidRPr="0018296B">
        <w:rPr>
          <w:noProof/>
        </w:rPr>
        <w:drawing>
          <wp:inline distT="0" distB="0" distL="0" distR="0" wp14:anchorId="563FBAC1" wp14:editId="76E39722">
            <wp:extent cx="3286584" cy="1267002"/>
            <wp:effectExtent l="0" t="0" r="9525" b="9525"/>
            <wp:docPr id="56307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72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E7AA" w14:textId="5460CCDE" w:rsidR="0018296B" w:rsidRPr="00383425" w:rsidRDefault="0018296B" w:rsidP="0018296B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7</w:t>
      </w:r>
      <w:r w:rsidR="005177AA">
        <w:fldChar w:fldCharType="end"/>
      </w:r>
      <w:r>
        <w:t xml:space="preserve"> </w:t>
      </w:r>
      <w:r w:rsidRPr="00383425">
        <w:t>Внутрішня структура класу «</w:t>
      </w:r>
      <w:r>
        <w:rPr>
          <w:lang w:val="en-US"/>
        </w:rPr>
        <w:t>Main</w:t>
      </w:r>
      <w:r w:rsidRPr="00383425">
        <w:t>»</w:t>
      </w:r>
    </w:p>
    <w:p w14:paraId="16D35AB8" w14:textId="77777777" w:rsidR="0018296B" w:rsidRDefault="0018296B" w:rsidP="0018296B">
      <w:pPr>
        <w:keepNext/>
        <w:spacing w:before="240"/>
        <w:ind w:firstLine="0"/>
        <w:jc w:val="center"/>
      </w:pPr>
      <w:r w:rsidRPr="0018296B">
        <w:rPr>
          <w:noProof/>
        </w:rPr>
        <w:drawing>
          <wp:inline distT="0" distB="0" distL="0" distR="0" wp14:anchorId="2BAD5F73" wp14:editId="223B845A">
            <wp:extent cx="3208139" cy="809625"/>
            <wp:effectExtent l="0" t="0" r="0" b="0"/>
            <wp:docPr id="1742511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113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7758" cy="81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9578" w14:textId="4977995C" w:rsidR="0018296B" w:rsidRDefault="0018296B" w:rsidP="0018296B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8</w:t>
      </w:r>
      <w:r w:rsidR="005177AA">
        <w:fldChar w:fldCharType="end"/>
      </w:r>
      <w:r>
        <w:t xml:space="preserve"> </w:t>
      </w:r>
      <w:r w:rsidRPr="00383425">
        <w:t>Внутрішня структура класу «</w:t>
      </w:r>
      <w:r>
        <w:rPr>
          <w:lang w:val="en-US"/>
        </w:rPr>
        <w:t>MainMenu</w:t>
      </w:r>
      <w:r w:rsidRPr="00383425">
        <w:t>»</w:t>
      </w:r>
    </w:p>
    <w:p w14:paraId="02ADEDCE" w14:textId="416039D7" w:rsidR="0018296B" w:rsidRDefault="008D62C0" w:rsidP="0018296B">
      <w:pPr>
        <w:keepNext/>
        <w:spacing w:before="240"/>
        <w:ind w:firstLine="0"/>
        <w:jc w:val="center"/>
      </w:pPr>
      <w:r w:rsidRPr="008D62C0">
        <w:rPr>
          <w:noProof/>
        </w:rPr>
        <w:drawing>
          <wp:inline distT="0" distB="0" distL="0" distR="0" wp14:anchorId="2397C260" wp14:editId="2D16E318">
            <wp:extent cx="3295650" cy="1673176"/>
            <wp:effectExtent l="0" t="0" r="0" b="3810"/>
            <wp:docPr id="415905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054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2304" cy="167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199C" w14:textId="45E06FFD" w:rsidR="0018296B" w:rsidRDefault="0018296B" w:rsidP="0018296B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9</w:t>
      </w:r>
      <w:r w:rsidR="005177AA">
        <w:fldChar w:fldCharType="end"/>
      </w:r>
      <w:r>
        <w:t xml:space="preserve"> </w:t>
      </w:r>
      <w:r w:rsidRPr="00383425">
        <w:t>Внутрішня структура класу «</w:t>
      </w:r>
      <w:r w:rsidR="008D62C0">
        <w:rPr>
          <w:lang w:val="en-US"/>
        </w:rPr>
        <w:t>Print</w:t>
      </w:r>
      <w:r w:rsidRPr="00383425">
        <w:t>»</w:t>
      </w:r>
    </w:p>
    <w:p w14:paraId="3EA0865D" w14:textId="32C65F47" w:rsidR="0018296B" w:rsidRDefault="008D62C0" w:rsidP="0018296B">
      <w:pPr>
        <w:keepNext/>
        <w:spacing w:before="240"/>
        <w:ind w:firstLine="0"/>
        <w:jc w:val="center"/>
      </w:pPr>
      <w:r w:rsidRPr="008D62C0">
        <w:rPr>
          <w:noProof/>
        </w:rPr>
        <w:drawing>
          <wp:inline distT="0" distB="0" distL="0" distR="0" wp14:anchorId="7F41F131" wp14:editId="1FCEF32B">
            <wp:extent cx="3724795" cy="1047896"/>
            <wp:effectExtent l="0" t="0" r="9525" b="0"/>
            <wp:docPr id="968085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856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9BED" w14:textId="58201DAC" w:rsidR="0018296B" w:rsidRDefault="0018296B" w:rsidP="0018296B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10</w:t>
      </w:r>
      <w:r w:rsidR="005177AA">
        <w:fldChar w:fldCharType="end"/>
      </w:r>
      <w:r>
        <w:t xml:space="preserve"> </w:t>
      </w:r>
      <w:r w:rsidRPr="00383425">
        <w:t>Внутрішня структура класу «</w:t>
      </w:r>
      <w:r w:rsidR="008D62C0">
        <w:rPr>
          <w:lang w:val="en-US"/>
        </w:rPr>
        <w:t>AddInfo</w:t>
      </w:r>
      <w:r w:rsidRPr="00383425">
        <w:t>»</w:t>
      </w:r>
    </w:p>
    <w:p w14:paraId="2B5D8FED" w14:textId="2796B3BC" w:rsidR="0018296B" w:rsidRDefault="008D62C0" w:rsidP="0018296B">
      <w:pPr>
        <w:keepNext/>
        <w:spacing w:before="240"/>
        <w:ind w:firstLine="0"/>
        <w:jc w:val="center"/>
      </w:pPr>
      <w:r w:rsidRPr="008D62C0">
        <w:rPr>
          <w:noProof/>
        </w:rPr>
        <w:drawing>
          <wp:inline distT="0" distB="0" distL="0" distR="0" wp14:anchorId="5B7A0438" wp14:editId="7300B8C6">
            <wp:extent cx="3705742" cy="1019317"/>
            <wp:effectExtent l="0" t="0" r="9525" b="9525"/>
            <wp:docPr id="731884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840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D86D" w14:textId="592061E0" w:rsidR="0018296B" w:rsidRDefault="0018296B" w:rsidP="0018296B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11</w:t>
      </w:r>
      <w:r w:rsidR="005177AA">
        <w:fldChar w:fldCharType="end"/>
      </w:r>
      <w:r>
        <w:t xml:space="preserve"> </w:t>
      </w:r>
      <w:r w:rsidRPr="00383425">
        <w:t>Внутрішня структура класу «</w:t>
      </w:r>
      <w:r w:rsidR="008D62C0">
        <w:rPr>
          <w:lang w:val="en-US"/>
        </w:rPr>
        <w:t>Delete</w:t>
      </w:r>
      <w:r w:rsidRPr="00383425">
        <w:t>»</w:t>
      </w:r>
    </w:p>
    <w:p w14:paraId="37116C7C" w14:textId="679691B4" w:rsidR="00A138BD" w:rsidRPr="00383425" w:rsidRDefault="0018296B" w:rsidP="0018296B">
      <w:pPr>
        <w:ind w:firstLine="0"/>
        <w:jc w:val="center"/>
      </w:pPr>
      <w:r w:rsidRPr="0018296B">
        <w:rPr>
          <w:noProof/>
        </w:rPr>
        <w:lastRenderedPageBreak/>
        <w:drawing>
          <wp:inline distT="0" distB="0" distL="0" distR="0" wp14:anchorId="3D285FF2" wp14:editId="5FABCED0">
            <wp:extent cx="3485959" cy="3840924"/>
            <wp:effectExtent l="0" t="0" r="635" b="7620"/>
            <wp:docPr id="729527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273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5577" cy="38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AE42" w14:textId="23B88A41" w:rsidR="00A138BD" w:rsidRPr="00383425" w:rsidRDefault="00A138BD" w:rsidP="00383425">
      <w:pPr>
        <w:pStyle w:val="afd"/>
      </w:pPr>
      <w:r w:rsidRPr="00383425"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12</w:t>
      </w:r>
      <w:r w:rsidR="005177AA">
        <w:fldChar w:fldCharType="end"/>
      </w:r>
      <w:r w:rsidRPr="00383425">
        <w:t xml:space="preserve"> Внутрішня структура класу «User»</w:t>
      </w:r>
    </w:p>
    <w:p w14:paraId="3AD273A7" w14:textId="52ED125B" w:rsidR="0018296B" w:rsidRDefault="008D62C0" w:rsidP="0018296B">
      <w:pPr>
        <w:keepNext/>
        <w:spacing w:before="240"/>
        <w:ind w:firstLine="0"/>
        <w:jc w:val="center"/>
      </w:pPr>
      <w:r w:rsidRPr="008D62C0">
        <w:rPr>
          <w:noProof/>
        </w:rPr>
        <w:drawing>
          <wp:inline distT="0" distB="0" distL="0" distR="0" wp14:anchorId="6BE60B2B" wp14:editId="73474FDA">
            <wp:extent cx="3419952" cy="3096057"/>
            <wp:effectExtent l="0" t="0" r="9525" b="9525"/>
            <wp:docPr id="1192889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890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F251" w14:textId="69EE8515" w:rsidR="00CE7E47" w:rsidRDefault="0018296B" w:rsidP="0018296B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13</w:t>
      </w:r>
      <w:r w:rsidR="005177AA">
        <w:fldChar w:fldCharType="end"/>
      </w:r>
      <w:r>
        <w:t xml:space="preserve"> </w:t>
      </w:r>
      <w:r w:rsidRPr="00383425">
        <w:t>Внутрішня структура класу «</w:t>
      </w:r>
      <w:r w:rsidR="008D62C0">
        <w:rPr>
          <w:lang w:val="en-US"/>
        </w:rPr>
        <w:t>Info</w:t>
      </w:r>
      <w:r w:rsidRPr="00383425">
        <w:t>»</w:t>
      </w:r>
    </w:p>
    <w:p w14:paraId="5746C21D" w14:textId="77777777" w:rsidR="0018296B" w:rsidRDefault="0018296B" w:rsidP="0018296B">
      <w:pPr>
        <w:keepNext/>
        <w:spacing w:before="240"/>
        <w:ind w:firstLine="0"/>
        <w:jc w:val="center"/>
      </w:pPr>
      <w:r w:rsidRPr="0018296B">
        <w:rPr>
          <w:noProof/>
        </w:rPr>
        <w:lastRenderedPageBreak/>
        <w:drawing>
          <wp:inline distT="0" distB="0" distL="0" distR="0" wp14:anchorId="70D403C3" wp14:editId="20BA5351">
            <wp:extent cx="3131264" cy="2254102"/>
            <wp:effectExtent l="0" t="0" r="0" b="0"/>
            <wp:docPr id="587593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930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7564" cy="230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ED30" w14:textId="72FBD280" w:rsidR="00383425" w:rsidRDefault="0018296B" w:rsidP="0018296B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14</w:t>
      </w:r>
      <w:r w:rsidR="005177AA">
        <w:fldChar w:fldCharType="end"/>
      </w:r>
      <w:r>
        <w:t xml:space="preserve"> </w:t>
      </w:r>
      <w:r w:rsidRPr="00383425">
        <w:t>Внутрішня структура класу «</w:t>
      </w:r>
      <w:r>
        <w:rPr>
          <w:lang w:val="en-US"/>
        </w:rPr>
        <w:t>ErroeTemplates</w:t>
      </w:r>
      <w:r w:rsidRPr="00383425">
        <w:t>»</w:t>
      </w:r>
    </w:p>
    <w:p w14:paraId="3ABF64CA" w14:textId="77777777" w:rsidR="0018296B" w:rsidRDefault="0018296B" w:rsidP="0018296B">
      <w:pPr>
        <w:keepNext/>
        <w:spacing w:before="240"/>
        <w:ind w:firstLine="0"/>
        <w:jc w:val="center"/>
      </w:pPr>
      <w:r w:rsidRPr="0018296B">
        <w:rPr>
          <w:noProof/>
        </w:rPr>
        <w:drawing>
          <wp:inline distT="0" distB="0" distL="0" distR="0" wp14:anchorId="61A78273" wp14:editId="7472C766">
            <wp:extent cx="3855171" cy="1254642"/>
            <wp:effectExtent l="0" t="0" r="0" b="3175"/>
            <wp:docPr id="1353917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171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7749" cy="126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A01" w14:textId="059501C3" w:rsidR="0018296B" w:rsidRDefault="0018296B" w:rsidP="0018296B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15</w:t>
      </w:r>
      <w:r w:rsidR="005177AA">
        <w:fldChar w:fldCharType="end"/>
      </w:r>
      <w:r>
        <w:t xml:space="preserve"> </w:t>
      </w:r>
      <w:r w:rsidRPr="00383425">
        <w:t>Внутрішня структура класу «</w:t>
      </w:r>
      <w:r>
        <w:rPr>
          <w:lang w:val="en-US"/>
        </w:rPr>
        <w:t>EntityAtgumentException</w:t>
      </w:r>
      <w:r w:rsidRPr="00383425">
        <w:t>»</w:t>
      </w:r>
    </w:p>
    <w:p w14:paraId="1D20B6E7" w14:textId="77777777" w:rsidR="00084A52" w:rsidRDefault="00084A52" w:rsidP="00084A52">
      <w:pPr>
        <w:keepNext/>
        <w:spacing w:before="240"/>
        <w:ind w:firstLine="0"/>
        <w:jc w:val="center"/>
      </w:pPr>
      <w:r w:rsidRPr="00084A52">
        <w:rPr>
          <w:noProof/>
        </w:rPr>
        <w:drawing>
          <wp:inline distT="0" distB="0" distL="0" distR="0" wp14:anchorId="05F071A0" wp14:editId="6C60691F">
            <wp:extent cx="3994571" cy="701749"/>
            <wp:effectExtent l="0" t="0" r="6350" b="3175"/>
            <wp:docPr id="1854651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517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0084" cy="70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3DEC" w14:textId="5DA41A26" w:rsidR="00084A52" w:rsidRPr="00084A52" w:rsidRDefault="00084A52" w:rsidP="00084A52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16</w:t>
      </w:r>
      <w:r w:rsidR="005177AA">
        <w:fldChar w:fldCharType="end"/>
      </w:r>
      <w:r w:rsidRPr="00084A52">
        <w:t xml:space="preserve"> </w:t>
      </w:r>
      <w:r w:rsidRPr="00383425">
        <w:t>Внутрішня структура класу «</w:t>
      </w:r>
      <w:r>
        <w:rPr>
          <w:lang w:val="en-US"/>
        </w:rPr>
        <w:t>Authorisation</w:t>
      </w:r>
      <w:r w:rsidRPr="00383425">
        <w:t>»</w:t>
      </w:r>
    </w:p>
    <w:p w14:paraId="230D475A" w14:textId="77777777" w:rsidR="00084A52" w:rsidRDefault="00084A52" w:rsidP="00084A52">
      <w:pPr>
        <w:keepNext/>
        <w:spacing w:before="240"/>
        <w:ind w:firstLine="0"/>
        <w:jc w:val="center"/>
      </w:pPr>
      <w:r w:rsidRPr="00084A52">
        <w:rPr>
          <w:noProof/>
        </w:rPr>
        <w:drawing>
          <wp:inline distT="0" distB="0" distL="0" distR="0" wp14:anchorId="6EA0EC22" wp14:editId="6BE2DB8A">
            <wp:extent cx="4888137" cy="1360967"/>
            <wp:effectExtent l="0" t="0" r="8255" b="0"/>
            <wp:docPr id="1592773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730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1586" cy="136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CD62" w14:textId="685B3885" w:rsidR="00084A52" w:rsidRPr="00084A52" w:rsidRDefault="00084A52" w:rsidP="00084A52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17</w:t>
      </w:r>
      <w:r w:rsidR="005177AA">
        <w:fldChar w:fldCharType="end"/>
      </w:r>
      <w:r w:rsidRPr="00084A52">
        <w:t xml:space="preserve"> </w:t>
      </w:r>
      <w:r w:rsidRPr="00383425">
        <w:t>Внутрішня структура класу «</w:t>
      </w:r>
      <w:r>
        <w:rPr>
          <w:lang w:val="en-US"/>
        </w:rPr>
        <w:t>Registration</w:t>
      </w:r>
      <w:r w:rsidRPr="00383425">
        <w:t>»</w:t>
      </w:r>
    </w:p>
    <w:p w14:paraId="5AB63501" w14:textId="77777777" w:rsidR="00084A52" w:rsidRDefault="00084A52" w:rsidP="00084A52">
      <w:pPr>
        <w:keepNext/>
        <w:spacing w:before="240"/>
        <w:ind w:firstLine="0"/>
        <w:jc w:val="center"/>
      </w:pPr>
      <w:r w:rsidRPr="00084A52">
        <w:rPr>
          <w:noProof/>
        </w:rPr>
        <w:lastRenderedPageBreak/>
        <w:drawing>
          <wp:inline distT="0" distB="0" distL="0" distR="0" wp14:anchorId="54FF9DEF" wp14:editId="5A75D023">
            <wp:extent cx="4553813" cy="988828"/>
            <wp:effectExtent l="0" t="0" r="0" b="1905"/>
            <wp:docPr id="1916321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217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1652" cy="99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CB76" w14:textId="5870674D" w:rsidR="00084A52" w:rsidRPr="00084A52" w:rsidRDefault="00084A52" w:rsidP="00084A52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18</w:t>
      </w:r>
      <w:r w:rsidR="005177AA">
        <w:fldChar w:fldCharType="end"/>
      </w:r>
      <w:r w:rsidRPr="00084A52">
        <w:t xml:space="preserve"> </w:t>
      </w:r>
      <w:r w:rsidRPr="00383425">
        <w:t>Внутрішня структура класу «</w:t>
      </w:r>
      <w:r>
        <w:rPr>
          <w:lang w:val="en-US"/>
        </w:rPr>
        <w:t>Search</w:t>
      </w:r>
      <w:r w:rsidRPr="00383425">
        <w:t>»</w:t>
      </w:r>
    </w:p>
    <w:p w14:paraId="647B2B81" w14:textId="77777777" w:rsidR="00084A52" w:rsidRDefault="00084A52" w:rsidP="00084A52">
      <w:pPr>
        <w:keepNext/>
        <w:ind w:firstLine="0"/>
        <w:jc w:val="center"/>
      </w:pPr>
      <w:r w:rsidRPr="00084A52">
        <w:rPr>
          <w:noProof/>
        </w:rPr>
        <w:drawing>
          <wp:inline distT="0" distB="0" distL="0" distR="0" wp14:anchorId="098AF238" wp14:editId="27D49A3B">
            <wp:extent cx="5827020" cy="584790"/>
            <wp:effectExtent l="0" t="0" r="2540" b="6350"/>
            <wp:docPr id="1675936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361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7687" cy="59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44B2" w14:textId="0F996AFD" w:rsidR="00084A52" w:rsidRDefault="00084A52" w:rsidP="00084A52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19</w:t>
      </w:r>
      <w:r w:rsidR="005177AA">
        <w:fldChar w:fldCharType="end"/>
      </w:r>
      <w:r w:rsidRPr="00084A52">
        <w:t xml:space="preserve"> </w:t>
      </w:r>
      <w:r w:rsidRPr="00383425">
        <w:t>Внутрішня структура класу «</w:t>
      </w:r>
      <w:r>
        <w:rPr>
          <w:lang w:val="en-US"/>
        </w:rPr>
        <w:t>LocalDateDese</w:t>
      </w:r>
      <w:r w:rsidR="00146094">
        <w:rPr>
          <w:lang w:val="en-US"/>
        </w:rPr>
        <w:t>rializer</w:t>
      </w:r>
      <w:r w:rsidRPr="00383425">
        <w:t>»</w:t>
      </w:r>
    </w:p>
    <w:p w14:paraId="614C7341" w14:textId="77777777" w:rsidR="00146094" w:rsidRDefault="00084A52" w:rsidP="00146094">
      <w:pPr>
        <w:keepNext/>
        <w:ind w:firstLine="0"/>
        <w:jc w:val="center"/>
      </w:pPr>
      <w:r w:rsidRPr="00084A52">
        <w:rPr>
          <w:noProof/>
        </w:rPr>
        <w:drawing>
          <wp:inline distT="0" distB="0" distL="0" distR="0" wp14:anchorId="3B79BBDE" wp14:editId="0EFB8BA3">
            <wp:extent cx="5862184" cy="829340"/>
            <wp:effectExtent l="0" t="0" r="5715" b="8890"/>
            <wp:docPr id="1784924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249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7551" cy="83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E8D2" w14:textId="5EBB1988" w:rsidR="00084A52" w:rsidRPr="00146094" w:rsidRDefault="00146094" w:rsidP="00146094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20</w:t>
      </w:r>
      <w:r w:rsidR="005177AA">
        <w:fldChar w:fldCharType="end"/>
      </w:r>
      <w:r w:rsidRPr="00146094">
        <w:t xml:space="preserve"> </w:t>
      </w:r>
      <w:r w:rsidRPr="00383425">
        <w:t>Внутрішня структура класу «</w:t>
      </w:r>
      <w:r>
        <w:rPr>
          <w:lang w:val="en-US"/>
        </w:rPr>
        <w:t>LocalDateSerializer</w:t>
      </w:r>
      <w:r w:rsidRPr="00383425">
        <w:t>»</w:t>
      </w:r>
    </w:p>
    <w:p w14:paraId="4304C32A" w14:textId="72588412" w:rsidR="0018296B" w:rsidRDefault="0018296B">
      <w:pPr>
        <w:spacing w:after="200" w:line="276" w:lineRule="auto"/>
        <w:ind w:firstLine="0"/>
        <w:contextualSpacing w:val="0"/>
        <w:jc w:val="left"/>
        <w:rPr>
          <w:iCs/>
          <w:noProof/>
          <w:szCs w:val="18"/>
        </w:rPr>
      </w:pPr>
      <w:r>
        <w:rPr>
          <w:noProof/>
        </w:rPr>
        <w:br w:type="page"/>
      </w:r>
    </w:p>
    <w:p w14:paraId="0E5FB8EA" w14:textId="77777777" w:rsidR="00D5377D" w:rsidRDefault="00D5377D" w:rsidP="00D5377D">
      <w:pPr>
        <w:pStyle w:val="2"/>
      </w:pPr>
      <w:bookmarkStart w:id="53" w:name="_Toc157692718"/>
      <w:bookmarkStart w:id="54" w:name="_Toc160890501"/>
      <w:r>
        <w:lastRenderedPageBreak/>
        <w:t>Тестування проєкту</w:t>
      </w:r>
      <w:bookmarkEnd w:id="53"/>
      <w:bookmarkEnd w:id="54"/>
    </w:p>
    <w:p w14:paraId="2E5516F6" w14:textId="77777777" w:rsidR="00D5377D" w:rsidRDefault="00D5377D" w:rsidP="00D5377D">
      <w:pPr>
        <w:rPr>
          <w:noProof/>
        </w:rPr>
      </w:pPr>
      <w:r>
        <w:rPr>
          <w:noProof/>
        </w:rPr>
        <w:t>Додаток запускається з файлу та виводить початковий вибір для користувача.</w:t>
      </w:r>
    </w:p>
    <w:p w14:paraId="115E9E6E" w14:textId="258CB26B" w:rsidR="00D5377D" w:rsidRDefault="00C94971" w:rsidP="00D5377D">
      <w:pPr>
        <w:pStyle w:val="afd"/>
        <w:keepNext/>
      </w:pPr>
      <w:r w:rsidRPr="00C94971">
        <w:rPr>
          <w:noProof/>
        </w:rPr>
        <w:drawing>
          <wp:inline distT="0" distB="0" distL="0" distR="0" wp14:anchorId="21A578DB" wp14:editId="641A360F">
            <wp:extent cx="3505689" cy="1019317"/>
            <wp:effectExtent l="0" t="0" r="0" b="9525"/>
            <wp:docPr id="822326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265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AB3D" w14:textId="2A423C76" w:rsidR="00D5377D" w:rsidRDefault="00D5377D" w:rsidP="00D5377D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21</w:t>
      </w:r>
      <w:r w:rsidR="005177AA">
        <w:fldChar w:fldCharType="end"/>
      </w:r>
      <w:r>
        <w:t xml:space="preserve"> Запуск додатку</w:t>
      </w:r>
    </w:p>
    <w:p w14:paraId="2CE635BA" w14:textId="77777777" w:rsidR="00D5377D" w:rsidRDefault="00D5377D" w:rsidP="00D5377D">
      <w:r>
        <w:t>Якщо обрати не вірну цифру то додаток виведе цей початок знову.</w:t>
      </w:r>
    </w:p>
    <w:p w14:paraId="16A7F012" w14:textId="7768C713" w:rsidR="00D5377D" w:rsidRPr="00F17D37" w:rsidRDefault="00C94971" w:rsidP="00D5377D">
      <w:pPr>
        <w:pStyle w:val="afd"/>
        <w:keepNext/>
        <w:rPr>
          <w:lang w:val="en-US"/>
        </w:rPr>
      </w:pPr>
      <w:r w:rsidRPr="00C94971">
        <w:rPr>
          <w:noProof/>
          <w:lang w:val="en-US"/>
        </w:rPr>
        <w:drawing>
          <wp:inline distT="0" distB="0" distL="0" distR="0" wp14:anchorId="09AA0DA1" wp14:editId="5BD9985A">
            <wp:extent cx="3534268" cy="2172003"/>
            <wp:effectExtent l="0" t="0" r="9525" b="0"/>
            <wp:docPr id="484397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974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B1AA" w14:textId="78C6DAB7" w:rsidR="00D5377D" w:rsidRPr="00A375CB" w:rsidRDefault="00D5377D" w:rsidP="00D5377D">
      <w:pPr>
        <w:pStyle w:val="afd"/>
        <w:rPr>
          <w:lang w:val="ru-RU"/>
        </w:rPr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22</w:t>
      </w:r>
      <w:r w:rsidR="005177AA">
        <w:fldChar w:fldCharType="end"/>
      </w:r>
      <w:r>
        <w:t xml:space="preserve"> Не вірно обраний варіант.</w:t>
      </w:r>
    </w:p>
    <w:p w14:paraId="12F99968" w14:textId="77777777" w:rsidR="00D5377D" w:rsidRPr="00462A68" w:rsidRDefault="00D5377D" w:rsidP="00D5377D">
      <w:r>
        <w:t>Якщо в авторизації ввести не вірні дані додаток напише що дані були не вірними.</w:t>
      </w:r>
    </w:p>
    <w:p w14:paraId="0C7EEBAC" w14:textId="4469398B" w:rsidR="00D5377D" w:rsidRDefault="00C94971" w:rsidP="00D5377D">
      <w:pPr>
        <w:pStyle w:val="afd"/>
        <w:keepNext/>
      </w:pPr>
      <w:r w:rsidRPr="00C94971">
        <w:rPr>
          <w:noProof/>
        </w:rPr>
        <w:drawing>
          <wp:inline distT="0" distB="0" distL="0" distR="0" wp14:anchorId="13D16A15" wp14:editId="63DF6046">
            <wp:extent cx="4401164" cy="1952898"/>
            <wp:effectExtent l="0" t="0" r="0" b="9525"/>
            <wp:docPr id="319097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974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E47F" w14:textId="0A25BF4D" w:rsidR="00D5377D" w:rsidRDefault="00D5377D" w:rsidP="00D5377D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23</w:t>
      </w:r>
      <w:r w:rsidR="005177AA">
        <w:fldChar w:fldCharType="end"/>
      </w:r>
      <w:r>
        <w:t xml:space="preserve"> Валідація на вірність ведених даних</w:t>
      </w:r>
      <w:r w:rsidRPr="008B217E">
        <w:rPr>
          <w:lang w:val="ru-RU"/>
        </w:rPr>
        <w:t xml:space="preserve"> </w:t>
      </w:r>
      <w:r>
        <w:rPr>
          <w:lang w:val="ru-RU"/>
        </w:rPr>
        <w:t>в авторизації</w:t>
      </w:r>
      <w:r>
        <w:t>.</w:t>
      </w:r>
    </w:p>
    <w:p w14:paraId="0801D320" w14:textId="77777777" w:rsidR="00D5377D" w:rsidRPr="004C32A7" w:rsidRDefault="00D5377D" w:rsidP="00D5377D">
      <w:pPr>
        <w:rPr>
          <w:lang w:val="ru-RU"/>
        </w:rPr>
      </w:pPr>
    </w:p>
    <w:p w14:paraId="490D372F" w14:textId="34CEC888" w:rsidR="00D5377D" w:rsidRDefault="00C94971" w:rsidP="00D5377D">
      <w:pPr>
        <w:pStyle w:val="afd"/>
        <w:keepNext/>
      </w:pPr>
      <w:r w:rsidRPr="00C94971">
        <w:rPr>
          <w:noProof/>
        </w:rPr>
        <w:lastRenderedPageBreak/>
        <w:drawing>
          <wp:inline distT="0" distB="0" distL="0" distR="0" wp14:anchorId="7BEFD588" wp14:editId="3ADFB13A">
            <wp:extent cx="4553585" cy="1276528"/>
            <wp:effectExtent l="0" t="0" r="0" b="0"/>
            <wp:docPr id="1700333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332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E7A2" w14:textId="52292E67" w:rsidR="00D5377D" w:rsidRPr="008B217E" w:rsidRDefault="00D5377D" w:rsidP="00D5377D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24</w:t>
      </w:r>
      <w:r w:rsidR="005177AA">
        <w:fldChar w:fldCharType="end"/>
      </w:r>
      <w:r>
        <w:t xml:space="preserve"> Валідація на вірність </w:t>
      </w:r>
      <w:r>
        <w:rPr>
          <w:lang w:val="en-US"/>
        </w:rPr>
        <w:t>username</w:t>
      </w:r>
      <w:r w:rsidRPr="008B217E">
        <w:t>.</w:t>
      </w:r>
    </w:p>
    <w:p w14:paraId="0C64F85D" w14:textId="725C7E1E" w:rsidR="00D5377D" w:rsidRDefault="00C94971" w:rsidP="00D5377D">
      <w:pPr>
        <w:pStyle w:val="afd"/>
        <w:keepNext/>
      </w:pPr>
      <w:r w:rsidRPr="00C94971">
        <w:rPr>
          <w:noProof/>
        </w:rPr>
        <w:drawing>
          <wp:inline distT="0" distB="0" distL="0" distR="0" wp14:anchorId="615F4C98" wp14:editId="200A3B43">
            <wp:extent cx="4229690" cy="1371791"/>
            <wp:effectExtent l="0" t="0" r="0" b="0"/>
            <wp:docPr id="1770086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865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B857" w14:textId="325A98E5" w:rsidR="00D5377D" w:rsidRPr="008B217E" w:rsidRDefault="00D5377D" w:rsidP="00D5377D">
      <w:pPr>
        <w:pStyle w:val="afd"/>
        <w:rPr>
          <w:noProof/>
        </w:rPr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25</w:t>
      </w:r>
      <w:r w:rsidR="005177AA">
        <w:fldChar w:fldCharType="end"/>
      </w:r>
      <w:r w:rsidRPr="008B217E">
        <w:t xml:space="preserve"> </w:t>
      </w:r>
      <w:r>
        <w:t>Валідація на вірність</w:t>
      </w:r>
      <w:r w:rsidRPr="008B217E">
        <w:rPr>
          <w:lang w:val="ru-RU"/>
        </w:rPr>
        <w:t xml:space="preserve"> </w:t>
      </w:r>
      <w:r>
        <w:t>паролю.</w:t>
      </w:r>
    </w:p>
    <w:p w14:paraId="35E4B00E" w14:textId="4CA8E197" w:rsidR="00D5377D" w:rsidRDefault="00C94971" w:rsidP="00D5377D">
      <w:pPr>
        <w:pStyle w:val="afd"/>
        <w:keepNext/>
      </w:pPr>
      <w:r w:rsidRPr="00C94971">
        <w:rPr>
          <w:noProof/>
        </w:rPr>
        <w:drawing>
          <wp:inline distT="0" distB="0" distL="0" distR="0" wp14:anchorId="05E33AFF" wp14:editId="795AF3A4">
            <wp:extent cx="4486901" cy="1314633"/>
            <wp:effectExtent l="0" t="0" r="9525" b="0"/>
            <wp:docPr id="1750590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907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E9BF" w14:textId="2BC7C14A" w:rsidR="00D5377D" w:rsidRPr="008B217E" w:rsidRDefault="00D5377D" w:rsidP="00D5377D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26</w:t>
      </w:r>
      <w:r w:rsidR="005177AA">
        <w:fldChar w:fldCharType="end"/>
      </w:r>
      <w:r w:rsidRPr="008B217E">
        <w:t xml:space="preserve"> </w:t>
      </w:r>
      <w:r>
        <w:t xml:space="preserve">Валідація на вірність </w:t>
      </w:r>
      <w:r>
        <w:rPr>
          <w:lang w:val="en-US"/>
        </w:rPr>
        <w:t>email</w:t>
      </w:r>
      <w:r w:rsidRPr="008B217E">
        <w:rPr>
          <w:lang w:val="ru-RU"/>
        </w:rPr>
        <w:t>.</w:t>
      </w:r>
    </w:p>
    <w:p w14:paraId="1F0E0401" w14:textId="77777777" w:rsidR="00D5377D" w:rsidRPr="008B217E" w:rsidRDefault="00D5377D" w:rsidP="00D5377D">
      <w:pPr>
        <w:rPr>
          <w:noProof/>
          <w:lang w:val="ru-RU"/>
        </w:rPr>
      </w:pPr>
      <w:r>
        <w:rPr>
          <w:noProof/>
        </w:rPr>
        <w:t>Після вдалого входу в систему або вдалої реєстрації запускається головне меню, очищуючи консоль.</w:t>
      </w:r>
    </w:p>
    <w:p w14:paraId="77BC5601" w14:textId="52E6E968" w:rsidR="00D5377D" w:rsidRDefault="00C94971" w:rsidP="00D5377D">
      <w:pPr>
        <w:pStyle w:val="afd"/>
        <w:keepNext/>
      </w:pPr>
      <w:r w:rsidRPr="00C94971">
        <w:rPr>
          <w:noProof/>
        </w:rPr>
        <w:drawing>
          <wp:inline distT="0" distB="0" distL="0" distR="0" wp14:anchorId="7F9518D0" wp14:editId="15E5E232">
            <wp:extent cx="2543530" cy="1714739"/>
            <wp:effectExtent l="0" t="0" r="9525" b="0"/>
            <wp:docPr id="1883881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819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54AF" w14:textId="74E43437" w:rsidR="00D5377D" w:rsidRDefault="00D5377D" w:rsidP="00D5377D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27</w:t>
      </w:r>
      <w:r w:rsidR="005177AA">
        <w:fldChar w:fldCharType="end"/>
      </w:r>
      <w:r w:rsidRPr="00A375CB">
        <w:rPr>
          <w:lang w:val="ru-RU"/>
        </w:rPr>
        <w:t xml:space="preserve"> </w:t>
      </w:r>
      <w:r>
        <w:t>Головне меню</w:t>
      </w:r>
    </w:p>
    <w:p w14:paraId="18897BD8" w14:textId="7AB6996D" w:rsidR="00D5377D" w:rsidRPr="00F17D37" w:rsidRDefault="00D5377D" w:rsidP="00D5377D">
      <w:pPr>
        <w:rPr>
          <w:lang w:val="ru-RU"/>
        </w:rPr>
      </w:pPr>
      <w:r>
        <w:t>Якщо обрати</w:t>
      </w:r>
      <w:r w:rsidRPr="00A375CB">
        <w:rPr>
          <w:lang w:val="ru-RU"/>
        </w:rPr>
        <w:t xml:space="preserve"> 1 </w:t>
      </w:r>
      <w:r>
        <w:t xml:space="preserve">то виведеться весь вміст файлу </w:t>
      </w:r>
      <w:r w:rsidR="00E27CC2">
        <w:rPr>
          <w:lang w:val="en-US"/>
        </w:rPr>
        <w:t>drivers</w:t>
      </w:r>
      <w:r w:rsidRPr="00A375CB">
        <w:rPr>
          <w:lang w:val="ru-RU"/>
        </w:rPr>
        <w:t>.</w:t>
      </w:r>
      <w:r>
        <w:rPr>
          <w:lang w:val="en-US"/>
        </w:rPr>
        <w:t>json</w:t>
      </w:r>
    </w:p>
    <w:p w14:paraId="25D3A0EE" w14:textId="2170BA78" w:rsidR="00F17D37" w:rsidRPr="00A375CB" w:rsidRDefault="00F17D37" w:rsidP="00F17D37">
      <w:pPr>
        <w:rPr>
          <w:lang w:val="ru-RU"/>
        </w:rPr>
      </w:pPr>
      <w:r>
        <w:t>Якщо обрати</w:t>
      </w:r>
      <w:r w:rsidRPr="00A375CB">
        <w:rPr>
          <w:lang w:val="ru-RU"/>
        </w:rPr>
        <w:t xml:space="preserve"> </w:t>
      </w:r>
      <w:r w:rsidRPr="00F17D37">
        <w:rPr>
          <w:lang w:val="ru-RU"/>
        </w:rPr>
        <w:t>2</w:t>
      </w:r>
      <w:r w:rsidRPr="00A375CB">
        <w:rPr>
          <w:lang w:val="ru-RU"/>
        </w:rPr>
        <w:t xml:space="preserve"> </w:t>
      </w:r>
      <w:r>
        <w:t xml:space="preserve">то виведеться весь вміст файлу </w:t>
      </w:r>
      <w:r w:rsidR="00E27CC2">
        <w:rPr>
          <w:lang w:val="en-US"/>
        </w:rPr>
        <w:t>timeline</w:t>
      </w:r>
      <w:r w:rsidRPr="00A375CB">
        <w:rPr>
          <w:lang w:val="ru-RU"/>
        </w:rPr>
        <w:t>.</w:t>
      </w:r>
      <w:r>
        <w:rPr>
          <w:lang w:val="en-US"/>
        </w:rPr>
        <w:t>json</w:t>
      </w:r>
    </w:p>
    <w:p w14:paraId="165335F5" w14:textId="76669514" w:rsidR="00F17D37" w:rsidRDefault="00F17D37" w:rsidP="00F17D37">
      <w:pPr>
        <w:rPr>
          <w:lang w:val="ru-RU"/>
        </w:rPr>
      </w:pPr>
      <w:r>
        <w:t>Якщо обрати</w:t>
      </w:r>
      <w:r w:rsidRPr="00A375CB">
        <w:rPr>
          <w:lang w:val="ru-RU"/>
        </w:rPr>
        <w:t xml:space="preserve"> </w:t>
      </w:r>
      <w:r w:rsidRPr="00F17D37">
        <w:rPr>
          <w:lang w:val="ru-RU"/>
        </w:rPr>
        <w:t>3</w:t>
      </w:r>
      <w:r w:rsidRPr="00A375CB">
        <w:rPr>
          <w:lang w:val="ru-RU"/>
        </w:rPr>
        <w:t xml:space="preserve"> </w:t>
      </w:r>
      <w:r>
        <w:t xml:space="preserve">то виведеться весь вміст файлу </w:t>
      </w:r>
      <w:r w:rsidR="00E27CC2">
        <w:rPr>
          <w:lang w:val="en-US"/>
        </w:rPr>
        <w:t>freecars</w:t>
      </w:r>
      <w:r w:rsidRPr="00A375CB">
        <w:rPr>
          <w:lang w:val="ru-RU"/>
        </w:rPr>
        <w:t>.</w:t>
      </w:r>
      <w:r>
        <w:rPr>
          <w:lang w:val="en-US"/>
        </w:rPr>
        <w:t>json</w:t>
      </w:r>
    </w:p>
    <w:p w14:paraId="6D60BEC5" w14:textId="77777777" w:rsidR="00D5377D" w:rsidRPr="00E05204" w:rsidRDefault="00D5377D" w:rsidP="00C94971">
      <w:pPr>
        <w:pStyle w:val="afd"/>
        <w:jc w:val="both"/>
        <w:rPr>
          <w:lang w:val="ru-RU"/>
        </w:rPr>
      </w:pPr>
    </w:p>
    <w:p w14:paraId="33837956" w14:textId="2D3965B8" w:rsidR="00D5377D" w:rsidRPr="00AB1DA6" w:rsidRDefault="00AB1DA6" w:rsidP="005177AA">
      <w:pPr>
        <w:pStyle w:val="afd"/>
        <w:keepNext/>
        <w:rPr>
          <w:lang w:val="ru-RU"/>
        </w:rPr>
      </w:pPr>
      <w:r w:rsidRPr="00AB1DA6">
        <w:rPr>
          <w:noProof/>
        </w:rPr>
        <w:lastRenderedPageBreak/>
        <w:drawing>
          <wp:inline distT="0" distB="0" distL="0" distR="0" wp14:anchorId="0E0013A5" wp14:editId="33FE6594">
            <wp:extent cx="5153744" cy="1467055"/>
            <wp:effectExtent l="0" t="0" r="0" b="0"/>
            <wp:docPr id="1046163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632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3675" w14:textId="0936A8CD" w:rsidR="00D5377D" w:rsidRDefault="00D5377D" w:rsidP="00F17D37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28</w:t>
      </w:r>
      <w:r w:rsidR="005177AA">
        <w:fldChar w:fldCharType="end"/>
      </w:r>
      <w:r w:rsidRPr="00E91B76">
        <w:t xml:space="preserve"> </w:t>
      </w:r>
      <w:r>
        <w:t>Вивід інформації з файлу «</w:t>
      </w:r>
      <w:r w:rsidR="00E27CC2">
        <w:rPr>
          <w:lang w:val="en-US"/>
        </w:rPr>
        <w:t>drivers</w:t>
      </w:r>
      <w:r w:rsidRPr="00E91B76">
        <w:t>.</w:t>
      </w:r>
      <w:r>
        <w:rPr>
          <w:lang w:val="en-US"/>
        </w:rPr>
        <w:t>json</w:t>
      </w:r>
      <w:r>
        <w:t>»</w:t>
      </w:r>
      <w:r w:rsidRPr="00A375CB">
        <w:t xml:space="preserve"> </w:t>
      </w:r>
    </w:p>
    <w:p w14:paraId="13D308F6" w14:textId="6AE3FDCA" w:rsidR="00D5377D" w:rsidRDefault="00AB1DA6" w:rsidP="00D5377D">
      <w:pPr>
        <w:pStyle w:val="afd"/>
        <w:keepNext/>
      </w:pPr>
      <w:r w:rsidRPr="00AB1DA6">
        <w:rPr>
          <w:noProof/>
        </w:rPr>
        <w:drawing>
          <wp:inline distT="0" distB="0" distL="0" distR="0" wp14:anchorId="478C1A21" wp14:editId="64D3459E">
            <wp:extent cx="3658111" cy="1305107"/>
            <wp:effectExtent l="0" t="0" r="0" b="9525"/>
            <wp:docPr id="1608070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706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92C5" w14:textId="33AF6EA1" w:rsidR="00D5377D" w:rsidRDefault="00D5377D" w:rsidP="00D5377D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29</w:t>
      </w:r>
      <w:r w:rsidR="005177AA">
        <w:fldChar w:fldCharType="end"/>
      </w:r>
      <w:r w:rsidRPr="00E91B76">
        <w:t xml:space="preserve"> </w:t>
      </w:r>
      <w:r>
        <w:t>Вивід інформації з файлу «</w:t>
      </w:r>
      <w:r w:rsidR="00E27CC2">
        <w:rPr>
          <w:lang w:val="en-US"/>
        </w:rPr>
        <w:t>timeline</w:t>
      </w:r>
      <w:r w:rsidRPr="00E91B76">
        <w:t>.</w:t>
      </w:r>
      <w:r>
        <w:rPr>
          <w:lang w:val="en-US"/>
        </w:rPr>
        <w:t>json</w:t>
      </w:r>
      <w:r>
        <w:t>»</w:t>
      </w:r>
    </w:p>
    <w:p w14:paraId="12EFBD38" w14:textId="226076A3" w:rsidR="00D5377D" w:rsidRDefault="00AB1DA6" w:rsidP="00D5377D">
      <w:pPr>
        <w:pStyle w:val="afd"/>
        <w:keepNext/>
      </w:pPr>
      <w:r w:rsidRPr="00AB1DA6">
        <w:rPr>
          <w:noProof/>
        </w:rPr>
        <w:drawing>
          <wp:inline distT="0" distB="0" distL="0" distR="0" wp14:anchorId="69B40B6D" wp14:editId="3B2747FD">
            <wp:extent cx="3839111" cy="1505160"/>
            <wp:effectExtent l="0" t="0" r="9525" b="0"/>
            <wp:docPr id="431338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386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77D" w:rsidRPr="00A375CB">
        <w:t xml:space="preserve"> </w:t>
      </w:r>
    </w:p>
    <w:p w14:paraId="12E26956" w14:textId="086EBD7D" w:rsidR="00D5377D" w:rsidRPr="00F17D37" w:rsidRDefault="00D5377D" w:rsidP="00F17D37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5177AA">
        <w:rPr>
          <w:noProof/>
        </w:rPr>
        <w:t>30</w:t>
      </w:r>
      <w:r w:rsidR="005177AA">
        <w:fldChar w:fldCharType="end"/>
      </w:r>
      <w:r w:rsidRPr="00E91B76">
        <w:t xml:space="preserve"> </w:t>
      </w:r>
      <w:r>
        <w:t>Вивід інформації з файлу «</w:t>
      </w:r>
      <w:r w:rsidR="00E27CC2">
        <w:rPr>
          <w:lang w:val="en-US"/>
        </w:rPr>
        <w:t>freecars</w:t>
      </w:r>
      <w:r w:rsidRPr="00E91B76">
        <w:t>.</w:t>
      </w:r>
      <w:r>
        <w:rPr>
          <w:lang w:val="en-US"/>
        </w:rPr>
        <w:t>json</w:t>
      </w:r>
      <w:r>
        <w:t>»</w:t>
      </w:r>
    </w:p>
    <w:p w14:paraId="4363B3A4" w14:textId="18F9A2C5" w:rsidR="005177AA" w:rsidRDefault="00D5377D" w:rsidP="005177AA">
      <w:pPr>
        <w:pStyle w:val="afd"/>
        <w:keepNext/>
      </w:pPr>
      <w:r w:rsidRPr="00E91B76">
        <w:rPr>
          <w:noProof/>
        </w:rPr>
        <w:t xml:space="preserve"> </w:t>
      </w:r>
      <w:r w:rsidR="00AB1DA6" w:rsidRPr="00AB1DA6">
        <w:rPr>
          <w:noProof/>
        </w:rPr>
        <w:drawing>
          <wp:inline distT="0" distB="0" distL="0" distR="0" wp14:anchorId="3BE62FD1" wp14:editId="71026B6E">
            <wp:extent cx="4638675" cy="1232271"/>
            <wp:effectExtent l="0" t="0" r="0" b="6350"/>
            <wp:docPr id="1453528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2851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2322" cy="123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5B65" w14:textId="414D8A12" w:rsidR="00D5377D" w:rsidRPr="005177AA" w:rsidRDefault="005177AA" w:rsidP="005177AA">
      <w:pPr>
        <w:pStyle w:val="afd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rPr>
          <w:lang w:val="ru-RU"/>
        </w:rPr>
        <w:t xml:space="preserve"> </w:t>
      </w:r>
      <w:r>
        <w:t xml:space="preserve">Вивід інформації </w:t>
      </w:r>
      <w:r>
        <w:rPr>
          <w:lang w:val="ru-RU"/>
        </w:rPr>
        <w:t>чере</w:t>
      </w:r>
      <w:r>
        <w:t xml:space="preserve">з </w:t>
      </w:r>
      <w:r>
        <w:rPr>
          <w:lang w:val="ru-RU"/>
        </w:rPr>
        <w:t>пошук в файлах</w:t>
      </w:r>
    </w:p>
    <w:p w14:paraId="6FF1DE8F" w14:textId="2A4648DE" w:rsidR="00D5377D" w:rsidRPr="006B7214" w:rsidRDefault="00F17D37" w:rsidP="00D5377D">
      <w:r>
        <w:rPr>
          <w:lang w:val="ru-RU"/>
        </w:rPr>
        <w:t>При натисканн</w:t>
      </w:r>
      <w:r>
        <w:t xml:space="preserve">і </w:t>
      </w:r>
      <w:r w:rsidRPr="006B7214">
        <w:rPr>
          <w:lang w:val="ru-RU"/>
        </w:rPr>
        <w:t>Виходу програма</w:t>
      </w:r>
      <w:r w:rsidR="006B7214" w:rsidRPr="006B7214">
        <w:rPr>
          <w:lang w:val="ru-RU"/>
        </w:rPr>
        <w:t xml:space="preserve"> з</w:t>
      </w:r>
      <w:r w:rsidR="006B7214">
        <w:rPr>
          <w:lang w:val="ru-RU"/>
        </w:rPr>
        <w:t>акрива</w:t>
      </w:r>
      <w:r w:rsidR="006B7214">
        <w:t>ється.</w:t>
      </w:r>
    </w:p>
    <w:p w14:paraId="65826F75" w14:textId="57FABF62" w:rsidR="008E34E4" w:rsidRDefault="00F17D37" w:rsidP="00F17D37">
      <w:pPr>
        <w:spacing w:after="200" w:line="276" w:lineRule="auto"/>
        <w:ind w:firstLine="0"/>
        <w:contextualSpacing w:val="0"/>
        <w:jc w:val="left"/>
        <w:rPr>
          <w:noProof/>
        </w:rPr>
      </w:pPr>
      <w:r>
        <w:rPr>
          <w:noProof/>
        </w:rPr>
        <w:br w:type="page"/>
      </w:r>
    </w:p>
    <w:p w14:paraId="037DD7D4" w14:textId="77777777" w:rsidR="00CE7E47" w:rsidRDefault="00CE7E47" w:rsidP="001E0B40">
      <w:pPr>
        <w:pStyle w:val="2"/>
      </w:pPr>
      <w:bookmarkStart w:id="55" w:name="_Toc160890502"/>
      <w:r w:rsidRPr="00891129">
        <w:lastRenderedPageBreak/>
        <w:t>Інтерфейс та керівництво користувача</w:t>
      </w:r>
      <w:bookmarkEnd w:id="55"/>
    </w:p>
    <w:p w14:paraId="2E51DA08" w14:textId="332BAB72" w:rsidR="00D5377D" w:rsidRPr="00462A68" w:rsidRDefault="00D5377D" w:rsidP="00D5377D">
      <w:pPr>
        <w:rPr>
          <w:noProof/>
        </w:rPr>
      </w:pPr>
      <w:r>
        <w:rPr>
          <w:noProof/>
        </w:rPr>
        <w:t>Запуск додатку потребує «</w:t>
      </w:r>
      <w:r w:rsidR="008D62C0">
        <w:rPr>
          <w:noProof/>
          <w:lang w:val="en-US"/>
        </w:rPr>
        <w:t>TaxiCompany</w:t>
      </w:r>
      <w:r w:rsidRPr="00675948">
        <w:rPr>
          <w:noProof/>
        </w:rPr>
        <w:t>.</w:t>
      </w:r>
      <w:r>
        <w:rPr>
          <w:noProof/>
          <w:lang w:val="en-US"/>
        </w:rPr>
        <w:t>exe</w:t>
      </w:r>
      <w:r>
        <w:rPr>
          <w:noProof/>
        </w:rPr>
        <w:t>» та директорії «</w:t>
      </w:r>
      <w:r>
        <w:rPr>
          <w:noProof/>
          <w:lang w:val="en-US"/>
        </w:rPr>
        <w:t>Data</w:t>
      </w:r>
      <w:r w:rsidRPr="00675948">
        <w:rPr>
          <w:noProof/>
        </w:rPr>
        <w:t>\</w:t>
      </w:r>
      <w:r>
        <w:rPr>
          <w:noProof/>
        </w:rPr>
        <w:t xml:space="preserve">» в якій знаходяться </w:t>
      </w:r>
      <w:r w:rsidRPr="00675948">
        <w:rPr>
          <w:noProof/>
        </w:rPr>
        <w:t>.</w:t>
      </w:r>
      <w:r>
        <w:rPr>
          <w:noProof/>
          <w:lang w:val="en-US"/>
        </w:rPr>
        <w:t>json</w:t>
      </w:r>
      <w:r w:rsidRPr="00675948">
        <w:rPr>
          <w:noProof/>
        </w:rPr>
        <w:t xml:space="preserve"> </w:t>
      </w:r>
      <w:r>
        <w:rPr>
          <w:noProof/>
        </w:rPr>
        <w:t>файли.</w:t>
      </w:r>
    </w:p>
    <w:p w14:paraId="1355C38F" w14:textId="03D69EF5" w:rsidR="00D5377D" w:rsidRDefault="008D62C0" w:rsidP="00D5377D">
      <w:pPr>
        <w:pStyle w:val="afd"/>
        <w:keepNext/>
      </w:pPr>
      <w:r w:rsidRPr="00050EF8">
        <w:rPr>
          <w:noProof/>
        </w:rPr>
        <w:drawing>
          <wp:inline distT="0" distB="0" distL="0" distR="0" wp14:anchorId="5B9CD606" wp14:editId="2ACB86C9">
            <wp:extent cx="4400550" cy="1048982"/>
            <wp:effectExtent l="0" t="0" r="0" b="0"/>
            <wp:docPr id="725125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350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7432" cy="105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0683" w14:textId="3C1767C0" w:rsidR="00D5377D" w:rsidRPr="00462A68" w:rsidRDefault="00D5377D" w:rsidP="00D5377D">
      <w:pPr>
        <w:pStyle w:val="afd"/>
      </w:pPr>
      <w:r>
        <w:t xml:space="preserve">Рисунок </w:t>
      </w:r>
      <w:r w:rsidR="005177AA">
        <w:fldChar w:fldCharType="begin"/>
      </w:r>
      <w:r w:rsidR="005177AA">
        <w:instrText xml:space="preserve"> STYLEREF 1 \s </w:instrText>
      </w:r>
      <w:r w:rsidR="005177AA">
        <w:fldChar w:fldCharType="separate"/>
      </w:r>
      <w:r w:rsidR="005177AA">
        <w:rPr>
          <w:noProof/>
        </w:rPr>
        <w:t>2</w:t>
      </w:r>
      <w:r w:rsidR="005177AA">
        <w:fldChar w:fldCharType="end"/>
      </w:r>
      <w:r w:rsidR="005177AA">
        <w:t>.</w:t>
      </w:r>
      <w:r w:rsidR="005177AA">
        <w:fldChar w:fldCharType="begin"/>
      </w:r>
      <w:r w:rsidR="005177AA">
        <w:instrText xml:space="preserve"> SEQ Рисунок \* ARABIC \s 1 </w:instrText>
      </w:r>
      <w:r w:rsidR="005177AA">
        <w:fldChar w:fldCharType="separate"/>
      </w:r>
      <w:r w:rsidR="00E05204">
        <w:rPr>
          <w:noProof/>
        </w:rPr>
        <w:t>32</w:t>
      </w:r>
      <w:r w:rsidR="005177AA">
        <w:fldChar w:fldCharType="end"/>
      </w:r>
      <w:r>
        <w:t xml:space="preserve"> Вміст директорії </w:t>
      </w:r>
      <w:r>
        <w:rPr>
          <w:noProof/>
        </w:rPr>
        <w:t>«</w:t>
      </w:r>
      <w:r>
        <w:rPr>
          <w:noProof/>
          <w:lang w:val="en-US"/>
        </w:rPr>
        <w:t>Data</w:t>
      </w:r>
      <w:r w:rsidRPr="00675948">
        <w:rPr>
          <w:noProof/>
        </w:rPr>
        <w:t>\</w:t>
      </w:r>
      <w:r>
        <w:rPr>
          <w:noProof/>
        </w:rPr>
        <w:t>».</w:t>
      </w:r>
    </w:p>
    <w:p w14:paraId="05D2A6F6" w14:textId="77777777" w:rsidR="00D5377D" w:rsidRPr="008B217E" w:rsidRDefault="00D5377D" w:rsidP="00D5377D">
      <w:r w:rsidRPr="00462A68">
        <w:rPr>
          <w:noProof/>
        </w:rPr>
        <w:t xml:space="preserve"> </w:t>
      </w:r>
      <w:r>
        <w:rPr>
          <w:noProof/>
        </w:rPr>
        <w:t>При відсутності директорії «</w:t>
      </w:r>
      <w:r>
        <w:rPr>
          <w:noProof/>
          <w:lang w:val="en-US"/>
        </w:rPr>
        <w:t>Data</w:t>
      </w:r>
      <w:r w:rsidRPr="00675948">
        <w:rPr>
          <w:noProof/>
        </w:rPr>
        <w:t>\</w:t>
      </w:r>
      <w:r>
        <w:rPr>
          <w:noProof/>
        </w:rPr>
        <w:t>» та/або її вмісту то програма після вибору авторизації або реєстрації вилітатиме. Коли в додатку потрібно вводити дату не за вказаним типом то додаток вилітатиме. Коли додаток очікує цифру а написати слово або букву то додаток вилітає.</w:t>
      </w:r>
    </w:p>
    <w:p w14:paraId="7D5BD6E6" w14:textId="77777777" w:rsidR="00D5377D" w:rsidRPr="00232E58" w:rsidRDefault="00D5377D" w:rsidP="00D5377D">
      <w:pPr>
        <w:pStyle w:val="a"/>
        <w:rPr>
          <w:noProof/>
        </w:rPr>
      </w:pPr>
      <w:r>
        <w:rPr>
          <w:noProof/>
        </w:rPr>
        <w:t>Протестувати на різних операційних системах! (</w:t>
      </w:r>
      <w:r>
        <w:rPr>
          <w:noProof/>
          <w:lang w:val="ru-RU"/>
        </w:rPr>
        <w:t xml:space="preserve">напр. </w:t>
      </w:r>
      <w:r>
        <w:rPr>
          <w:noProof/>
          <w:lang w:val="en-US"/>
        </w:rPr>
        <w:t>WSL</w:t>
      </w:r>
      <w:r w:rsidRPr="00D5377D">
        <w:rPr>
          <w:noProof/>
          <w:lang w:val="ru-RU"/>
        </w:rPr>
        <w:t xml:space="preserve"> </w:t>
      </w:r>
      <w:r>
        <w:rPr>
          <w:noProof/>
          <w:lang w:val="en-US"/>
        </w:rPr>
        <w:t>Ubuntu</w:t>
      </w:r>
      <w:r w:rsidRPr="00D5377D">
        <w:rPr>
          <w:noProof/>
          <w:lang w:val="ru-RU"/>
        </w:rPr>
        <w:t>).</w:t>
      </w:r>
    </w:p>
    <w:p w14:paraId="475023D9" w14:textId="77777777" w:rsidR="00D5377D" w:rsidRDefault="00D5377D" w:rsidP="00D5377D">
      <w:pPr>
        <w:pStyle w:val="a"/>
        <w:rPr>
          <w:noProof/>
        </w:rPr>
      </w:pPr>
      <w:r>
        <w:rPr>
          <w:noProof/>
        </w:rPr>
        <w:t>Протестувати вірність роботи програми у всіх можливих сценаріях. (напр. відсутність файлу даних, при любій модифікації даних у файлі).</w:t>
      </w:r>
    </w:p>
    <w:p w14:paraId="687C240E" w14:textId="77777777" w:rsidR="00D5377D" w:rsidRDefault="00D5377D" w:rsidP="00D5377D">
      <w:pPr>
        <w:pStyle w:val="a"/>
        <w:rPr>
          <w:noProof/>
        </w:rPr>
      </w:pPr>
      <w:r>
        <w:rPr>
          <w:noProof/>
        </w:rPr>
        <w:t>Протестувати валідацію даних при введені користувача!</w:t>
      </w:r>
    </w:p>
    <w:p w14:paraId="7D802052" w14:textId="77777777" w:rsidR="00D5377D" w:rsidRDefault="00D5377D" w:rsidP="00D5377D">
      <w:pPr>
        <w:pStyle w:val="a"/>
        <w:rPr>
          <w:noProof/>
        </w:rPr>
      </w:pPr>
      <w:r>
        <w:rPr>
          <w:noProof/>
        </w:rPr>
        <w:t>Якщо картинки повторюються в пункті 2.4, то посилатись до картинок, а не дублювати їх знову!</w:t>
      </w:r>
    </w:p>
    <w:p w14:paraId="01EAB51E" w14:textId="235E9267" w:rsidR="006B7214" w:rsidRDefault="002054A7" w:rsidP="002054A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firstLine="851"/>
        <w:rPr>
          <w:color w:val="000000"/>
        </w:rPr>
      </w:pPr>
      <w:r w:rsidRPr="00462CDA">
        <w:rPr>
          <w:color w:val="000000"/>
        </w:rPr>
        <w:t>Для встановлення та запуску застосунка, вам знадобиться Java Runtime Environment (JRE). Ось кроки, які ви можете виконати:</w:t>
      </w:r>
    </w:p>
    <w:p w14:paraId="4779B697" w14:textId="29891BD1" w:rsidR="002054A7" w:rsidRPr="00462CDA" w:rsidRDefault="006B7214" w:rsidP="006B7214">
      <w:pPr>
        <w:spacing w:after="200" w:line="276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br w:type="page"/>
      </w:r>
    </w:p>
    <w:p w14:paraId="4E84E005" w14:textId="2BD3E37D" w:rsidR="002054A7" w:rsidRPr="00AE06A2" w:rsidRDefault="002054A7" w:rsidP="00AE06A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firstLine="851"/>
        <w:rPr>
          <w:b/>
          <w:bCs/>
          <w:color w:val="000000"/>
        </w:rPr>
      </w:pPr>
      <w:r w:rsidRPr="00AE06A2">
        <w:rPr>
          <w:b/>
          <w:bCs/>
          <w:color w:val="000000"/>
        </w:rPr>
        <w:lastRenderedPageBreak/>
        <w:t>Завантажте та встановіть JRE:</w:t>
      </w:r>
      <w:r w:rsidR="00AE06A2">
        <w:rPr>
          <w:b/>
          <w:bCs/>
          <w:color w:val="000000"/>
        </w:rPr>
        <w:t xml:space="preserve"> </w:t>
      </w:r>
      <w:r w:rsidRPr="00462CDA">
        <w:rPr>
          <w:color w:val="000000"/>
        </w:rPr>
        <w:t>Відвідайте офіційний веб-сайт Java: Java Download.</w:t>
      </w:r>
    </w:p>
    <w:p w14:paraId="52D11B97" w14:textId="62F9CC08" w:rsidR="002054A7" w:rsidRPr="00462CDA" w:rsidRDefault="002054A7" w:rsidP="00AE06A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firstLine="851"/>
        <w:rPr>
          <w:color w:val="000000"/>
        </w:rPr>
      </w:pPr>
      <w:r w:rsidRPr="00462CDA">
        <w:rPr>
          <w:color w:val="000000"/>
        </w:rPr>
        <w:t>Натисніть на кнопку "Download" та виберіть версію JRE для своєї операційної системи (Windows, macOS, або Linux).</w:t>
      </w:r>
      <w:r w:rsidR="00AE06A2" w:rsidRPr="00AE06A2">
        <w:rPr>
          <w:color w:val="000000"/>
        </w:rPr>
        <w:t xml:space="preserve"> </w:t>
      </w:r>
    </w:p>
    <w:p w14:paraId="4A603F83" w14:textId="2ACF8F7D" w:rsidR="002054A7" w:rsidRPr="00462CDA" w:rsidRDefault="002054A7" w:rsidP="00AE06A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firstLine="851"/>
        <w:rPr>
          <w:color w:val="000000"/>
        </w:rPr>
      </w:pPr>
      <w:r w:rsidRPr="00AE06A2">
        <w:rPr>
          <w:b/>
          <w:bCs/>
          <w:color w:val="000000"/>
        </w:rPr>
        <w:t>Перевірте встановлення JRE:</w:t>
      </w:r>
      <w:r w:rsidR="00AE06A2">
        <w:rPr>
          <w:color w:val="000000"/>
        </w:rPr>
        <w:t xml:space="preserve"> </w:t>
      </w:r>
      <w:r w:rsidRPr="00462CDA">
        <w:rPr>
          <w:color w:val="000000"/>
        </w:rPr>
        <w:t>Після завершення установки відкрийте командний рядок або термінал.</w:t>
      </w:r>
    </w:p>
    <w:p w14:paraId="69716758" w14:textId="77777777" w:rsidR="002054A7" w:rsidRDefault="002054A7" w:rsidP="002054A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firstLine="851"/>
        <w:rPr>
          <w:color w:val="000000"/>
        </w:rPr>
      </w:pPr>
      <w:r w:rsidRPr="00462CDA">
        <w:rPr>
          <w:color w:val="000000"/>
        </w:rPr>
        <w:t>Введіть команду java -version і натисніть "Enter". Якщо JRE встановлено, ви побачите інформацію про версію Java.</w:t>
      </w:r>
    </w:p>
    <w:p w14:paraId="2F5C203B" w14:textId="14953A71" w:rsidR="002054A7" w:rsidRPr="002054A7" w:rsidRDefault="002054A7" w:rsidP="00AE06A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firstLine="851"/>
        <w:rPr>
          <w:color w:val="000000"/>
        </w:rPr>
      </w:pPr>
      <w:r w:rsidRPr="00AE06A2">
        <w:rPr>
          <w:b/>
          <w:bCs/>
          <w:color w:val="000000"/>
        </w:rPr>
        <w:t>Запустіть застосунок:</w:t>
      </w:r>
      <w:r w:rsidR="00AE06A2">
        <w:rPr>
          <w:color w:val="000000"/>
        </w:rPr>
        <w:t xml:space="preserve"> </w:t>
      </w:r>
      <w:r w:rsidRPr="00462CDA">
        <w:rPr>
          <w:color w:val="000000"/>
        </w:rPr>
        <w:t xml:space="preserve">Після встановлення JRE, ви можете запустити застосунок </w:t>
      </w:r>
      <w:r w:rsidR="00E27CC2">
        <w:rPr>
          <w:color w:val="000000"/>
          <w:lang w:val="en-US"/>
        </w:rPr>
        <w:t>TaxiCompany</w:t>
      </w:r>
      <w:r w:rsidRPr="00462CDA">
        <w:rPr>
          <w:color w:val="000000"/>
        </w:rPr>
        <w:t>, с</w:t>
      </w:r>
      <w:r>
        <w:rPr>
          <w:color w:val="000000"/>
        </w:rPr>
        <w:t>компільований за допомогою Jav</w:t>
      </w:r>
      <w:r>
        <w:rPr>
          <w:color w:val="000000"/>
          <w:lang w:val="en-US"/>
        </w:rPr>
        <w:t>a</w:t>
      </w:r>
    </w:p>
    <w:p w14:paraId="7C4D4BE0" w14:textId="0611C9DD" w:rsidR="002054A7" w:rsidRPr="00AE06A2" w:rsidRDefault="002054A7" w:rsidP="002054A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firstLine="851"/>
        <w:rPr>
          <w:color w:val="000000"/>
        </w:rPr>
      </w:pPr>
      <w:r w:rsidRPr="0095688C">
        <w:rPr>
          <w:color w:val="000000"/>
        </w:rPr>
        <w:t xml:space="preserve">Вимоги до Технічних Засобів для </w:t>
      </w:r>
      <w:r w:rsidR="008D62C0">
        <w:rPr>
          <w:color w:val="000000"/>
          <w:lang w:val="en-US"/>
        </w:rPr>
        <w:t>TaxiCompany</w:t>
      </w:r>
      <w:r w:rsidR="00AE06A2" w:rsidRPr="00AE06A2">
        <w:rPr>
          <w:color w:val="000000"/>
        </w:rPr>
        <w:t>:</w:t>
      </w:r>
    </w:p>
    <w:p w14:paraId="00F642DC" w14:textId="694AF7C7" w:rsidR="002054A7" w:rsidRPr="002C2FFA" w:rsidRDefault="002054A7" w:rsidP="00AE06A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firstLine="851"/>
        <w:rPr>
          <w:color w:val="000000"/>
        </w:rPr>
      </w:pPr>
      <w:r w:rsidRPr="00AE06A2">
        <w:rPr>
          <w:b/>
          <w:bCs/>
          <w:color w:val="000000"/>
        </w:rPr>
        <w:t>Java Runtime Environment (JRE):</w:t>
      </w:r>
      <w:r w:rsidR="00AE06A2">
        <w:rPr>
          <w:color w:val="000000"/>
        </w:rPr>
        <w:t xml:space="preserve"> </w:t>
      </w:r>
      <w:r w:rsidRPr="002C2FFA">
        <w:rPr>
          <w:color w:val="000000"/>
        </w:rPr>
        <w:t>Застосунок вимагає встановленого Java Runtime Environment для його коректного запуску та роботи.</w:t>
      </w:r>
    </w:p>
    <w:p w14:paraId="12371410" w14:textId="20D4E109" w:rsidR="002054A7" w:rsidRPr="002C2FFA" w:rsidRDefault="002054A7" w:rsidP="00AE06A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firstLine="851"/>
        <w:rPr>
          <w:color w:val="000000"/>
        </w:rPr>
      </w:pPr>
      <w:r w:rsidRPr="00AE06A2">
        <w:rPr>
          <w:b/>
          <w:bCs/>
          <w:color w:val="000000"/>
        </w:rPr>
        <w:t>Операційна система:</w:t>
      </w:r>
      <w:r w:rsidR="00AE06A2">
        <w:rPr>
          <w:color w:val="000000"/>
        </w:rPr>
        <w:t xml:space="preserve"> </w:t>
      </w:r>
      <w:r w:rsidRPr="002C2FFA">
        <w:rPr>
          <w:color w:val="000000"/>
        </w:rPr>
        <w:t>Застосунок підтримує роботу на різних операційних системах, включаючи, але не обмежуючись, Windows, macOS та Linux.</w:t>
      </w:r>
    </w:p>
    <w:p w14:paraId="771E4FD4" w14:textId="24152D65" w:rsidR="002054A7" w:rsidRPr="00AE06A2" w:rsidRDefault="002054A7" w:rsidP="00AE06A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240"/>
        <w:ind w:firstLine="851"/>
        <w:rPr>
          <w:b/>
          <w:bCs/>
          <w:color w:val="000000"/>
        </w:rPr>
      </w:pPr>
      <w:r w:rsidRPr="00AE06A2">
        <w:rPr>
          <w:b/>
          <w:bCs/>
          <w:color w:val="000000"/>
        </w:rPr>
        <w:t>Локальне Зберігання:</w:t>
      </w:r>
      <w:r w:rsidR="00AE06A2">
        <w:rPr>
          <w:b/>
          <w:bCs/>
          <w:color w:val="000000"/>
        </w:rPr>
        <w:t xml:space="preserve"> </w:t>
      </w:r>
      <w:r w:rsidRPr="002C2FFA">
        <w:rPr>
          <w:color w:val="000000"/>
        </w:rPr>
        <w:t xml:space="preserve">Застосунок працює з локальними файлами для зберігання та обробки інформації. </w:t>
      </w:r>
    </w:p>
    <w:p w14:paraId="12B7C927" w14:textId="77777777" w:rsidR="008D62C0" w:rsidRDefault="002054A7" w:rsidP="008D62C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firstLine="851"/>
        <w:rPr>
          <w:color w:val="000000"/>
        </w:rPr>
      </w:pPr>
      <w:r>
        <w:t xml:space="preserve">Для запуску програми вам необхідно натиснути 2 рази по </w:t>
      </w:r>
      <w:r w:rsidR="008D62C0">
        <w:rPr>
          <w:color w:val="000000"/>
          <w:lang w:val="en-US"/>
        </w:rPr>
        <w:t>TaxiCompany</w:t>
      </w:r>
      <w:r w:rsidRPr="00595C18">
        <w:t>.</w:t>
      </w:r>
      <w:r>
        <w:rPr>
          <w:lang w:val="en-US"/>
        </w:rPr>
        <w:t>exe</w:t>
      </w:r>
      <w:r>
        <w:t xml:space="preserve">. Після запуску відкривається меню авторизації та реєстрації. Після авторизації в систему користувачеві доступні </w:t>
      </w:r>
      <w:r w:rsidR="008D62C0" w:rsidRPr="00E27CC2">
        <w:rPr>
          <w:color w:val="000000"/>
        </w:rPr>
        <w:t>7</w:t>
      </w:r>
      <w:r w:rsidR="008D62C0">
        <w:rPr>
          <w:color w:val="000000"/>
        </w:rPr>
        <w:t xml:space="preserve"> основних пунктів </w:t>
      </w:r>
    </w:p>
    <w:p w14:paraId="2FAC949E" w14:textId="77777777" w:rsidR="008D62C0" w:rsidRPr="003F7D0F" w:rsidRDefault="008D62C0" w:rsidP="00E27CC2">
      <w:pPr>
        <w:pStyle w:val="a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</w:rPr>
      </w:pPr>
      <w:r>
        <w:rPr>
          <w:color w:val="000000"/>
          <w:lang w:val="ru-RU"/>
        </w:rPr>
        <w:t>Вод</w:t>
      </w:r>
      <w:r>
        <w:rPr>
          <w:color w:val="000000"/>
        </w:rPr>
        <w:t>ії</w:t>
      </w:r>
      <w:r w:rsidRPr="004E7C43">
        <w:rPr>
          <w:color w:val="000000"/>
        </w:rPr>
        <w:t xml:space="preserve"> (інформація про </w:t>
      </w:r>
      <w:r>
        <w:rPr>
          <w:color w:val="000000"/>
        </w:rPr>
        <w:t>водіїв</w:t>
      </w:r>
      <w:r w:rsidRPr="004E7C43">
        <w:rPr>
          <w:color w:val="000000"/>
        </w:rPr>
        <w:t>).</w:t>
      </w:r>
    </w:p>
    <w:p w14:paraId="0ACE34C3" w14:textId="77777777" w:rsidR="008D62C0" w:rsidRDefault="008D62C0" w:rsidP="00E27CC2">
      <w:pPr>
        <w:pStyle w:val="a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ind w:left="0" w:firstLine="851"/>
        <w:contextualSpacing/>
        <w:rPr>
          <w:color w:val="000000"/>
        </w:rPr>
      </w:pPr>
      <w:r>
        <w:rPr>
          <w:color w:val="000000"/>
        </w:rPr>
        <w:t>Графік роботи</w:t>
      </w:r>
      <w:r w:rsidRPr="00AE06A2">
        <w:rPr>
          <w:color w:val="000000"/>
        </w:rPr>
        <w:t xml:space="preserve"> </w:t>
      </w:r>
      <w:r>
        <w:rPr>
          <w:color w:val="000000"/>
        </w:rPr>
        <w:t>(інформація про графік роботи)</w:t>
      </w:r>
      <w:r w:rsidRPr="004E7C43">
        <w:rPr>
          <w:color w:val="000000"/>
        </w:rPr>
        <w:t>.</w:t>
      </w:r>
    </w:p>
    <w:p w14:paraId="23CADBA2" w14:textId="77777777" w:rsidR="008D62C0" w:rsidRDefault="008D62C0" w:rsidP="00E27CC2">
      <w:pPr>
        <w:pStyle w:val="a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ind w:left="0" w:firstLine="851"/>
        <w:contextualSpacing/>
        <w:rPr>
          <w:color w:val="000000"/>
        </w:rPr>
      </w:pPr>
      <w:r>
        <w:rPr>
          <w:color w:val="000000"/>
        </w:rPr>
        <w:t>Вільні автомобілі</w:t>
      </w:r>
      <w:r w:rsidRPr="004E7C43">
        <w:rPr>
          <w:color w:val="000000"/>
        </w:rPr>
        <w:t xml:space="preserve"> (</w:t>
      </w:r>
      <w:r>
        <w:rPr>
          <w:color w:val="000000"/>
        </w:rPr>
        <w:t>інформація про вільні авто)</w:t>
      </w:r>
      <w:r w:rsidRPr="004E7C43">
        <w:rPr>
          <w:color w:val="000000"/>
        </w:rPr>
        <w:t>.</w:t>
      </w:r>
    </w:p>
    <w:p w14:paraId="38589192" w14:textId="77777777" w:rsidR="008D62C0" w:rsidRDefault="008D62C0" w:rsidP="00E27CC2">
      <w:pPr>
        <w:pStyle w:val="a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ind w:left="0" w:firstLine="851"/>
        <w:contextualSpacing/>
        <w:rPr>
          <w:color w:val="000000"/>
        </w:rPr>
      </w:pPr>
      <w:r>
        <w:rPr>
          <w:color w:val="000000"/>
        </w:rPr>
        <w:t>Додавання інформації (функція з можливістю додавання).</w:t>
      </w:r>
    </w:p>
    <w:p w14:paraId="38D55EF6" w14:textId="77777777" w:rsidR="008D62C0" w:rsidRDefault="008D62C0" w:rsidP="00E27CC2">
      <w:pPr>
        <w:pStyle w:val="a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ind w:left="0" w:firstLine="851"/>
        <w:contextualSpacing/>
        <w:rPr>
          <w:color w:val="000000"/>
        </w:rPr>
      </w:pPr>
      <w:r>
        <w:rPr>
          <w:color w:val="000000"/>
        </w:rPr>
        <w:t>Видалення інформації (функція з можливістю видалення).</w:t>
      </w:r>
    </w:p>
    <w:p w14:paraId="6CA8E3CC" w14:textId="77777777" w:rsidR="008D62C0" w:rsidRPr="003F7D0F" w:rsidRDefault="008D62C0" w:rsidP="00E27CC2">
      <w:pPr>
        <w:pStyle w:val="a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ind w:left="0" w:firstLine="851"/>
        <w:contextualSpacing/>
        <w:rPr>
          <w:color w:val="000000"/>
        </w:rPr>
      </w:pPr>
      <w:r>
        <w:rPr>
          <w:color w:val="000000"/>
        </w:rPr>
        <w:t>Пошук (по всім файлам</w:t>
      </w:r>
      <w:r w:rsidRPr="003F7D0F">
        <w:rPr>
          <w:color w:val="000000"/>
          <w:lang w:val="ru-RU"/>
        </w:rPr>
        <w:t>)</w:t>
      </w:r>
      <w:r>
        <w:rPr>
          <w:color w:val="000000"/>
          <w:lang w:val="en-US"/>
        </w:rPr>
        <w:t>.</w:t>
      </w:r>
    </w:p>
    <w:p w14:paraId="3010FDA2" w14:textId="6448E63C" w:rsidR="00245AA8" w:rsidRPr="00245AA8" w:rsidRDefault="002054A7" w:rsidP="008D62C0">
      <w:pPr>
        <w:rPr>
          <w:noProof/>
        </w:rPr>
      </w:pPr>
      <w:r>
        <w:rPr>
          <w:color w:val="000000"/>
        </w:rPr>
        <w:t>Коли користувач завершив роботу в програмі він може натиснути вихід і програма завершить свою роботу.</w:t>
      </w:r>
      <w:r w:rsidRPr="00595C18">
        <w:rPr>
          <w:color w:val="000000"/>
        </w:rPr>
        <w:t>.</w:t>
      </w:r>
      <w:r w:rsidR="00245AA8" w:rsidRPr="00245AA8">
        <w:rPr>
          <w:noProof/>
        </w:rPr>
        <w:br w:type="page"/>
      </w:r>
    </w:p>
    <w:p w14:paraId="16DF0460" w14:textId="77777777" w:rsidR="00AB34AC" w:rsidRPr="00CE7E47" w:rsidRDefault="00AB34AC" w:rsidP="00CE7E47">
      <w:pPr>
        <w:pStyle w:val="af6"/>
      </w:pPr>
      <w:bookmarkStart w:id="56" w:name="_Toc39041667"/>
      <w:bookmarkStart w:id="57" w:name="_Toc160890503"/>
      <w:r w:rsidRPr="00CE7E47">
        <w:lastRenderedPageBreak/>
        <w:t>В</w:t>
      </w:r>
      <w:r w:rsidR="00110954" w:rsidRPr="00CE7E47">
        <w:t>ИСНОВКИ</w:t>
      </w:r>
      <w:bookmarkEnd w:id="56"/>
      <w:bookmarkEnd w:id="57"/>
    </w:p>
    <w:p w14:paraId="5F654991" w14:textId="4FFE8148" w:rsidR="008D62C0" w:rsidRPr="00E05204" w:rsidRDefault="008D62C0" w:rsidP="008D62C0">
      <w:pPr>
        <w:rPr>
          <w:lang w:val="ru-RU"/>
        </w:rPr>
      </w:pPr>
      <w:r>
        <w:t>Під час навчальної практики було обрано створення системи управління співробітниками компанії таксі. Програма розроблена з можливістю ефективної роботи з текстовими даними та забезпечує інтернаціоналізацію. У програмі реалізовано такі функції, як виведення даних з текстового файлу, операції з цими даними та управління персоналом.</w:t>
      </w:r>
    </w:p>
    <w:p w14:paraId="401BCBB5" w14:textId="373971ED" w:rsidR="008D62C0" w:rsidRPr="00E05204" w:rsidRDefault="008D62C0" w:rsidP="008D62C0">
      <w:pPr>
        <w:rPr>
          <w:lang w:val="ru-RU"/>
        </w:rPr>
      </w:pPr>
      <w:r>
        <w:t>Дизайн програми ретельно продуманий і має просту, але зручну для користувача структуру. Використано емодзі та курсив для покращення візуального вигляду. Це дозволяє зробити взаємодію з програмою приємною для користувача.</w:t>
      </w:r>
    </w:p>
    <w:p w14:paraId="5955B400" w14:textId="0562B7FF" w:rsidR="00AB34AC" w:rsidRPr="00731F87" w:rsidRDefault="008D62C0" w:rsidP="008D62C0">
      <w:pPr>
        <w:rPr>
          <w:noProof/>
        </w:rPr>
      </w:pPr>
      <w:r>
        <w:t>Програма створена з використанням мови програмування Java та відмінно працює в середовищі IntelliJ IDEA. Розробник має намір подальше вдосконалення програм та створення схожих проектів у майбутньому.</w:t>
      </w:r>
      <w:r w:rsidR="00AB34AC" w:rsidRPr="00731F87">
        <w:rPr>
          <w:noProof/>
        </w:rPr>
        <w:br w:type="page"/>
      </w:r>
    </w:p>
    <w:p w14:paraId="47E75B83" w14:textId="77777777" w:rsidR="00B466A9" w:rsidRPr="00A048C6" w:rsidRDefault="00A048C6" w:rsidP="00062CDA">
      <w:pPr>
        <w:pStyle w:val="af6"/>
        <w:rPr>
          <w:noProof/>
        </w:rPr>
      </w:pPr>
      <w:bookmarkStart w:id="58" w:name="_Toc39041668"/>
      <w:bookmarkStart w:id="59" w:name="_Toc160890504"/>
      <w:r w:rsidRPr="00A048C6">
        <w:rPr>
          <w:noProof/>
        </w:rPr>
        <w:lastRenderedPageBreak/>
        <w:t>ПЕРЕЛІК ВИКОРИСТАНИХ ДЖЕРЕЛ</w:t>
      </w:r>
      <w:bookmarkEnd w:id="58"/>
      <w:bookmarkEnd w:id="59"/>
    </w:p>
    <w:p w14:paraId="47A2111C" w14:textId="04B63D9A" w:rsidR="006B6026" w:rsidRDefault="000C4BF9" w:rsidP="000C690C">
      <w:pPr>
        <w:pStyle w:val="a"/>
        <w:numPr>
          <w:ilvl w:val="0"/>
          <w:numId w:val="25"/>
        </w:numPr>
        <w:tabs>
          <w:tab w:val="clear" w:pos="993"/>
          <w:tab w:val="left" w:pos="1134"/>
        </w:tabs>
        <w:ind w:firstLine="851"/>
        <w:jc w:val="left"/>
      </w:pPr>
      <w:bookmarkStart w:id="60" w:name="_Hlk132253630"/>
      <w:r w:rsidRPr="000C4BF9">
        <w:t>Що таке ERP-система управління підприємством та де її краще розмістити?</w:t>
      </w:r>
      <w:r w:rsidR="00A37B45" w:rsidRPr="00FB39EE">
        <w:t xml:space="preserve"> </w:t>
      </w:r>
      <w:r w:rsidR="006B6026" w:rsidRPr="006B6026">
        <w:t xml:space="preserve">URL: </w:t>
      </w:r>
      <w:r w:rsidRPr="000C4BF9">
        <w:t xml:space="preserve">https://www.sim-networks.com/ukr/blog/enterprise-resource-planning-systems-and-cloud-infrastructure </w:t>
      </w:r>
      <w:r w:rsidR="006B6026" w:rsidRPr="006B6026">
        <w:t xml:space="preserve">(дата звернення: </w:t>
      </w:r>
      <w:r>
        <w:t>09</w:t>
      </w:r>
      <w:r w:rsidR="006B6026" w:rsidRPr="006B6026">
        <w:t>.0</w:t>
      </w:r>
      <w:r>
        <w:t>3</w:t>
      </w:r>
      <w:r w:rsidR="006B6026" w:rsidRPr="006B6026">
        <w:t>.2024).</w:t>
      </w:r>
    </w:p>
    <w:p w14:paraId="50735F78" w14:textId="4EFCE1FC" w:rsidR="00A37B45" w:rsidRPr="003808BD" w:rsidRDefault="000C4BF9" w:rsidP="006B6026">
      <w:pPr>
        <w:pStyle w:val="a"/>
        <w:numPr>
          <w:ilvl w:val="0"/>
          <w:numId w:val="25"/>
        </w:numPr>
        <w:tabs>
          <w:tab w:val="clear" w:pos="993"/>
          <w:tab w:val="left" w:pos="1134"/>
        </w:tabs>
        <w:ind w:firstLine="851"/>
        <w:jc w:val="left"/>
      </w:pPr>
      <w:r w:rsidRPr="000C4BF9">
        <w:t>Що таке інформаційна система управління персоналом (HRIS)?</w:t>
      </w:r>
      <w:r w:rsidR="00A37B45" w:rsidRPr="00780AAE">
        <w:t xml:space="preserve"> </w:t>
      </w:r>
      <w:r w:rsidR="006B6026" w:rsidRPr="006B6026">
        <w:t>URL:</w:t>
      </w:r>
      <w:r w:rsidR="006B6026">
        <w:t xml:space="preserve"> </w:t>
      </w:r>
      <w:r w:rsidRPr="000C4BF9">
        <w:t>https://peopleforce.io/uk/hr-glossary/human-resource-information-system</w:t>
      </w:r>
      <w:r w:rsidR="006B6026" w:rsidRPr="006B6026">
        <w:t xml:space="preserve"> (дата звернення: </w:t>
      </w:r>
      <w:r>
        <w:t>09</w:t>
      </w:r>
      <w:r w:rsidR="006B6026" w:rsidRPr="006B6026">
        <w:t>.0</w:t>
      </w:r>
      <w:r>
        <w:t>3</w:t>
      </w:r>
      <w:r w:rsidR="006B6026" w:rsidRPr="006B6026">
        <w:t>.2024).</w:t>
      </w:r>
    </w:p>
    <w:p w14:paraId="20379452" w14:textId="0E280D73" w:rsidR="006B6026" w:rsidRDefault="006B6026" w:rsidP="00A37B45">
      <w:pPr>
        <w:pStyle w:val="a"/>
        <w:numPr>
          <w:ilvl w:val="0"/>
          <w:numId w:val="25"/>
        </w:numPr>
        <w:tabs>
          <w:tab w:val="clear" w:pos="993"/>
          <w:tab w:val="left" w:pos="1134"/>
        </w:tabs>
        <w:ind w:firstLine="851"/>
        <w:jc w:val="left"/>
      </w:pPr>
      <w:r w:rsidRPr="006B6026">
        <w:t>Работа с JSON. URL: https://developer.mozilla.org/en-</w:t>
      </w:r>
      <w:r>
        <w:rPr>
          <w:lang w:val="en-US"/>
        </w:rPr>
        <w:t>U</w:t>
      </w:r>
      <w:r w:rsidRPr="006B6026">
        <w:t xml:space="preserve">S/docs/Learn/JavaScript/Objects/JSON (дата звернення: </w:t>
      </w:r>
      <w:r w:rsidR="00AA1F2A">
        <w:t>09</w:t>
      </w:r>
      <w:r w:rsidR="00AA1F2A" w:rsidRPr="006B6026">
        <w:t>.0</w:t>
      </w:r>
      <w:r w:rsidR="00AA1F2A">
        <w:t>3</w:t>
      </w:r>
      <w:r w:rsidRPr="006B6026">
        <w:t>.2024).</w:t>
      </w:r>
    </w:p>
    <w:p w14:paraId="79F6F3D5" w14:textId="54B4B685" w:rsidR="006B6026" w:rsidRDefault="006B6026" w:rsidP="004D3BE4">
      <w:pPr>
        <w:pStyle w:val="a"/>
        <w:numPr>
          <w:ilvl w:val="0"/>
          <w:numId w:val="25"/>
        </w:numPr>
        <w:tabs>
          <w:tab w:val="clear" w:pos="993"/>
          <w:tab w:val="left" w:pos="1134"/>
        </w:tabs>
        <w:ind w:firstLine="851"/>
        <w:jc w:val="left"/>
      </w:pPr>
      <w:r w:rsidRPr="006B6026">
        <w:t>Google Style Guides</w:t>
      </w:r>
      <w:r w:rsidR="00A37B45" w:rsidRPr="00083607">
        <w:t xml:space="preserve">. </w:t>
      </w:r>
      <w:r w:rsidRPr="006B6026">
        <w:t xml:space="preserve">URL: https://google.github.io/styleguide/ (дата звернення: </w:t>
      </w:r>
      <w:r w:rsidR="00AA1F2A">
        <w:t>09</w:t>
      </w:r>
      <w:r w:rsidR="00AA1F2A" w:rsidRPr="006B6026">
        <w:t>.0</w:t>
      </w:r>
      <w:r w:rsidR="00AA1F2A">
        <w:t>3</w:t>
      </w:r>
      <w:r w:rsidRPr="006B6026">
        <w:t>.2024).</w:t>
      </w:r>
    </w:p>
    <w:p w14:paraId="5798760E" w14:textId="4AFBC4B2" w:rsidR="004D3BE4" w:rsidRDefault="004D3BE4" w:rsidP="006E2EF5">
      <w:pPr>
        <w:pStyle w:val="a"/>
        <w:numPr>
          <w:ilvl w:val="0"/>
          <w:numId w:val="25"/>
        </w:numPr>
        <w:tabs>
          <w:tab w:val="clear" w:pos="993"/>
          <w:tab w:val="left" w:pos="1134"/>
        </w:tabs>
        <w:ind w:firstLine="851"/>
        <w:jc w:val="left"/>
      </w:pPr>
      <w:r w:rsidRPr="004D3BE4">
        <w:t>SonarLint</w:t>
      </w:r>
      <w:r w:rsidR="00A37B45" w:rsidRPr="00F96C1E">
        <w:t xml:space="preserve">. </w:t>
      </w:r>
      <w:r w:rsidRPr="004D3BE4">
        <w:t xml:space="preserve">URL: https://plugins.jetbrains.com/plugin/7973-sonarlint (дата звернення: </w:t>
      </w:r>
      <w:r w:rsidR="00AA1F2A">
        <w:t>09</w:t>
      </w:r>
      <w:r w:rsidR="00AA1F2A" w:rsidRPr="006B6026">
        <w:t>.0</w:t>
      </w:r>
      <w:r w:rsidR="00AA1F2A">
        <w:t>3</w:t>
      </w:r>
      <w:r w:rsidRPr="004D3BE4">
        <w:t>.2024).</w:t>
      </w:r>
    </w:p>
    <w:p w14:paraId="025CA0A1" w14:textId="7C8C1372" w:rsidR="00A37B45" w:rsidRDefault="00AA1F2A" w:rsidP="006E2EF5">
      <w:pPr>
        <w:pStyle w:val="a"/>
        <w:numPr>
          <w:ilvl w:val="0"/>
          <w:numId w:val="25"/>
        </w:numPr>
        <w:tabs>
          <w:tab w:val="clear" w:pos="993"/>
          <w:tab w:val="left" w:pos="1134"/>
        </w:tabs>
        <w:ind w:firstLine="851"/>
        <w:jc w:val="left"/>
      </w:pPr>
      <w:r w:rsidRPr="00AA1F2A">
        <w:rPr>
          <w:lang w:val="ru-RU"/>
        </w:rPr>
        <w:t>Всеукраїнська служба таксі</w:t>
      </w:r>
      <w:r w:rsidR="00A37B45" w:rsidRPr="0051123B">
        <w:t xml:space="preserve">. </w:t>
      </w:r>
      <w:r w:rsidR="00704E0A" w:rsidRPr="00704E0A">
        <w:t xml:space="preserve">URL: </w:t>
      </w:r>
      <w:r w:rsidRPr="00AA1F2A">
        <w:t>https://taxi838.ua/ua/</w:t>
      </w:r>
      <w:r w:rsidR="00704E0A" w:rsidRPr="00704E0A">
        <w:t xml:space="preserve"> (дата звернення: </w:t>
      </w:r>
      <w:r>
        <w:t>09</w:t>
      </w:r>
      <w:r w:rsidRPr="006B6026">
        <w:t>.0</w:t>
      </w:r>
      <w:r>
        <w:t>3</w:t>
      </w:r>
      <w:r w:rsidR="00704E0A" w:rsidRPr="00704E0A">
        <w:t>.2024).</w:t>
      </w:r>
    </w:p>
    <w:p w14:paraId="17BEDF2A" w14:textId="6C66EA14" w:rsidR="001C671F" w:rsidRDefault="00AA1F2A" w:rsidP="00780C3F">
      <w:pPr>
        <w:pStyle w:val="a"/>
        <w:numPr>
          <w:ilvl w:val="0"/>
          <w:numId w:val="25"/>
        </w:numPr>
        <w:tabs>
          <w:tab w:val="clear" w:pos="993"/>
          <w:tab w:val="left" w:pos="1134"/>
        </w:tabs>
        <w:ind w:firstLine="851"/>
        <w:jc w:val="left"/>
      </w:pPr>
      <w:r w:rsidRPr="00AA1F2A">
        <w:rPr>
          <w:lang w:val="en-US"/>
        </w:rPr>
        <w:t>Uklon</w:t>
      </w:r>
      <w:r>
        <w:t>.</w:t>
      </w:r>
      <w:r w:rsidRPr="00AA1F2A">
        <w:t xml:space="preserve"> Рухай свій світ!</w:t>
      </w:r>
      <w:r w:rsidR="00A37B45" w:rsidRPr="007521CC">
        <w:t xml:space="preserve">. </w:t>
      </w:r>
      <w:bookmarkEnd w:id="60"/>
      <w:r w:rsidR="00704E0A" w:rsidRPr="00704E0A">
        <w:t xml:space="preserve">URL: </w:t>
      </w:r>
      <w:r w:rsidRPr="00AA1F2A">
        <w:t>https://uklon.com.ua/</w:t>
      </w:r>
      <w:r w:rsidR="00704E0A" w:rsidRPr="00704E0A">
        <w:t xml:space="preserve"> (дата звернення: </w:t>
      </w:r>
      <w:r>
        <w:t>09</w:t>
      </w:r>
      <w:r w:rsidRPr="006B6026">
        <w:t>.0</w:t>
      </w:r>
      <w:r>
        <w:t>3</w:t>
      </w:r>
      <w:r w:rsidR="00704E0A" w:rsidRPr="00704E0A">
        <w:t>.2024).</w:t>
      </w:r>
    </w:p>
    <w:p w14:paraId="10841B83" w14:textId="77777777" w:rsidR="00B5509B" w:rsidRDefault="00B5509B">
      <w:pPr>
        <w:spacing w:after="200" w:line="276" w:lineRule="auto"/>
        <w:ind w:firstLine="0"/>
        <w:contextualSpacing w:val="0"/>
        <w:jc w:val="left"/>
        <w:sectPr w:rsidR="00B5509B" w:rsidSect="001A4DA2">
          <w:headerReference w:type="default" r:id="rId44"/>
          <w:footerReference w:type="default" r:id="rId45"/>
          <w:pgSz w:w="11906" w:h="16838"/>
          <w:pgMar w:top="954" w:right="850" w:bottom="1134" w:left="1701" w:header="708" w:footer="1344" w:gutter="0"/>
          <w:cols w:space="708"/>
          <w:docGrid w:linePitch="381"/>
        </w:sectPr>
      </w:pPr>
      <w:r>
        <w:br w:type="page"/>
      </w:r>
    </w:p>
    <w:p w14:paraId="372039FC" w14:textId="77777777" w:rsidR="00B5509B" w:rsidRDefault="00131221" w:rsidP="00131221">
      <w:pPr>
        <w:pStyle w:val="af6"/>
      </w:pPr>
      <w:bookmarkStart w:id="61" w:name="_Toc160890505"/>
      <w:bookmarkStart w:id="62" w:name="_Hlk157704103"/>
      <w:r>
        <w:lastRenderedPageBreak/>
        <w:t>Додаток 1. Структур</w:t>
      </w:r>
      <w:r w:rsidR="00F02EBC">
        <w:t>н</w:t>
      </w:r>
      <w:r>
        <w:t>а</w:t>
      </w:r>
      <w:r w:rsidR="00F02EBC">
        <w:t xml:space="preserve"> схема</w:t>
      </w:r>
      <w:r>
        <w:t xml:space="preserve"> даних</w:t>
      </w:r>
      <w:bookmarkEnd w:id="61"/>
    </w:p>
    <w:p w14:paraId="149E3C56" w14:textId="0AC6BF87" w:rsidR="00AB1DA6" w:rsidRDefault="00AB1DA6">
      <w:pPr>
        <w:spacing w:after="200" w:line="276" w:lineRule="auto"/>
        <w:ind w:firstLine="0"/>
        <w:contextualSpacing w:val="0"/>
        <w:jc w:val="left"/>
      </w:pPr>
      <w:r w:rsidRPr="00AB1DA6">
        <w:rPr>
          <w:noProof/>
        </w:rPr>
        <w:drawing>
          <wp:inline distT="0" distB="0" distL="0" distR="0" wp14:anchorId="05AE448F" wp14:editId="0988E35E">
            <wp:extent cx="4848902" cy="3391373"/>
            <wp:effectExtent l="0" t="0" r="8890" b="0"/>
            <wp:docPr id="838076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7627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CF2E" w14:textId="77777777" w:rsidR="00AB1DA6" w:rsidRDefault="00AB1DA6">
      <w:pPr>
        <w:spacing w:after="200" w:line="276" w:lineRule="auto"/>
        <w:ind w:firstLine="0"/>
        <w:contextualSpacing w:val="0"/>
        <w:jc w:val="left"/>
      </w:pPr>
      <w:r>
        <w:br w:type="page"/>
      </w:r>
    </w:p>
    <w:p w14:paraId="0A079D6E" w14:textId="77777777" w:rsidR="00466527" w:rsidRDefault="00466527">
      <w:pPr>
        <w:spacing w:after="200" w:line="276" w:lineRule="auto"/>
        <w:ind w:firstLine="0"/>
        <w:contextualSpacing w:val="0"/>
        <w:jc w:val="left"/>
        <w:sectPr w:rsidR="00466527" w:rsidSect="001A4DA2">
          <w:headerReference w:type="default" r:id="rId47"/>
          <w:pgSz w:w="11906" w:h="16838"/>
          <w:pgMar w:top="954" w:right="850" w:bottom="1134" w:left="1701" w:header="708" w:footer="2551" w:gutter="0"/>
          <w:cols w:space="708"/>
          <w:docGrid w:linePitch="381"/>
        </w:sectPr>
      </w:pPr>
    </w:p>
    <w:p w14:paraId="157D6F02" w14:textId="6C1E9070" w:rsidR="00B5509B" w:rsidRPr="0062392B" w:rsidRDefault="00AB1DA6" w:rsidP="00AB1DA6">
      <w:pPr>
        <w:ind w:firstLine="0"/>
        <w:jc w:val="center"/>
      </w:pPr>
      <w:r w:rsidRPr="00AB1DA6">
        <w:rPr>
          <w:noProof/>
        </w:rPr>
        <w:lastRenderedPageBreak/>
        <w:drawing>
          <wp:inline distT="0" distB="0" distL="0" distR="0" wp14:anchorId="6B97FDEA" wp14:editId="41063ADD">
            <wp:extent cx="3998045" cy="3524250"/>
            <wp:effectExtent l="0" t="0" r="2540" b="0"/>
            <wp:docPr id="1029849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4991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4944" cy="354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6DC9" w14:textId="436F4FE3" w:rsidR="00775E71" w:rsidRDefault="00AB1DA6" w:rsidP="00AB1DA6">
      <w:pPr>
        <w:ind w:firstLine="0"/>
        <w:rPr>
          <w:lang w:val="ru-RU"/>
        </w:rPr>
      </w:pPr>
      <w:r w:rsidRPr="00AB1DA6">
        <w:rPr>
          <w:noProof/>
          <w:lang w:val="ru-RU"/>
        </w:rPr>
        <w:drawing>
          <wp:inline distT="0" distB="0" distL="0" distR="0" wp14:anchorId="73EC5DF7" wp14:editId="440FB0D4">
            <wp:extent cx="2800350" cy="4251381"/>
            <wp:effectExtent l="0" t="0" r="0" b="0"/>
            <wp:docPr id="253611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1170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2236" cy="428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1DA6">
        <w:rPr>
          <w:noProof/>
          <w:lang w:val="ru-RU"/>
        </w:rPr>
        <w:drawing>
          <wp:inline distT="0" distB="0" distL="0" distR="0" wp14:anchorId="7F1F4523" wp14:editId="7B364476">
            <wp:extent cx="2076450" cy="4695857"/>
            <wp:effectExtent l="0" t="0" r="0" b="9525"/>
            <wp:docPr id="1835348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4880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03960" cy="475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EFD7" w14:textId="77777777" w:rsidR="00775E71" w:rsidRDefault="00775E71" w:rsidP="00B5509B">
      <w:pPr>
        <w:ind w:firstLine="0"/>
        <w:rPr>
          <w:lang w:val="ru-RU"/>
        </w:rPr>
      </w:pPr>
    </w:p>
    <w:p w14:paraId="2B8CBD6A" w14:textId="4BEA48BD" w:rsidR="00775E71" w:rsidRPr="004D7969" w:rsidRDefault="00775E71" w:rsidP="00B5509B">
      <w:pPr>
        <w:ind w:firstLine="0"/>
        <w:rPr>
          <w:lang w:val="ru-RU"/>
        </w:rPr>
        <w:sectPr w:rsidR="00775E71" w:rsidRPr="004D7969" w:rsidSect="001A4DA2">
          <w:headerReference w:type="default" r:id="rId51"/>
          <w:pgSz w:w="11906" w:h="16838"/>
          <w:pgMar w:top="954" w:right="850" w:bottom="1134" w:left="1701" w:header="708" w:footer="1417" w:gutter="0"/>
          <w:cols w:space="708"/>
          <w:docGrid w:linePitch="381"/>
        </w:sectPr>
      </w:pPr>
    </w:p>
    <w:p w14:paraId="514B4A72" w14:textId="77777777" w:rsidR="00F02EBC" w:rsidRPr="00F02EBC" w:rsidRDefault="00F02EBC" w:rsidP="00206173">
      <w:pPr>
        <w:pStyle w:val="af6"/>
        <w:rPr>
          <w:lang w:val="ru-RU"/>
        </w:rPr>
      </w:pPr>
      <w:bookmarkStart w:id="63" w:name="_Toc160890506"/>
      <w:r w:rsidRPr="00116BAB">
        <w:lastRenderedPageBreak/>
        <w:t>Додаток 2. Документація до програмного коду</w:t>
      </w:r>
      <w:bookmarkEnd w:id="63"/>
    </w:p>
    <w:p w14:paraId="6ADFBB2D" w14:textId="35332EB7" w:rsidR="00775E71" w:rsidRDefault="00E05204">
      <w:pPr>
        <w:spacing w:after="200" w:line="276" w:lineRule="auto"/>
        <w:ind w:firstLine="0"/>
        <w:contextualSpacing w:val="0"/>
        <w:jc w:val="left"/>
      </w:pPr>
      <w:r w:rsidRPr="00E05204">
        <w:rPr>
          <w:noProof/>
        </w:rPr>
        <w:drawing>
          <wp:inline distT="0" distB="0" distL="0" distR="0" wp14:anchorId="0793EACA" wp14:editId="25FF0B31">
            <wp:extent cx="3581400" cy="1787263"/>
            <wp:effectExtent l="0" t="0" r="0" b="3810"/>
            <wp:docPr id="986498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9821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92109" cy="17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07F9" w14:textId="1A0EEA09" w:rsidR="00775E71" w:rsidRDefault="00E05204" w:rsidP="00775E71">
      <w:pPr>
        <w:tabs>
          <w:tab w:val="left" w:pos="1005"/>
        </w:tabs>
        <w:spacing w:after="200" w:line="276" w:lineRule="auto"/>
        <w:ind w:firstLine="0"/>
        <w:contextualSpacing w:val="0"/>
        <w:jc w:val="left"/>
      </w:pPr>
      <w:r w:rsidRPr="00E05204">
        <w:rPr>
          <w:noProof/>
        </w:rPr>
        <w:drawing>
          <wp:inline distT="0" distB="0" distL="0" distR="0" wp14:anchorId="49350B26" wp14:editId="56686D4A">
            <wp:extent cx="3600450" cy="2161474"/>
            <wp:effectExtent l="0" t="0" r="0" b="0"/>
            <wp:docPr id="1458218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1899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8268" cy="217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CAD4" w14:textId="0D25BB98" w:rsidR="00775E71" w:rsidRDefault="00E05204" w:rsidP="00775E71">
      <w:pPr>
        <w:tabs>
          <w:tab w:val="left" w:pos="1005"/>
        </w:tabs>
        <w:spacing w:after="200" w:line="276" w:lineRule="auto"/>
        <w:ind w:firstLine="0"/>
        <w:contextualSpacing w:val="0"/>
        <w:jc w:val="left"/>
      </w:pPr>
      <w:r w:rsidRPr="00E05204">
        <w:rPr>
          <w:noProof/>
        </w:rPr>
        <w:drawing>
          <wp:inline distT="0" distB="0" distL="0" distR="0" wp14:anchorId="7B9A76F4" wp14:editId="6CA9692A">
            <wp:extent cx="5940425" cy="1746885"/>
            <wp:effectExtent l="0" t="0" r="3175" b="5715"/>
            <wp:docPr id="681650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5092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BA55" w14:textId="241C8AC9" w:rsidR="00F02EBC" w:rsidRPr="0062392B" w:rsidRDefault="00F02EBC">
      <w:pPr>
        <w:spacing w:after="200" w:line="276" w:lineRule="auto"/>
        <w:ind w:firstLine="0"/>
        <w:contextualSpacing w:val="0"/>
        <w:jc w:val="left"/>
        <w:sectPr w:rsidR="00F02EBC" w:rsidRPr="0062392B" w:rsidSect="001A4DA2">
          <w:headerReference w:type="default" r:id="rId55"/>
          <w:pgSz w:w="11906" w:h="16838"/>
          <w:pgMar w:top="954" w:right="850" w:bottom="1134" w:left="1701" w:header="708" w:footer="2551" w:gutter="0"/>
          <w:cols w:space="708"/>
          <w:docGrid w:linePitch="381"/>
        </w:sectPr>
      </w:pPr>
      <w:r w:rsidRPr="0062392B">
        <w:br w:type="page"/>
      </w:r>
    </w:p>
    <w:p w14:paraId="67544171" w14:textId="15D2B9BF" w:rsidR="00F02EBC" w:rsidRPr="0062392B" w:rsidRDefault="00E05204" w:rsidP="00775E71">
      <w:pPr>
        <w:pStyle w:val="afd"/>
        <w:jc w:val="both"/>
      </w:pPr>
      <w:r w:rsidRPr="00E05204">
        <w:rPr>
          <w:noProof/>
        </w:rPr>
        <w:lastRenderedPageBreak/>
        <w:drawing>
          <wp:inline distT="0" distB="0" distL="0" distR="0" wp14:anchorId="502C8A7C" wp14:editId="69D0D4E4">
            <wp:extent cx="4114800" cy="5191554"/>
            <wp:effectExtent l="0" t="0" r="0" b="9525"/>
            <wp:docPr id="970365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6575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21511" cy="520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81D7" w14:textId="3FCC4941" w:rsidR="007D4136" w:rsidRDefault="00E05204">
      <w:pPr>
        <w:spacing w:after="200" w:line="276" w:lineRule="auto"/>
        <w:ind w:firstLine="0"/>
        <w:contextualSpacing w:val="0"/>
        <w:jc w:val="left"/>
      </w:pPr>
      <w:r w:rsidRPr="00E05204">
        <w:rPr>
          <w:noProof/>
        </w:rPr>
        <w:drawing>
          <wp:inline distT="0" distB="0" distL="0" distR="0" wp14:anchorId="1B231DF4" wp14:editId="11C24362">
            <wp:extent cx="5314950" cy="2870243"/>
            <wp:effectExtent l="0" t="0" r="0" b="6350"/>
            <wp:docPr id="1712257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5733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26985" cy="287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23F9" w14:textId="74151992" w:rsidR="00775E71" w:rsidRDefault="00E05204">
      <w:pPr>
        <w:spacing w:after="200" w:line="276" w:lineRule="auto"/>
        <w:ind w:firstLine="0"/>
        <w:contextualSpacing w:val="0"/>
        <w:jc w:val="left"/>
      </w:pPr>
      <w:r w:rsidRPr="00E05204">
        <w:rPr>
          <w:noProof/>
        </w:rPr>
        <w:lastRenderedPageBreak/>
        <w:drawing>
          <wp:inline distT="0" distB="0" distL="0" distR="0" wp14:anchorId="6882F8A3" wp14:editId="32798554">
            <wp:extent cx="5940425" cy="6330315"/>
            <wp:effectExtent l="0" t="0" r="3175" b="0"/>
            <wp:docPr id="720648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4865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3B0B" w14:textId="09012406" w:rsidR="00775E71" w:rsidRDefault="00E05204">
      <w:pPr>
        <w:spacing w:after="200" w:line="276" w:lineRule="auto"/>
        <w:ind w:firstLine="0"/>
        <w:contextualSpacing w:val="0"/>
        <w:jc w:val="left"/>
      </w:pPr>
      <w:r w:rsidRPr="00E05204">
        <w:rPr>
          <w:noProof/>
        </w:rPr>
        <w:lastRenderedPageBreak/>
        <w:drawing>
          <wp:inline distT="0" distB="0" distL="0" distR="0" wp14:anchorId="0BCFBBBF" wp14:editId="7ADDD639">
            <wp:extent cx="5940425" cy="8022590"/>
            <wp:effectExtent l="0" t="0" r="3175" b="0"/>
            <wp:docPr id="1954997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9747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A23D" w14:textId="362FE3CC" w:rsidR="00775E71" w:rsidRDefault="00E05204">
      <w:pPr>
        <w:spacing w:after="200" w:line="276" w:lineRule="auto"/>
        <w:ind w:firstLine="0"/>
        <w:contextualSpacing w:val="0"/>
        <w:jc w:val="left"/>
      </w:pPr>
      <w:r w:rsidRPr="00E05204">
        <w:rPr>
          <w:noProof/>
        </w:rPr>
        <w:lastRenderedPageBreak/>
        <w:drawing>
          <wp:inline distT="0" distB="0" distL="0" distR="0" wp14:anchorId="6642D04A" wp14:editId="33ADE135">
            <wp:extent cx="5940425" cy="6706870"/>
            <wp:effectExtent l="0" t="0" r="3175" b="0"/>
            <wp:docPr id="308398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9819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F59F" w14:textId="6FC00936" w:rsidR="00775E71" w:rsidRDefault="00E05204">
      <w:pPr>
        <w:spacing w:after="200" w:line="276" w:lineRule="auto"/>
        <w:ind w:firstLine="0"/>
        <w:contextualSpacing w:val="0"/>
        <w:jc w:val="left"/>
      </w:pPr>
      <w:r w:rsidRPr="00E05204">
        <w:rPr>
          <w:noProof/>
        </w:rPr>
        <w:drawing>
          <wp:inline distT="0" distB="0" distL="0" distR="0" wp14:anchorId="352E54BA" wp14:editId="0494A9BA">
            <wp:extent cx="3305175" cy="2053060"/>
            <wp:effectExtent l="0" t="0" r="0" b="4445"/>
            <wp:docPr id="195002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281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26121" cy="206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66AF" w14:textId="6E3002E9" w:rsidR="00775E71" w:rsidRDefault="00E05204">
      <w:pPr>
        <w:spacing w:after="200" w:line="276" w:lineRule="auto"/>
        <w:ind w:firstLine="0"/>
        <w:contextualSpacing w:val="0"/>
        <w:jc w:val="left"/>
      </w:pPr>
      <w:r w:rsidRPr="00E05204">
        <w:rPr>
          <w:noProof/>
        </w:rPr>
        <w:lastRenderedPageBreak/>
        <w:drawing>
          <wp:inline distT="0" distB="0" distL="0" distR="0" wp14:anchorId="42EC939D" wp14:editId="68450431">
            <wp:extent cx="5940425" cy="8251190"/>
            <wp:effectExtent l="0" t="0" r="3175" b="0"/>
            <wp:docPr id="1125274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7479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9C92" w14:textId="4EAA21B8" w:rsidR="00775E71" w:rsidRDefault="00E05204">
      <w:pPr>
        <w:spacing w:after="200" w:line="276" w:lineRule="auto"/>
        <w:ind w:firstLine="0"/>
        <w:contextualSpacing w:val="0"/>
        <w:jc w:val="left"/>
      </w:pPr>
      <w:r w:rsidRPr="00E05204">
        <w:rPr>
          <w:noProof/>
        </w:rPr>
        <w:lastRenderedPageBreak/>
        <w:drawing>
          <wp:inline distT="0" distB="0" distL="0" distR="0" wp14:anchorId="6FDC815C" wp14:editId="22458BD3">
            <wp:extent cx="5940425" cy="8670925"/>
            <wp:effectExtent l="0" t="0" r="3175" b="0"/>
            <wp:docPr id="1671715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1566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7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C243" w14:textId="6B19E94E" w:rsidR="00775E71" w:rsidRDefault="00E05204">
      <w:pPr>
        <w:spacing w:after="200" w:line="276" w:lineRule="auto"/>
        <w:ind w:firstLine="0"/>
        <w:contextualSpacing w:val="0"/>
        <w:jc w:val="left"/>
      </w:pPr>
      <w:r w:rsidRPr="00E05204">
        <w:rPr>
          <w:noProof/>
        </w:rPr>
        <w:lastRenderedPageBreak/>
        <w:drawing>
          <wp:inline distT="0" distB="0" distL="0" distR="0" wp14:anchorId="5C183E4F" wp14:editId="4B142BEC">
            <wp:extent cx="5243245" cy="8324850"/>
            <wp:effectExtent l="0" t="0" r="0" b="0"/>
            <wp:docPr id="12534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15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46495" cy="83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5BFA" w14:textId="5FE5D79F" w:rsidR="00775E71" w:rsidRDefault="00775E71">
      <w:pPr>
        <w:spacing w:after="200" w:line="276" w:lineRule="auto"/>
        <w:ind w:firstLine="0"/>
        <w:contextualSpacing w:val="0"/>
        <w:jc w:val="left"/>
      </w:pPr>
    </w:p>
    <w:p w14:paraId="3905A1B4" w14:textId="7DACB436" w:rsidR="00775E71" w:rsidRDefault="00E05204">
      <w:pPr>
        <w:spacing w:after="200" w:line="276" w:lineRule="auto"/>
        <w:ind w:firstLine="0"/>
        <w:contextualSpacing w:val="0"/>
        <w:jc w:val="left"/>
      </w:pPr>
      <w:r w:rsidRPr="00E05204">
        <w:rPr>
          <w:noProof/>
        </w:rPr>
        <w:lastRenderedPageBreak/>
        <w:drawing>
          <wp:inline distT="0" distB="0" distL="0" distR="0" wp14:anchorId="658A8209" wp14:editId="7E33572C">
            <wp:extent cx="5940425" cy="7159625"/>
            <wp:effectExtent l="0" t="0" r="3175" b="3175"/>
            <wp:docPr id="1011762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6238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6737" w14:textId="2F299A7C" w:rsidR="00775E71" w:rsidRDefault="00E05204">
      <w:pPr>
        <w:spacing w:after="200" w:line="276" w:lineRule="auto"/>
        <w:ind w:firstLine="0"/>
        <w:contextualSpacing w:val="0"/>
        <w:jc w:val="left"/>
      </w:pPr>
      <w:r w:rsidRPr="00E05204">
        <w:rPr>
          <w:noProof/>
        </w:rPr>
        <w:lastRenderedPageBreak/>
        <w:drawing>
          <wp:inline distT="0" distB="0" distL="0" distR="0" wp14:anchorId="6A18659B" wp14:editId="711F7A7D">
            <wp:extent cx="2943844" cy="8591550"/>
            <wp:effectExtent l="0" t="0" r="9525" b="0"/>
            <wp:docPr id="267474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7436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46082" cy="859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7668" w14:textId="4D71CCC9" w:rsidR="00775E71" w:rsidRDefault="003D1418">
      <w:pPr>
        <w:spacing w:after="200" w:line="276" w:lineRule="auto"/>
        <w:ind w:firstLine="0"/>
        <w:contextualSpacing w:val="0"/>
        <w:jc w:val="left"/>
      </w:pPr>
      <w:r w:rsidRPr="003D1418">
        <w:rPr>
          <w:noProof/>
        </w:rPr>
        <w:lastRenderedPageBreak/>
        <w:drawing>
          <wp:inline distT="0" distB="0" distL="0" distR="0" wp14:anchorId="31825955" wp14:editId="508960E6">
            <wp:extent cx="5089585" cy="8667750"/>
            <wp:effectExtent l="0" t="0" r="0" b="0"/>
            <wp:docPr id="1164589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8947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94873" cy="867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DD43" w14:textId="27F46F90" w:rsidR="00466527" w:rsidRDefault="003D1418">
      <w:pPr>
        <w:spacing w:after="200" w:line="276" w:lineRule="auto"/>
        <w:ind w:firstLine="0"/>
        <w:contextualSpacing w:val="0"/>
        <w:jc w:val="left"/>
      </w:pPr>
      <w:r w:rsidRPr="003D1418">
        <w:rPr>
          <w:noProof/>
        </w:rPr>
        <w:lastRenderedPageBreak/>
        <w:drawing>
          <wp:inline distT="0" distB="0" distL="0" distR="0" wp14:anchorId="6768BCF4" wp14:editId="6B1AF997">
            <wp:extent cx="4991100" cy="1200958"/>
            <wp:effectExtent l="0" t="0" r="0" b="0"/>
            <wp:docPr id="1726095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9520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05980" cy="120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2A1C" w14:textId="3A3338D2" w:rsidR="007D4136" w:rsidRDefault="003D1418">
      <w:pPr>
        <w:spacing w:after="200" w:line="276" w:lineRule="auto"/>
        <w:ind w:firstLine="0"/>
        <w:contextualSpacing w:val="0"/>
        <w:jc w:val="left"/>
      </w:pPr>
      <w:r w:rsidRPr="003D1418">
        <w:rPr>
          <w:noProof/>
        </w:rPr>
        <w:drawing>
          <wp:inline distT="0" distB="0" distL="0" distR="0" wp14:anchorId="5A17A721" wp14:editId="66D2D837">
            <wp:extent cx="5000625" cy="2071878"/>
            <wp:effectExtent l="0" t="0" r="0" b="5080"/>
            <wp:docPr id="2033382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8274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20957" cy="208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071B" w14:textId="58681048" w:rsidR="003D1418" w:rsidRDefault="003D1418">
      <w:pPr>
        <w:spacing w:after="200" w:line="276" w:lineRule="auto"/>
        <w:ind w:firstLine="0"/>
        <w:contextualSpacing w:val="0"/>
        <w:jc w:val="left"/>
      </w:pPr>
      <w:r w:rsidRPr="003D1418">
        <w:rPr>
          <w:noProof/>
        </w:rPr>
        <w:drawing>
          <wp:inline distT="0" distB="0" distL="0" distR="0" wp14:anchorId="2B457665" wp14:editId="346EB26D">
            <wp:extent cx="5010150" cy="2372524"/>
            <wp:effectExtent l="0" t="0" r="0" b="8890"/>
            <wp:docPr id="66244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465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21917" cy="237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D474" w14:textId="15BFCD87" w:rsidR="00775E71" w:rsidRDefault="00775E71">
      <w:pPr>
        <w:spacing w:after="200" w:line="276" w:lineRule="auto"/>
        <w:ind w:firstLine="0"/>
        <w:contextualSpacing w:val="0"/>
        <w:jc w:val="left"/>
      </w:pPr>
    </w:p>
    <w:p w14:paraId="7CA88664" w14:textId="77777777" w:rsidR="00775E71" w:rsidRDefault="00775E71">
      <w:pPr>
        <w:spacing w:after="200" w:line="276" w:lineRule="auto"/>
        <w:ind w:firstLine="0"/>
        <w:contextualSpacing w:val="0"/>
        <w:jc w:val="left"/>
      </w:pPr>
    </w:p>
    <w:p w14:paraId="16C134B0" w14:textId="77777777" w:rsidR="007D4136" w:rsidRDefault="007D4136">
      <w:pPr>
        <w:spacing w:after="200" w:line="276" w:lineRule="auto"/>
        <w:ind w:firstLine="0"/>
        <w:contextualSpacing w:val="0"/>
        <w:jc w:val="left"/>
        <w:sectPr w:rsidR="007D4136" w:rsidSect="001A4DA2">
          <w:headerReference w:type="default" r:id="rId71"/>
          <w:pgSz w:w="11906" w:h="16838"/>
          <w:pgMar w:top="954" w:right="850" w:bottom="1134" w:left="1701" w:header="708" w:footer="1417" w:gutter="0"/>
          <w:cols w:space="708"/>
          <w:docGrid w:linePitch="381"/>
        </w:sectPr>
      </w:pPr>
    </w:p>
    <w:p w14:paraId="0D0F067A" w14:textId="77777777" w:rsidR="00466527" w:rsidRPr="00650E48" w:rsidRDefault="00466527" w:rsidP="00466527">
      <w:pPr>
        <w:pStyle w:val="af6"/>
      </w:pPr>
      <w:bookmarkStart w:id="64" w:name="_Toc160890507"/>
      <w:r w:rsidRPr="00650E48">
        <w:lastRenderedPageBreak/>
        <w:t>Додаток 3. Лістинг</w:t>
      </w:r>
      <w:bookmarkEnd w:id="64"/>
    </w:p>
    <w:p w14:paraId="14783530" w14:textId="7E0DB50B" w:rsidR="00F02EBC" w:rsidRPr="0018296B" w:rsidRDefault="0018296B" w:rsidP="006F2E47">
      <w:pPr>
        <w:rPr>
          <w:lang w:val="en-US"/>
        </w:rPr>
      </w:pPr>
      <w:r>
        <w:rPr>
          <w:lang w:val="en-US"/>
        </w:rPr>
        <w:t>Main.java</w:t>
      </w:r>
    </w:p>
    <w:p w14:paraId="3943E0B0" w14:textId="77777777" w:rsidR="00E27CC2" w:rsidRPr="00E27CC2" w:rsidRDefault="00E27CC2" w:rsidP="00E27CC2">
      <w:pPr>
        <w:pStyle w:val="HTML"/>
        <w:shd w:val="clear" w:color="auto" w:fill="FFFFFF"/>
        <w:rPr>
          <w:color w:val="080808"/>
          <w:lang w:val="en-US"/>
        </w:rPr>
      </w:pPr>
      <w:r>
        <w:rPr>
          <w:color w:val="0033B3"/>
        </w:rPr>
        <w:t xml:space="preserve">package </w:t>
      </w:r>
      <w:r>
        <w:rPr>
          <w:color w:val="000000"/>
        </w:rPr>
        <w:t>com.vintonyak.TaxiCompany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com.vintonyak.TaxiCompany.util.Registration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com.vintonyak.TaxiCompany.util.Authorisation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java.util.Scanner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* The main class for the Taxi Company application.</w:t>
      </w:r>
      <w:r>
        <w:rPr>
          <w:i/>
          <w:iCs/>
          <w:color w:val="8C8C8C"/>
        </w:rPr>
        <w:br/>
        <w:t xml:space="preserve"> */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static final </w:t>
      </w:r>
      <w:r>
        <w:rPr>
          <w:color w:val="000000"/>
        </w:rPr>
        <w:t xml:space="preserve">String </w:t>
      </w:r>
      <w:r>
        <w:rPr>
          <w:i/>
          <w:iCs/>
          <w:color w:val="871094"/>
        </w:rPr>
        <w:t xml:space="preserve">DATA_PATH </w:t>
      </w:r>
      <w:r>
        <w:rPr>
          <w:color w:val="080808"/>
        </w:rPr>
        <w:t xml:space="preserve">= </w:t>
      </w:r>
      <w:r>
        <w:rPr>
          <w:color w:val="067D17"/>
        </w:rPr>
        <w:t>"Data/"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The main method to run the Taxi Company application.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args </w:t>
      </w:r>
      <w:r>
        <w:rPr>
          <w:i/>
          <w:iCs/>
          <w:color w:val="8C8C8C"/>
        </w:rPr>
        <w:t>The command-line arguments (not used in this application).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>String</w:t>
      </w:r>
      <w:r>
        <w:rPr>
          <w:color w:val="080808"/>
        </w:rPr>
        <w:t>[] args)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Scanner scanner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Scanner(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in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while </w:t>
      </w:r>
      <w:r>
        <w:rPr>
          <w:color w:val="080808"/>
        </w:rPr>
        <w:t>(</w:t>
      </w:r>
      <w:r>
        <w:rPr>
          <w:color w:val="0033B3"/>
        </w:rPr>
        <w:t>true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"Вітаємо вас в додатку про Таксі </w:t>
      </w:r>
      <w:r>
        <w:rPr>
          <w:color w:val="0037A6"/>
        </w:rPr>
        <w:t>\uD83D\uDE96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"1. Вхід </w:t>
      </w:r>
      <w:r>
        <w:rPr>
          <w:color w:val="0037A6"/>
        </w:rPr>
        <w:t>\uD83D\uDC64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"2. Реєстрація +</w:t>
      </w:r>
      <w:r>
        <w:rPr>
          <w:color w:val="0037A6"/>
        </w:rPr>
        <w:t>\uD83D\uDC64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"3. Вихід"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choice </w:t>
      </w:r>
      <w:r>
        <w:rPr>
          <w:color w:val="080808"/>
        </w:rPr>
        <w:t xml:space="preserve">= </w:t>
      </w:r>
      <w:r>
        <w:rPr>
          <w:color w:val="000000"/>
        </w:rPr>
        <w:t>scanner</w:t>
      </w:r>
      <w:r>
        <w:rPr>
          <w:color w:val="080808"/>
        </w:rPr>
        <w:t>.nextInt();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switch </w:t>
      </w:r>
      <w:r>
        <w:rPr>
          <w:color w:val="080808"/>
        </w:rPr>
        <w:t>(</w:t>
      </w:r>
      <w:r>
        <w:rPr>
          <w:color w:val="000000"/>
        </w:rPr>
        <w:t>choice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1750EB"/>
        </w:rPr>
        <w:t>1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i/>
          <w:iCs/>
          <w:color w:val="080808"/>
        </w:rPr>
        <w:t>authorisation</w:t>
      </w:r>
      <w:r>
        <w:rPr>
          <w:color w:val="080808"/>
        </w:rPr>
        <w:t>(</w:t>
      </w:r>
      <w:r>
        <w:rPr>
          <w:i/>
          <w:iCs/>
          <w:color w:val="871094"/>
        </w:rPr>
        <w:t xml:space="preserve">DATA_PATH </w:t>
      </w:r>
      <w:r>
        <w:rPr>
          <w:color w:val="080808"/>
        </w:rPr>
        <w:t xml:space="preserve">+ </w:t>
      </w:r>
      <w:r>
        <w:rPr>
          <w:color w:val="067D17"/>
        </w:rPr>
        <w:t>"users.json"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1750EB"/>
        </w:rPr>
        <w:t>2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i/>
          <w:iCs/>
          <w:color w:val="080808"/>
        </w:rPr>
        <w:t>registration</w:t>
      </w:r>
      <w:r>
        <w:rPr>
          <w:color w:val="080808"/>
        </w:rPr>
        <w:t>(</w:t>
      </w:r>
      <w:r>
        <w:rPr>
          <w:i/>
          <w:iCs/>
          <w:color w:val="871094"/>
        </w:rPr>
        <w:t xml:space="preserve">DATA_PATH </w:t>
      </w:r>
      <w:r>
        <w:rPr>
          <w:color w:val="080808"/>
        </w:rPr>
        <w:t xml:space="preserve">+ </w:t>
      </w:r>
      <w:r>
        <w:rPr>
          <w:color w:val="067D17"/>
        </w:rPr>
        <w:t>"users.json"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return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1750EB"/>
        </w:rPr>
        <w:t>3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"Дякуємо за використання додатка. До побачення! </w:t>
      </w:r>
      <w:r>
        <w:rPr>
          <w:color w:val="0037A6"/>
        </w:rPr>
        <w:t>\uD83D\uDC4B\uD83C\uDFFC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080808"/>
        </w:rPr>
        <w:t>exit</w:t>
      </w:r>
      <w:r>
        <w:rPr>
          <w:color w:val="080808"/>
        </w:rPr>
        <w:t>(</w:t>
      </w:r>
      <w:r>
        <w:rPr>
          <w:color w:val="1750EB"/>
        </w:rPr>
        <w:t>0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default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"Невірний вибір. Будь ласка, виберіть знову"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</w:p>
    <w:p w14:paraId="27079324" w14:textId="20E62C72" w:rsidR="00466527" w:rsidRDefault="00CE4BE6" w:rsidP="00CE4BE6">
      <w:pPr>
        <w:pStyle w:val="HTML"/>
        <w:shd w:val="clear" w:color="auto" w:fill="FFFFFF"/>
        <w:sectPr w:rsidR="00466527" w:rsidSect="001A4DA2">
          <w:headerReference w:type="default" r:id="rId72"/>
          <w:pgSz w:w="11906" w:h="16838"/>
          <w:pgMar w:top="954" w:right="850" w:bottom="1134" w:left="1701" w:header="708" w:footer="2551" w:gutter="0"/>
          <w:cols w:space="708"/>
          <w:docGrid w:linePitch="381"/>
        </w:sectPr>
      </w:pPr>
      <w:r>
        <w:rPr>
          <w:color w:val="080808"/>
        </w:rPr>
        <w:br/>
        <w:t xml:space="preserve">    </w:t>
      </w:r>
    </w:p>
    <w:p w14:paraId="70DB4997" w14:textId="7E512AEC" w:rsidR="00E27CC2" w:rsidRPr="00E27CC2" w:rsidRDefault="00E27CC2" w:rsidP="00E27CC2">
      <w:pPr>
        <w:pStyle w:val="HTML"/>
        <w:shd w:val="clear" w:color="auto" w:fill="FFFFFF"/>
        <w:rPr>
          <w:color w:val="080808"/>
          <w:lang w:val="en-US"/>
        </w:rPr>
      </w:pPr>
      <w:r>
        <w:rPr>
          <w:color w:val="080808"/>
        </w:rPr>
        <w:lastRenderedPageBreak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Method to handle user authorization.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filePath </w:t>
      </w:r>
      <w:r>
        <w:rPr>
          <w:i/>
          <w:iCs/>
          <w:color w:val="8C8C8C"/>
        </w:rPr>
        <w:t>The path to the file containing user data.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private static void </w:t>
      </w:r>
      <w:r>
        <w:rPr>
          <w:color w:val="00627A"/>
        </w:rPr>
        <w:t>authorisation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filePath)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Authorisation authorisation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Authorisation();</w:t>
      </w:r>
      <w:r>
        <w:rPr>
          <w:color w:val="080808"/>
        </w:rPr>
        <w:br/>
        <w:t xml:space="preserve">        </w:t>
      </w:r>
      <w:r>
        <w:rPr>
          <w:color w:val="000000"/>
        </w:rPr>
        <w:t>authorisation</w:t>
      </w:r>
      <w:r>
        <w:rPr>
          <w:color w:val="080808"/>
        </w:rPr>
        <w:t>.</w:t>
      </w:r>
      <w:r>
        <w:rPr>
          <w:i/>
          <w:iCs/>
          <w:color w:val="080808"/>
        </w:rPr>
        <w:t>authorisation</w:t>
      </w:r>
      <w:r>
        <w:rPr>
          <w:color w:val="080808"/>
        </w:rPr>
        <w:t>(filePath);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Method to handle user registration.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filePath </w:t>
      </w:r>
      <w:r>
        <w:rPr>
          <w:i/>
          <w:iCs/>
          <w:color w:val="8C8C8C"/>
        </w:rPr>
        <w:t>The path to the file containing user data.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private static void </w:t>
      </w:r>
      <w:r>
        <w:rPr>
          <w:color w:val="00627A"/>
        </w:rPr>
        <w:t>registration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filePath)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Registration registration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Registration();</w:t>
      </w:r>
      <w:r>
        <w:rPr>
          <w:color w:val="080808"/>
        </w:rPr>
        <w:br/>
        <w:t xml:space="preserve">        </w:t>
      </w:r>
      <w:r>
        <w:rPr>
          <w:color w:val="000000"/>
        </w:rPr>
        <w:t>registration</w:t>
      </w:r>
      <w:r>
        <w:rPr>
          <w:color w:val="080808"/>
        </w:rPr>
        <w:t>.registration(filePath);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529F622D" w14:textId="77777777" w:rsidR="00CE4BE6" w:rsidRPr="00CE4BE6" w:rsidRDefault="00CE4BE6" w:rsidP="00CE4BE6">
      <w:pPr>
        <w:pStyle w:val="HTML"/>
        <w:shd w:val="clear" w:color="auto" w:fill="FFFFFF"/>
        <w:rPr>
          <w:color w:val="080808"/>
          <w:lang w:val="en-US"/>
        </w:rPr>
      </w:pPr>
    </w:p>
    <w:p w14:paraId="31FCF656" w14:textId="619F1C57" w:rsidR="00FF5D1F" w:rsidRPr="00FF5D1F" w:rsidRDefault="00FF5D1F" w:rsidP="00FF5D1F">
      <w:pPr>
        <w:rPr>
          <w:lang w:val="en-US"/>
        </w:rPr>
      </w:pPr>
      <w:r>
        <w:rPr>
          <w:lang w:val="en-US"/>
        </w:rPr>
        <w:t>MainMenu.java</w:t>
      </w:r>
    </w:p>
    <w:bookmarkEnd w:id="62"/>
    <w:p w14:paraId="0C1906C9" w14:textId="77777777" w:rsidR="00E27CC2" w:rsidRPr="00C94971" w:rsidRDefault="00E27CC2" w:rsidP="00E27CC2">
      <w:pPr>
        <w:pStyle w:val="HTML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com.vintonyak.TaxiCompany.mainmenu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com.vintonyak.TaxiCompany.info.AddInfo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com.vintonyak.TaxiCompany.info.Delete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com.vintonyak.TaxiCompany.info.Print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com.vintonyak.TaxiCompany.util.Search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java.util.Scanner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* Class representing the main menu of the Taxi Company application.</w:t>
      </w:r>
      <w:r>
        <w:rPr>
          <w:i/>
          <w:iCs/>
          <w:color w:val="8C8C8C"/>
        </w:rPr>
        <w:br/>
        <w:t xml:space="preserve"> */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MainMenu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Method to run the main program loop.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scanner </w:t>
      </w:r>
      <w:r>
        <w:rPr>
          <w:i/>
          <w:iCs/>
          <w:color w:val="8C8C8C"/>
        </w:rPr>
        <w:t>The Scanner object for user input.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runProgram</w:t>
      </w:r>
      <w:r>
        <w:rPr>
          <w:color w:val="080808"/>
        </w:rPr>
        <w:t>(</w:t>
      </w:r>
      <w:r>
        <w:rPr>
          <w:color w:val="000000"/>
        </w:rPr>
        <w:t xml:space="preserve">Scanner </w:t>
      </w:r>
      <w:r>
        <w:rPr>
          <w:color w:val="080808"/>
        </w:rPr>
        <w:t>scanner)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String DATA_PATH </w:t>
      </w:r>
      <w:r>
        <w:rPr>
          <w:color w:val="080808"/>
        </w:rPr>
        <w:t xml:space="preserve">= </w:t>
      </w:r>
      <w:r>
        <w:rPr>
          <w:color w:val="067D17"/>
        </w:rPr>
        <w:t>"Data/"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AddInfo addInfo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0000"/>
        </w:rPr>
        <w:t>Delete delete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while </w:t>
      </w:r>
      <w:r>
        <w:rPr>
          <w:color w:val="080808"/>
        </w:rPr>
        <w:t>(</w:t>
      </w:r>
      <w:r>
        <w:rPr>
          <w:color w:val="0033B3"/>
        </w:rPr>
        <w:t>true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 xml:space="preserve">Головне меню </w:t>
      </w:r>
      <w:r>
        <w:rPr>
          <w:color w:val="0037A6"/>
        </w:rPr>
        <w:t>\uD83D\uDE95</w:t>
      </w:r>
      <w:r>
        <w:rPr>
          <w:color w:val="067D17"/>
        </w:rPr>
        <w:t>:"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"1. Водії </w:t>
      </w:r>
      <w:r>
        <w:rPr>
          <w:color w:val="0037A6"/>
        </w:rPr>
        <w:t>\uD83D\uDC64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"2. Графік роботи </w:t>
      </w:r>
      <w:r>
        <w:rPr>
          <w:color w:val="0037A6"/>
        </w:rPr>
        <w:t>\uD83D\uDDD3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"3. Вільні автомобілі </w:t>
      </w:r>
      <w:r>
        <w:rPr>
          <w:color w:val="0037A6"/>
        </w:rPr>
        <w:t>\uD83D\uDE95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"4. Додавання інформації +</w:t>
      </w:r>
      <w:r>
        <w:rPr>
          <w:color w:val="0037A6"/>
        </w:rPr>
        <w:t>\uD83D\uDCDC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"5. Видалення інформації -</w:t>
      </w:r>
      <w:r>
        <w:rPr>
          <w:color w:val="0037A6"/>
        </w:rPr>
        <w:t>\uD83D\uDCDC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"6. Пошук </w:t>
      </w:r>
      <w:r>
        <w:rPr>
          <w:color w:val="0037A6"/>
        </w:rPr>
        <w:t>\uD83D\uDD0E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"7. Вихід"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String userChoice </w:t>
      </w:r>
      <w:r>
        <w:rPr>
          <w:color w:val="080808"/>
        </w:rPr>
        <w:t>= scanner.nextLine();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switch </w:t>
      </w:r>
      <w:r>
        <w:rPr>
          <w:color w:val="080808"/>
        </w:rPr>
        <w:t>(</w:t>
      </w:r>
      <w:r>
        <w:rPr>
          <w:color w:val="000000"/>
        </w:rPr>
        <w:t>userChoice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067D17"/>
        </w:rPr>
        <w:t>"1"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 xml:space="preserve">Print drivers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Print();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        </w:t>
      </w:r>
      <w:r>
        <w:rPr>
          <w:color w:val="000000"/>
        </w:rPr>
        <w:t>drivers</w:t>
      </w:r>
      <w:r>
        <w:rPr>
          <w:color w:val="080808"/>
        </w:rPr>
        <w:t>.printdriver(</w:t>
      </w:r>
      <w:r>
        <w:rPr>
          <w:color w:val="000000"/>
        </w:rPr>
        <w:t xml:space="preserve">DATA_PATH </w:t>
      </w:r>
      <w:r>
        <w:rPr>
          <w:color w:val="080808"/>
        </w:rPr>
        <w:t xml:space="preserve">+ </w:t>
      </w:r>
      <w:r>
        <w:rPr>
          <w:color w:val="067D17"/>
        </w:rPr>
        <w:t>"drivers.json"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returnToMainMenu(scanner);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067D17"/>
        </w:rPr>
        <w:t>"2"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 xml:space="preserve">Print timeline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Print();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timeline</w:t>
      </w:r>
      <w:r>
        <w:rPr>
          <w:color w:val="080808"/>
        </w:rPr>
        <w:t>.printtimeline(</w:t>
      </w:r>
      <w:r>
        <w:rPr>
          <w:color w:val="000000"/>
        </w:rPr>
        <w:t xml:space="preserve">DATA_PATH </w:t>
      </w:r>
      <w:r>
        <w:rPr>
          <w:color w:val="080808"/>
        </w:rPr>
        <w:t xml:space="preserve">+ </w:t>
      </w:r>
      <w:r>
        <w:rPr>
          <w:color w:val="067D17"/>
        </w:rPr>
        <w:t>"timeline.json"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returnToMainMenu(scanner);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067D17"/>
        </w:rPr>
        <w:t>"3"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 xml:space="preserve">Print freecars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Print();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freecars</w:t>
      </w:r>
      <w:r>
        <w:rPr>
          <w:color w:val="080808"/>
        </w:rPr>
        <w:t>.printfreecars(</w:t>
      </w:r>
      <w:r>
        <w:rPr>
          <w:color w:val="000000"/>
        </w:rPr>
        <w:t xml:space="preserve">DATA_PATH </w:t>
      </w:r>
      <w:r>
        <w:rPr>
          <w:color w:val="080808"/>
        </w:rPr>
        <w:t xml:space="preserve">+ </w:t>
      </w:r>
      <w:r>
        <w:rPr>
          <w:color w:val="067D17"/>
        </w:rPr>
        <w:t>"freecars.json"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returnToMainMenu(scanner);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067D17"/>
        </w:rPr>
        <w:t>"4"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Оберіть файл для додавання інформації</w:t>
      </w:r>
      <w:r>
        <w:rPr>
          <w:color w:val="0037A6"/>
        </w:rPr>
        <w:t>\uD83D\uDCDC</w:t>
      </w:r>
      <w:r>
        <w:rPr>
          <w:color w:val="067D17"/>
        </w:rPr>
        <w:t>:"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"1. Водії"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"2. Графік роботи"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"3. Вільні авто"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"4. Повернення в головне меню </w:t>
      </w:r>
      <w:r>
        <w:rPr>
          <w:color w:val="0037A6"/>
        </w:rPr>
        <w:t>\uD83D\uDE95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</w:t>
      </w:r>
      <w:r>
        <w:rPr>
          <w:color w:val="000000"/>
        </w:rPr>
        <w:t xml:space="preserve">String fileChoice </w:t>
      </w:r>
      <w:r>
        <w:rPr>
          <w:color w:val="080808"/>
        </w:rPr>
        <w:t>= scanner.nextLine();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String filePath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switch </w:t>
      </w:r>
      <w:r>
        <w:rPr>
          <w:color w:val="080808"/>
        </w:rPr>
        <w:t>(</w:t>
      </w:r>
      <w:r>
        <w:rPr>
          <w:color w:val="000000"/>
        </w:rPr>
        <w:t>fileChoice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 xml:space="preserve">case </w:t>
      </w:r>
      <w:r>
        <w:rPr>
          <w:color w:val="067D17"/>
        </w:rPr>
        <w:t>"1"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        </w:t>
      </w:r>
      <w:r>
        <w:rPr>
          <w:color w:val="000000"/>
        </w:rPr>
        <w:t xml:space="preserve">filePath </w:t>
      </w:r>
      <w:r>
        <w:rPr>
          <w:color w:val="080808"/>
        </w:rPr>
        <w:t xml:space="preserve">= </w:t>
      </w:r>
      <w:r>
        <w:rPr>
          <w:color w:val="000000"/>
        </w:rPr>
        <w:t xml:space="preserve">DATA_PATH </w:t>
      </w:r>
      <w:r>
        <w:rPr>
          <w:color w:val="080808"/>
        </w:rPr>
        <w:t xml:space="preserve">+ </w:t>
      </w:r>
      <w:r>
        <w:rPr>
          <w:color w:val="067D17"/>
        </w:rPr>
        <w:t>"drivers.json"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 xml:space="preserve">case </w:t>
      </w:r>
      <w:r>
        <w:rPr>
          <w:color w:val="067D17"/>
        </w:rPr>
        <w:t>"2"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        </w:t>
      </w:r>
      <w:r>
        <w:rPr>
          <w:color w:val="000000"/>
        </w:rPr>
        <w:t xml:space="preserve">filePath </w:t>
      </w:r>
      <w:r>
        <w:rPr>
          <w:color w:val="080808"/>
        </w:rPr>
        <w:t xml:space="preserve">= </w:t>
      </w:r>
      <w:r>
        <w:rPr>
          <w:color w:val="000000"/>
        </w:rPr>
        <w:t xml:space="preserve">DATA_PATH </w:t>
      </w:r>
      <w:r>
        <w:rPr>
          <w:color w:val="080808"/>
        </w:rPr>
        <w:t xml:space="preserve">+ </w:t>
      </w:r>
      <w:r>
        <w:rPr>
          <w:color w:val="067D17"/>
        </w:rPr>
        <w:t>"timeline.json"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 xml:space="preserve">case </w:t>
      </w:r>
      <w:r>
        <w:rPr>
          <w:color w:val="067D17"/>
        </w:rPr>
        <w:t>"3"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        </w:t>
      </w:r>
      <w:r>
        <w:rPr>
          <w:color w:val="000000"/>
        </w:rPr>
        <w:t xml:space="preserve">filePath </w:t>
      </w:r>
      <w:r>
        <w:rPr>
          <w:color w:val="080808"/>
        </w:rPr>
        <w:t xml:space="preserve">= </w:t>
      </w:r>
      <w:r>
        <w:rPr>
          <w:color w:val="000000"/>
        </w:rPr>
        <w:t xml:space="preserve">DATA_PATH </w:t>
      </w:r>
      <w:r>
        <w:rPr>
          <w:color w:val="080808"/>
        </w:rPr>
        <w:t xml:space="preserve">+ </w:t>
      </w:r>
      <w:r>
        <w:rPr>
          <w:color w:val="067D17"/>
        </w:rPr>
        <w:t>"freecars.json"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 xml:space="preserve">case </w:t>
      </w:r>
      <w:r>
        <w:rPr>
          <w:color w:val="067D17"/>
        </w:rPr>
        <w:t>"4"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        runProgram(scanner);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>default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"Невірний вибір файлу. Використовуйте лише цифри 1-3. !"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        returnToMainMenu(scanner);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>return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</w:t>
      </w:r>
      <w:r>
        <w:rPr>
          <w:color w:val="000000"/>
        </w:rPr>
        <w:t xml:space="preserve">addInfo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AddInfo();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addInfo</w:t>
      </w:r>
      <w:r>
        <w:rPr>
          <w:color w:val="080808"/>
        </w:rPr>
        <w:t>.addInfoToUsers(</w:t>
      </w:r>
      <w:r>
        <w:rPr>
          <w:color w:val="000000"/>
        </w:rPr>
        <w:t>filePath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returnToMainMenu(scanner);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067D17"/>
        </w:rPr>
        <w:t>"5"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 xml:space="preserve">Оберіть файл для видалення інформації </w:t>
      </w:r>
      <w:r>
        <w:rPr>
          <w:color w:val="0037A6"/>
        </w:rPr>
        <w:t>\uD83D\uDDD1</w:t>
      </w:r>
      <w:r>
        <w:rPr>
          <w:color w:val="067D17"/>
        </w:rPr>
        <w:t>:"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"1. Водії"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"2. Графік роботи"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"3. Вільні авто"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"4. Повернення в головне меню </w:t>
      </w:r>
      <w:r>
        <w:rPr>
          <w:color w:val="0037A6"/>
        </w:rPr>
        <w:t>\uD83D\uDE95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</w:t>
      </w:r>
      <w:r>
        <w:rPr>
          <w:color w:val="000000"/>
        </w:rPr>
        <w:t xml:space="preserve">String deleteFileChoice </w:t>
      </w:r>
      <w:r>
        <w:rPr>
          <w:color w:val="080808"/>
        </w:rPr>
        <w:t>= scanner.nextLine();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String deleteFilePath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        </w:t>
      </w:r>
      <w:r>
        <w:rPr>
          <w:color w:val="0033B3"/>
        </w:rPr>
        <w:t xml:space="preserve">switch </w:t>
      </w:r>
      <w:r>
        <w:rPr>
          <w:color w:val="080808"/>
        </w:rPr>
        <w:t>(</w:t>
      </w:r>
      <w:r>
        <w:rPr>
          <w:color w:val="000000"/>
        </w:rPr>
        <w:t>deleteFileChoice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 xml:space="preserve">case </w:t>
      </w:r>
      <w:r>
        <w:rPr>
          <w:color w:val="067D17"/>
        </w:rPr>
        <w:t>"1"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        </w:t>
      </w:r>
      <w:r>
        <w:rPr>
          <w:color w:val="000000"/>
        </w:rPr>
        <w:t xml:space="preserve">deleteFilePath </w:t>
      </w:r>
      <w:r>
        <w:rPr>
          <w:color w:val="080808"/>
        </w:rPr>
        <w:t xml:space="preserve">= </w:t>
      </w:r>
      <w:r>
        <w:rPr>
          <w:color w:val="000000"/>
        </w:rPr>
        <w:t xml:space="preserve">DATA_PATH </w:t>
      </w:r>
      <w:r>
        <w:rPr>
          <w:color w:val="080808"/>
        </w:rPr>
        <w:t xml:space="preserve">+ </w:t>
      </w:r>
      <w:r>
        <w:rPr>
          <w:color w:val="067D17"/>
        </w:rPr>
        <w:t>"drivers.json"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 xml:space="preserve">case </w:t>
      </w:r>
      <w:r>
        <w:rPr>
          <w:color w:val="067D17"/>
        </w:rPr>
        <w:t>"2"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        </w:t>
      </w:r>
      <w:r>
        <w:rPr>
          <w:color w:val="000000"/>
        </w:rPr>
        <w:t xml:space="preserve">deleteFilePath </w:t>
      </w:r>
      <w:r>
        <w:rPr>
          <w:color w:val="080808"/>
        </w:rPr>
        <w:t xml:space="preserve">= </w:t>
      </w:r>
      <w:r>
        <w:rPr>
          <w:color w:val="000000"/>
        </w:rPr>
        <w:t xml:space="preserve">DATA_PATH </w:t>
      </w:r>
      <w:r>
        <w:rPr>
          <w:color w:val="080808"/>
        </w:rPr>
        <w:t xml:space="preserve">+ </w:t>
      </w:r>
      <w:r>
        <w:rPr>
          <w:color w:val="067D17"/>
        </w:rPr>
        <w:t>"timeline.json"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 xml:space="preserve">case </w:t>
      </w:r>
      <w:r>
        <w:rPr>
          <w:color w:val="067D17"/>
        </w:rPr>
        <w:t>"3"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        </w:t>
      </w:r>
      <w:r>
        <w:rPr>
          <w:color w:val="000000"/>
        </w:rPr>
        <w:t xml:space="preserve">deleteFilePath </w:t>
      </w:r>
      <w:r>
        <w:rPr>
          <w:color w:val="080808"/>
        </w:rPr>
        <w:t xml:space="preserve">= </w:t>
      </w:r>
      <w:r>
        <w:rPr>
          <w:color w:val="000000"/>
        </w:rPr>
        <w:t xml:space="preserve">DATA_PATH </w:t>
      </w:r>
      <w:r>
        <w:rPr>
          <w:color w:val="080808"/>
        </w:rPr>
        <w:t xml:space="preserve">+ </w:t>
      </w:r>
      <w:r>
        <w:rPr>
          <w:color w:val="067D17"/>
        </w:rPr>
        <w:t>"freecars.json"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 xml:space="preserve">case </w:t>
      </w:r>
      <w:r>
        <w:rPr>
          <w:color w:val="067D17"/>
        </w:rPr>
        <w:t>"4"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        runProgram(scanner);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>default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"Невірний вибір файлу. Використовуйте лише цифри 1-3. !"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        returnToMainMenu(scanner);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>return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</w:t>
      </w:r>
      <w:r>
        <w:rPr>
          <w:color w:val="000000"/>
        </w:rPr>
        <w:t xml:space="preserve">delete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Delete();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delete</w:t>
      </w:r>
      <w:r>
        <w:rPr>
          <w:color w:val="080808"/>
        </w:rPr>
        <w:t>.deleteInfoFromFile(</w:t>
      </w:r>
      <w:r>
        <w:rPr>
          <w:color w:val="000000"/>
        </w:rPr>
        <w:t>deleteFilePath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returnToMainMenu(scanner);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067D17"/>
        </w:rPr>
        <w:t>"6"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 xml:space="preserve">Введіть ключове слово або цифру по якій ви бажаєте здійснити пошук </w:t>
      </w:r>
      <w:r>
        <w:rPr>
          <w:color w:val="0037A6"/>
        </w:rPr>
        <w:t>\uD83D\uDD8B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 xml:space="preserve">String searchTerm </w:t>
      </w:r>
      <w:r>
        <w:rPr>
          <w:color w:val="080808"/>
        </w:rPr>
        <w:t>= scanner.nextLine();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Search</w:t>
      </w:r>
      <w:r>
        <w:rPr>
          <w:color w:val="080808"/>
        </w:rPr>
        <w:t>.</w:t>
      </w:r>
      <w:r>
        <w:rPr>
          <w:i/>
          <w:iCs/>
          <w:color w:val="080808"/>
        </w:rPr>
        <w:t>searchInFiles</w:t>
      </w:r>
      <w:r>
        <w:rPr>
          <w:color w:val="080808"/>
        </w:rPr>
        <w:t>(</w:t>
      </w:r>
      <w:r>
        <w:rPr>
          <w:color w:val="000000"/>
        </w:rPr>
        <w:t>searchTerm</w:t>
      </w:r>
      <w:r>
        <w:rPr>
          <w:color w:val="080808"/>
        </w:rPr>
        <w:t xml:space="preserve">, </w:t>
      </w:r>
      <w:r>
        <w:rPr>
          <w:color w:val="000000"/>
        </w:rPr>
        <w:t xml:space="preserve">DATA_PATH </w:t>
      </w:r>
      <w:r>
        <w:rPr>
          <w:color w:val="080808"/>
        </w:rPr>
        <w:t xml:space="preserve">+ </w:t>
      </w:r>
      <w:r>
        <w:rPr>
          <w:color w:val="067D17"/>
        </w:rPr>
        <w:t>"drivers.json"</w:t>
      </w:r>
      <w:r>
        <w:rPr>
          <w:color w:val="080808"/>
        </w:rPr>
        <w:t xml:space="preserve">, </w:t>
      </w:r>
      <w:r>
        <w:rPr>
          <w:color w:val="000000"/>
        </w:rPr>
        <w:t xml:space="preserve">DATA_PATH </w:t>
      </w:r>
      <w:r>
        <w:rPr>
          <w:color w:val="080808"/>
        </w:rPr>
        <w:t xml:space="preserve">+ </w:t>
      </w:r>
      <w:r>
        <w:rPr>
          <w:color w:val="067D17"/>
        </w:rPr>
        <w:t>"timeline.json"</w:t>
      </w:r>
      <w:r>
        <w:rPr>
          <w:color w:val="080808"/>
        </w:rPr>
        <w:t xml:space="preserve">, </w:t>
      </w:r>
      <w:r>
        <w:rPr>
          <w:color w:val="000000"/>
        </w:rPr>
        <w:t xml:space="preserve">DATA_PATH </w:t>
      </w:r>
      <w:r>
        <w:rPr>
          <w:color w:val="080808"/>
        </w:rPr>
        <w:t xml:space="preserve">+ </w:t>
      </w:r>
      <w:r>
        <w:rPr>
          <w:color w:val="067D17"/>
        </w:rPr>
        <w:t>"freecars.json"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returnToMainMenu(scanner);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067D17"/>
        </w:rPr>
        <w:t>"7"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"Дякуємо за використання додатка. До побачення! </w:t>
      </w:r>
      <w:r>
        <w:rPr>
          <w:color w:val="0037A6"/>
        </w:rPr>
        <w:t>\uD83D\uDC4B\uD83C\uDFFC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080808"/>
        </w:rPr>
        <w:t>exit</w:t>
      </w:r>
      <w:r>
        <w:rPr>
          <w:color w:val="080808"/>
        </w:rPr>
        <w:t>(</w:t>
      </w:r>
      <w:r>
        <w:rPr>
          <w:color w:val="1750EB"/>
        </w:rPr>
        <w:t>0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color w:val="0033B3"/>
        </w:rPr>
        <w:t>default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"Невірний вибір. Будь ласка, введіть коректний номер опції !"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Method to prompt the user to return to the main menu.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scanner </w:t>
      </w:r>
      <w:r>
        <w:rPr>
          <w:i/>
          <w:iCs/>
          <w:color w:val="8C8C8C"/>
        </w:rPr>
        <w:t>The Scanner object for user input.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private void </w:t>
      </w:r>
      <w:r>
        <w:rPr>
          <w:color w:val="00627A"/>
        </w:rPr>
        <w:t>returnToMainMenu</w:t>
      </w:r>
      <w:r>
        <w:rPr>
          <w:color w:val="080808"/>
        </w:rPr>
        <w:t>(</w:t>
      </w:r>
      <w:r>
        <w:rPr>
          <w:color w:val="000000"/>
        </w:rPr>
        <w:t xml:space="preserve">Scanner </w:t>
      </w:r>
      <w:r>
        <w:rPr>
          <w:color w:val="080808"/>
        </w:rPr>
        <w:t>scanner) {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Хочете повернутися на головне меню ? (Так/Ні)"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String returnToMainMenuChoice </w:t>
      </w:r>
      <w:r>
        <w:rPr>
          <w:color w:val="080808"/>
        </w:rPr>
        <w:t>= scanner.nextLine();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returnToMainMenuChoice</w:t>
      </w:r>
      <w:r>
        <w:rPr>
          <w:color w:val="080808"/>
        </w:rPr>
        <w:t>.equalsIgnoreCase(</w:t>
      </w:r>
      <w:r>
        <w:rPr>
          <w:color w:val="067D17"/>
        </w:rPr>
        <w:t>"Так"</w:t>
      </w:r>
      <w:r>
        <w:rPr>
          <w:color w:val="080808"/>
        </w:rPr>
        <w:t>)) 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"Дякуємо за використання додатка. До побачення! </w:t>
      </w:r>
      <w:r>
        <w:rPr>
          <w:color w:val="0037A6"/>
        </w:rPr>
        <w:t>\uD83D\uDC4B\uD83C\uDFFC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080808"/>
        </w:rPr>
        <w:t>exit</w:t>
      </w:r>
      <w:r>
        <w:rPr>
          <w:color w:val="080808"/>
        </w:rPr>
        <w:t>(</w:t>
      </w:r>
      <w:r>
        <w:rPr>
          <w:color w:val="1750EB"/>
        </w:rPr>
        <w:t>0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}</w:t>
      </w:r>
      <w:r>
        <w:rPr>
          <w:color w:val="080808"/>
        </w:rPr>
        <w:br/>
        <w:t>}</w:t>
      </w:r>
    </w:p>
    <w:p w14:paraId="36703B5C" w14:textId="4322879F" w:rsidR="0062392B" w:rsidRPr="00C94971" w:rsidRDefault="0062392B" w:rsidP="00960C7A">
      <w:pPr>
        <w:spacing w:line="240" w:lineRule="auto"/>
        <w:ind w:firstLine="0"/>
        <w:contextualSpacing w:val="0"/>
        <w:rPr>
          <w:rFonts w:ascii="Consolas" w:hAnsi="Consolas"/>
          <w:sz w:val="20"/>
          <w:szCs w:val="16"/>
        </w:rPr>
      </w:pPr>
    </w:p>
    <w:p w14:paraId="0EA08BFA" w14:textId="13673F3F" w:rsidR="00960C7A" w:rsidRPr="00C94971" w:rsidRDefault="00C94971" w:rsidP="006F2E47">
      <w:r>
        <w:rPr>
          <w:lang w:val="en-US"/>
        </w:rPr>
        <w:t>Print</w:t>
      </w:r>
      <w:r w:rsidR="00960C7A" w:rsidRPr="00C94971">
        <w:t>.</w:t>
      </w:r>
      <w:r w:rsidR="00960C7A">
        <w:rPr>
          <w:lang w:val="en-US"/>
        </w:rPr>
        <w:t>java</w:t>
      </w:r>
    </w:p>
    <w:p w14:paraId="30C3ABD9" w14:textId="77777777" w:rsidR="00C94971" w:rsidRPr="00C94971" w:rsidRDefault="00C94971" w:rsidP="00C94971">
      <w:pPr>
        <w:pStyle w:val="HTML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com.vintonyak.TaxiCompany.info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com.google.gson.Gson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com.google.gson.JsonArray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com.google.gson.JsonElement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com.google.gson.JsonObject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com.google.gson.JsonParseException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java.io.FileReader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java.io.IOException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* Class for handling and printing events from a JSON file.</w:t>
      </w:r>
      <w:r>
        <w:rPr>
          <w:i/>
          <w:iCs/>
          <w:color w:val="8C8C8C"/>
        </w:rPr>
        <w:br/>
        <w:t xml:space="preserve"> */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Print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Method for printing events from a JSON file.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filePath </w:t>
      </w:r>
      <w:r>
        <w:rPr>
          <w:i/>
          <w:iCs/>
          <w:color w:val="8C8C8C"/>
        </w:rPr>
        <w:t>The path to the JSON file containing events.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printdriver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filePath)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Зчитування JSON з файлу як масив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 xml:space="preserve">JsonArray jsonArray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Gson().fromJson(</w:t>
      </w:r>
      <w:r>
        <w:rPr>
          <w:color w:val="0033B3"/>
        </w:rPr>
        <w:t xml:space="preserve">new </w:t>
      </w:r>
      <w:r>
        <w:rPr>
          <w:color w:val="080808"/>
        </w:rPr>
        <w:t xml:space="preserve">FileReader(filePath), </w:t>
      </w:r>
      <w:r>
        <w:rPr>
          <w:color w:val="000000"/>
        </w:rPr>
        <w:t>JsonArray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 xml:space="preserve">jsonArray </w:t>
      </w:r>
      <w:r>
        <w:rPr>
          <w:color w:val="080808"/>
        </w:rPr>
        <w:t xml:space="preserve">!= </w:t>
      </w:r>
      <w:r>
        <w:rPr>
          <w:color w:val="0033B3"/>
        </w:rPr>
        <w:t>null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0000"/>
        </w:rPr>
        <w:t xml:space="preserve">JsonElement jsonElement </w:t>
      </w:r>
      <w:r>
        <w:rPr>
          <w:color w:val="080808"/>
        </w:rPr>
        <w:t xml:space="preserve">: </w:t>
      </w:r>
      <w:r>
        <w:rPr>
          <w:color w:val="000000"/>
        </w:rPr>
        <w:t>jsonArray</w:t>
      </w:r>
      <w:r>
        <w:rPr>
          <w:color w:val="080808"/>
        </w:rPr>
        <w:t>) {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 xml:space="preserve">JsonObject eventObject </w:t>
      </w:r>
      <w:r>
        <w:rPr>
          <w:color w:val="080808"/>
        </w:rPr>
        <w:t xml:space="preserve">= </w:t>
      </w:r>
      <w:r>
        <w:rPr>
          <w:color w:val="000000"/>
        </w:rPr>
        <w:t>jsonElement</w:t>
      </w:r>
      <w:r>
        <w:rPr>
          <w:color w:val="080808"/>
        </w:rPr>
        <w:t>.getAsJsonObject();</w:t>
      </w:r>
      <w:r>
        <w:rPr>
          <w:color w:val="080808"/>
        </w:rPr>
        <w:br/>
        <w:t xml:space="preserve">                        printEventInfoDriver(</w:t>
      </w:r>
      <w:r>
        <w:rPr>
          <w:color w:val="000000"/>
        </w:rPr>
        <w:t>eventObject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"Помилка читання файлу або файл порожній !"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} </w:t>
      </w:r>
      <w:r>
        <w:rPr>
          <w:color w:val="0033B3"/>
        </w:rPr>
        <w:t>catch</w:t>
      </w:r>
      <w:r>
        <w:rPr>
          <w:color w:val="080808"/>
        </w:rPr>
        <w:t>(</w:t>
      </w:r>
      <w:r>
        <w:rPr>
          <w:color w:val="000000"/>
        </w:rPr>
        <w:t xml:space="preserve">JsonParseException </w:t>
      </w:r>
      <w:r>
        <w:rPr>
          <w:color w:val="080808"/>
        </w:rPr>
        <w:t xml:space="preserve">| </w:t>
      </w:r>
      <w:r>
        <w:rPr>
          <w:color w:val="000000"/>
        </w:rPr>
        <w:t xml:space="preserve">IOException </w:t>
      </w:r>
      <w:r>
        <w:rPr>
          <w:color w:val="080808"/>
        </w:rPr>
        <w:t>e){</w:t>
      </w:r>
      <w:r>
        <w:rPr>
          <w:color w:val="080808"/>
        </w:rPr>
        <w:br/>
        <w:t xml:space="preserve">                e.printStackTrace();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printfreecars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filePath)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Зчитування JSON з файлу як масив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 xml:space="preserve">JsonArray jsonArray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Gson().fromJson(</w:t>
      </w:r>
      <w:r>
        <w:rPr>
          <w:color w:val="0033B3"/>
        </w:rPr>
        <w:t xml:space="preserve">new </w:t>
      </w:r>
      <w:r>
        <w:rPr>
          <w:color w:val="080808"/>
        </w:rPr>
        <w:t xml:space="preserve">FileReader(filePath), </w:t>
      </w:r>
      <w:r>
        <w:rPr>
          <w:color w:val="000000"/>
        </w:rPr>
        <w:t>JsonArray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 xml:space="preserve">jsonArray </w:t>
      </w:r>
      <w:r>
        <w:rPr>
          <w:color w:val="080808"/>
        </w:rPr>
        <w:t xml:space="preserve">!= </w:t>
      </w:r>
      <w:r>
        <w:rPr>
          <w:color w:val="0033B3"/>
        </w:rPr>
        <w:t>null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0000"/>
        </w:rPr>
        <w:t xml:space="preserve">JsonElement jsonElement </w:t>
      </w:r>
      <w:r>
        <w:rPr>
          <w:color w:val="080808"/>
        </w:rPr>
        <w:t xml:space="preserve">: </w:t>
      </w:r>
      <w:r>
        <w:rPr>
          <w:color w:val="000000"/>
        </w:rPr>
        <w:t>jsonArray</w:t>
      </w:r>
      <w:r>
        <w:rPr>
          <w:color w:val="080808"/>
        </w:rPr>
        <w:t>) {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</w:t>
      </w:r>
      <w:r>
        <w:rPr>
          <w:color w:val="000000"/>
        </w:rPr>
        <w:t xml:space="preserve">JsonObject eventObject </w:t>
      </w:r>
      <w:r>
        <w:rPr>
          <w:color w:val="080808"/>
        </w:rPr>
        <w:t xml:space="preserve">= </w:t>
      </w:r>
      <w:r>
        <w:rPr>
          <w:color w:val="000000"/>
        </w:rPr>
        <w:t>jsonElement</w:t>
      </w:r>
      <w:r>
        <w:rPr>
          <w:color w:val="080808"/>
        </w:rPr>
        <w:t>.getAsJsonObject();</w:t>
      </w:r>
      <w:r>
        <w:rPr>
          <w:color w:val="080808"/>
        </w:rPr>
        <w:br/>
        <w:t xml:space="preserve">                    printEventInfoFreeCars(</w:t>
      </w:r>
      <w:r>
        <w:rPr>
          <w:color w:val="000000"/>
        </w:rPr>
        <w:t>eventObject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"Помилка читання файлу або файл порожній !"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}</w:t>
      </w:r>
      <w:r>
        <w:rPr>
          <w:color w:val="080808"/>
        </w:rPr>
        <w:br/>
        <w:t xml:space="preserve">        } </w:t>
      </w:r>
      <w:r>
        <w:rPr>
          <w:color w:val="0033B3"/>
        </w:rPr>
        <w:t>catch</w:t>
      </w:r>
      <w:r>
        <w:rPr>
          <w:color w:val="080808"/>
        </w:rPr>
        <w:t>(</w:t>
      </w:r>
      <w:r>
        <w:rPr>
          <w:color w:val="000000"/>
        </w:rPr>
        <w:t xml:space="preserve">JsonParseException </w:t>
      </w:r>
      <w:r>
        <w:rPr>
          <w:color w:val="080808"/>
        </w:rPr>
        <w:t xml:space="preserve">| </w:t>
      </w:r>
      <w:r>
        <w:rPr>
          <w:color w:val="000000"/>
        </w:rPr>
        <w:t xml:space="preserve">IOException </w:t>
      </w:r>
      <w:r>
        <w:rPr>
          <w:color w:val="080808"/>
        </w:rPr>
        <w:t>e){</w:t>
      </w:r>
      <w:r>
        <w:rPr>
          <w:color w:val="080808"/>
        </w:rPr>
        <w:br/>
        <w:t xml:space="preserve">            e.printStackTrace();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printtimeline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filePath)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Зчитування JSON з файлу як масив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 xml:space="preserve">JsonArray jsonArray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Gson().fromJson(</w:t>
      </w:r>
      <w:r>
        <w:rPr>
          <w:color w:val="0033B3"/>
        </w:rPr>
        <w:t xml:space="preserve">new </w:t>
      </w:r>
      <w:r>
        <w:rPr>
          <w:color w:val="080808"/>
        </w:rPr>
        <w:t xml:space="preserve">FileReader(filePath), </w:t>
      </w:r>
      <w:r>
        <w:rPr>
          <w:color w:val="000000"/>
        </w:rPr>
        <w:t>JsonArray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 xml:space="preserve">jsonArray </w:t>
      </w:r>
      <w:r>
        <w:rPr>
          <w:color w:val="080808"/>
        </w:rPr>
        <w:t xml:space="preserve">!= </w:t>
      </w:r>
      <w:r>
        <w:rPr>
          <w:color w:val="0033B3"/>
        </w:rPr>
        <w:t>null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0000"/>
        </w:rPr>
        <w:t xml:space="preserve">JsonElement jsonElement </w:t>
      </w:r>
      <w:r>
        <w:rPr>
          <w:color w:val="080808"/>
        </w:rPr>
        <w:t xml:space="preserve">: </w:t>
      </w:r>
      <w:r>
        <w:rPr>
          <w:color w:val="000000"/>
        </w:rPr>
        <w:t>jsonArray</w:t>
      </w:r>
      <w:r>
        <w:rPr>
          <w:color w:val="080808"/>
        </w:rPr>
        <w:t>) {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</w:t>
      </w:r>
      <w:r>
        <w:rPr>
          <w:color w:val="000000"/>
        </w:rPr>
        <w:t xml:space="preserve">JsonObject eventObject </w:t>
      </w:r>
      <w:r>
        <w:rPr>
          <w:color w:val="080808"/>
        </w:rPr>
        <w:t xml:space="preserve">= </w:t>
      </w:r>
      <w:r>
        <w:rPr>
          <w:color w:val="000000"/>
        </w:rPr>
        <w:t>jsonElement</w:t>
      </w:r>
      <w:r>
        <w:rPr>
          <w:color w:val="080808"/>
        </w:rPr>
        <w:t>.getAsJsonObject();</w:t>
      </w:r>
      <w:r>
        <w:rPr>
          <w:color w:val="080808"/>
        </w:rPr>
        <w:br/>
        <w:t xml:space="preserve">                    printEventInfoTimeLine(</w:t>
      </w:r>
      <w:r>
        <w:rPr>
          <w:color w:val="000000"/>
        </w:rPr>
        <w:t>eventObject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"Помилка читання файлу або файл порожній !"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 </w:t>
      </w:r>
      <w:r>
        <w:rPr>
          <w:color w:val="0033B3"/>
        </w:rPr>
        <w:t>catch</w:t>
      </w:r>
      <w:r>
        <w:rPr>
          <w:color w:val="080808"/>
        </w:rPr>
        <w:t>(</w:t>
      </w:r>
      <w:r>
        <w:rPr>
          <w:color w:val="000000"/>
        </w:rPr>
        <w:t xml:space="preserve">JsonParseException </w:t>
      </w:r>
      <w:r>
        <w:rPr>
          <w:color w:val="080808"/>
        </w:rPr>
        <w:t xml:space="preserve">| </w:t>
      </w:r>
      <w:r>
        <w:rPr>
          <w:color w:val="000000"/>
        </w:rPr>
        <w:t xml:space="preserve">IOException </w:t>
      </w:r>
      <w:r>
        <w:rPr>
          <w:color w:val="080808"/>
        </w:rPr>
        <w:t>e){</w:t>
      </w:r>
      <w:r>
        <w:rPr>
          <w:color w:val="080808"/>
        </w:rPr>
        <w:br/>
        <w:t xml:space="preserve">            e.printStackTrace();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Method for printing information about a tragic event.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eventObject </w:t>
      </w:r>
      <w:r>
        <w:rPr>
          <w:i/>
          <w:iCs/>
          <w:color w:val="8C8C8C"/>
        </w:rPr>
        <w:t>The JSON object representing event.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private void </w:t>
      </w:r>
      <w:r>
        <w:rPr>
          <w:color w:val="00627A"/>
        </w:rPr>
        <w:t>printEventInfoDriver</w:t>
      </w:r>
      <w:r>
        <w:rPr>
          <w:color w:val="080808"/>
        </w:rPr>
        <w:t>(</w:t>
      </w:r>
      <w:r>
        <w:rPr>
          <w:color w:val="000000"/>
        </w:rPr>
        <w:t xml:space="preserve">JsonObject </w:t>
      </w:r>
      <w:r>
        <w:rPr>
          <w:color w:val="080808"/>
        </w:rPr>
        <w:t>eventObject) {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"Вільні водії </w:t>
      </w:r>
      <w:r>
        <w:rPr>
          <w:color w:val="0037A6"/>
        </w:rPr>
        <w:t>\uD83D\uDC64</w:t>
      </w:r>
      <w:r>
        <w:rPr>
          <w:color w:val="067D17"/>
        </w:rPr>
        <w:t>:"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"Водій: " </w:t>
      </w:r>
      <w:r>
        <w:rPr>
          <w:color w:val="080808"/>
        </w:rPr>
        <w:t xml:space="preserve">+ getStringFieldValue(eventObject, </w:t>
      </w:r>
      <w:r>
        <w:rPr>
          <w:color w:val="067D17"/>
        </w:rPr>
        <w:t>"event"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"Прийнятий: " </w:t>
      </w:r>
      <w:r>
        <w:rPr>
          <w:color w:val="080808"/>
        </w:rPr>
        <w:t xml:space="preserve">+ getStringFieldValue(eventObject, </w:t>
      </w:r>
      <w:r>
        <w:rPr>
          <w:color w:val="067D17"/>
        </w:rPr>
        <w:t>"date"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"Інформація: " </w:t>
      </w:r>
      <w:r>
        <w:rPr>
          <w:color w:val="080808"/>
        </w:rPr>
        <w:t xml:space="preserve">+ getStringFieldValue(eventObject, </w:t>
      </w:r>
      <w:r>
        <w:rPr>
          <w:color w:val="067D17"/>
        </w:rPr>
        <w:t>"info"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void </w:t>
      </w:r>
      <w:r>
        <w:rPr>
          <w:color w:val="00627A"/>
        </w:rPr>
        <w:t>printEventInfoFreeCars</w:t>
      </w:r>
      <w:r>
        <w:rPr>
          <w:color w:val="080808"/>
        </w:rPr>
        <w:t>(</w:t>
      </w:r>
      <w:r>
        <w:rPr>
          <w:color w:val="000000"/>
        </w:rPr>
        <w:t xml:space="preserve">JsonObject </w:t>
      </w:r>
      <w:r>
        <w:rPr>
          <w:color w:val="080808"/>
        </w:rPr>
        <w:t>eventObject) {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"Вільні авто </w:t>
      </w:r>
      <w:r>
        <w:rPr>
          <w:color w:val="0037A6"/>
        </w:rPr>
        <w:t>\uD83D\uDE95</w:t>
      </w:r>
      <w:r>
        <w:rPr>
          <w:color w:val="067D17"/>
        </w:rPr>
        <w:t>:"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"Авто: " </w:t>
      </w:r>
      <w:r>
        <w:rPr>
          <w:color w:val="080808"/>
        </w:rPr>
        <w:t xml:space="preserve">+ getStringFieldValue(eventObject, </w:t>
      </w:r>
      <w:r>
        <w:rPr>
          <w:color w:val="067D17"/>
        </w:rPr>
        <w:t>"event"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"Вільний з: " </w:t>
      </w:r>
      <w:r>
        <w:rPr>
          <w:color w:val="080808"/>
        </w:rPr>
        <w:t xml:space="preserve">+ getStringFieldValue(eventObject, </w:t>
      </w:r>
      <w:r>
        <w:rPr>
          <w:color w:val="067D17"/>
        </w:rPr>
        <w:t>"date"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"Інформація: " </w:t>
      </w:r>
      <w:r>
        <w:rPr>
          <w:color w:val="080808"/>
        </w:rPr>
        <w:t xml:space="preserve">+ getStringFieldValue(eventObject, </w:t>
      </w:r>
      <w:r>
        <w:rPr>
          <w:color w:val="067D17"/>
        </w:rPr>
        <w:t>"info"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void </w:t>
      </w:r>
      <w:r>
        <w:rPr>
          <w:color w:val="00627A"/>
        </w:rPr>
        <w:t>printEventInfoTimeLine</w:t>
      </w:r>
      <w:r>
        <w:rPr>
          <w:color w:val="080808"/>
        </w:rPr>
        <w:t>(</w:t>
      </w:r>
      <w:r>
        <w:rPr>
          <w:color w:val="000000"/>
        </w:rPr>
        <w:t xml:space="preserve">JsonObject </w:t>
      </w:r>
      <w:r>
        <w:rPr>
          <w:color w:val="080808"/>
        </w:rPr>
        <w:t>eventObject) {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"Графік </w:t>
      </w:r>
      <w:r>
        <w:rPr>
          <w:color w:val="0037A6"/>
        </w:rPr>
        <w:t>\uD83D\uDCDC</w:t>
      </w:r>
      <w:r>
        <w:rPr>
          <w:color w:val="067D17"/>
        </w:rPr>
        <w:t>:"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"День: " </w:t>
      </w:r>
      <w:r>
        <w:rPr>
          <w:color w:val="080808"/>
        </w:rPr>
        <w:t xml:space="preserve">+ getStringFieldValue(eventObject, </w:t>
      </w:r>
      <w:r>
        <w:rPr>
          <w:color w:val="067D17"/>
        </w:rPr>
        <w:t>"event"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"Години праці: " </w:t>
      </w:r>
      <w:r>
        <w:rPr>
          <w:color w:val="080808"/>
        </w:rPr>
        <w:t xml:space="preserve">+ getStringFieldValue(eventObject, </w:t>
      </w:r>
      <w:r>
        <w:rPr>
          <w:color w:val="067D17"/>
        </w:rPr>
        <w:t>"info"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String </w:t>
      </w:r>
      <w:r>
        <w:rPr>
          <w:color w:val="00627A"/>
        </w:rPr>
        <w:t>getStringFieldValue</w:t>
      </w:r>
      <w:r>
        <w:rPr>
          <w:color w:val="080808"/>
        </w:rPr>
        <w:t>(</w:t>
      </w:r>
      <w:r>
        <w:rPr>
          <w:color w:val="000000"/>
        </w:rPr>
        <w:t xml:space="preserve">JsonObject </w:t>
      </w:r>
      <w:r>
        <w:rPr>
          <w:color w:val="080808"/>
        </w:rPr>
        <w:t xml:space="preserve">jsonObject, </w:t>
      </w:r>
      <w:r>
        <w:rPr>
          <w:color w:val="000000"/>
        </w:rPr>
        <w:t xml:space="preserve">String </w:t>
      </w:r>
      <w:r>
        <w:rPr>
          <w:color w:val="080808"/>
        </w:rPr>
        <w:t>fieldName)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JsonElement jsonElement </w:t>
      </w:r>
      <w:r>
        <w:rPr>
          <w:color w:val="080808"/>
        </w:rPr>
        <w:t>= jsonObject.get(fieldName);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 xml:space="preserve">jsonElement </w:t>
      </w:r>
      <w:r>
        <w:rPr>
          <w:color w:val="080808"/>
        </w:rPr>
        <w:t xml:space="preserve">!= </w:t>
      </w:r>
      <w:r>
        <w:rPr>
          <w:color w:val="0033B3"/>
        </w:rPr>
        <w:t xml:space="preserve">null </w:t>
      </w:r>
      <w:r>
        <w:rPr>
          <w:color w:val="080808"/>
        </w:rPr>
        <w:t xml:space="preserve">&amp;&amp; </w:t>
      </w:r>
      <w:r>
        <w:rPr>
          <w:color w:val="000000"/>
        </w:rPr>
        <w:t>jsonElement</w:t>
      </w:r>
      <w:r>
        <w:rPr>
          <w:color w:val="080808"/>
        </w:rPr>
        <w:t>.isJsonPrimitive())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00000"/>
        </w:rPr>
        <w:t>jsonElement</w:t>
      </w:r>
      <w:r>
        <w:rPr>
          <w:color w:val="080808"/>
        </w:rPr>
        <w:t>.getAsString();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67D17"/>
        </w:rPr>
        <w:t>""</w:t>
      </w:r>
      <w:r>
        <w:rPr>
          <w:color w:val="080808"/>
        </w:rPr>
        <w:t xml:space="preserve">; </w:t>
      </w:r>
      <w:r>
        <w:rPr>
          <w:i/>
          <w:iCs/>
          <w:color w:val="8C8C8C"/>
        </w:rPr>
        <w:t>// Або інше значення за замовчуванням, якщо поле відсутнє або не є JSON-примітивом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  <w:p w14:paraId="6D5BBC17" w14:textId="77777777" w:rsidR="00960C7A" w:rsidRDefault="00960C7A" w:rsidP="00960C7A">
      <w:pPr>
        <w:pStyle w:val="Code"/>
        <w:rPr>
          <w:lang w:eastAsia="ru-RU"/>
        </w:rPr>
      </w:pPr>
    </w:p>
    <w:p w14:paraId="6F2057AA" w14:textId="119F0D18" w:rsidR="00960C7A" w:rsidRPr="00C94971" w:rsidRDefault="00C94971" w:rsidP="006F2E47">
      <w:r>
        <w:rPr>
          <w:lang w:val="en-US"/>
        </w:rPr>
        <w:t>AddInfo</w:t>
      </w:r>
      <w:r w:rsidR="00960C7A" w:rsidRPr="00C94971">
        <w:t>.</w:t>
      </w:r>
      <w:r w:rsidR="00960C7A">
        <w:rPr>
          <w:lang w:val="en-US"/>
        </w:rPr>
        <w:t>java</w:t>
      </w:r>
    </w:p>
    <w:p w14:paraId="25561CD1" w14:textId="77777777" w:rsidR="00C94971" w:rsidRPr="00C94971" w:rsidRDefault="00C94971" w:rsidP="00C94971">
      <w:pPr>
        <w:pStyle w:val="HTML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com.vintonyak.TaxiCompany.info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com.google.gson.Gson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com.google.gson.GsonBuilder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com.google.gson.reflect.TypeToken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com.vintonyak.TaxiCompany.persistence.entity.impl.Info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com.vintonyak.TaxiCompany.persistence.exception.EntityArgumentException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com.vintonyak.TaxiCompany.util.LocalDateAdapter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java.io.FileReader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java.io.FileWriter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java.io.IOException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java.lang.reflect.Type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java.time.LocalDate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java.util.Scanner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AddInfo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Завантажує данi про аудиторiв з JSON файлу.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filePath </w:t>
      </w:r>
      <w:r>
        <w:rPr>
          <w:i/>
          <w:iCs/>
          <w:color w:val="8C8C8C"/>
        </w:rPr>
        <w:t>шлях до JSON файлу</w:t>
      </w:r>
      <w:r>
        <w:rPr>
          <w:i/>
          <w:iCs/>
          <w:color w:val="8C8C8C"/>
        </w:rPr>
        <w:br/>
        <w:t xml:space="preserve">     * @return список аудиторiв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static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Info</w:t>
      </w:r>
      <w:r>
        <w:rPr>
          <w:color w:val="080808"/>
        </w:rPr>
        <w:t xml:space="preserve">&gt; </w:t>
      </w:r>
      <w:r>
        <w:rPr>
          <w:color w:val="00627A"/>
        </w:rPr>
        <w:t>readInfosFromFile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filePath) {</w:t>
      </w:r>
      <w:r>
        <w:rPr>
          <w:color w:val="080808"/>
        </w:rPr>
        <w:br/>
        <w:t xml:space="preserve">       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Info</w:t>
      </w:r>
      <w:r>
        <w:rPr>
          <w:color w:val="080808"/>
        </w:rPr>
        <w:t xml:space="preserve">&gt; </w:t>
      </w:r>
      <w:r>
        <w:rPr>
          <w:color w:val="000000"/>
        </w:rPr>
        <w:t>infos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(</w:t>
      </w:r>
      <w:r>
        <w:rPr>
          <w:color w:val="000000"/>
        </w:rPr>
        <w:t xml:space="preserve">FileReader reader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FileReader(filePath)) {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Створюємо iнстанцiю Gson з власним TypeAdapter для LocalDate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 xml:space="preserve">Gson gson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GsonBuilder()</w:t>
      </w:r>
      <w:r>
        <w:rPr>
          <w:color w:val="080808"/>
        </w:rPr>
        <w:br/>
        <w:t xml:space="preserve">                    .registerTypeAdapter(</w:t>
      </w:r>
      <w:r>
        <w:rPr>
          <w:color w:val="000000"/>
        </w:rPr>
        <w:t>LocalDate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r>
        <w:rPr>
          <w:color w:val="080808"/>
        </w:rPr>
        <w:t>LocalDateAdapter())</w:t>
      </w:r>
      <w:r>
        <w:rPr>
          <w:color w:val="080808"/>
        </w:rPr>
        <w:br/>
        <w:t xml:space="preserve">                    .create();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Визначаємо тип для десерiалiзацiї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 xml:space="preserve">Type infoListType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00000"/>
        </w:rPr>
        <w:t>TypeToken</w:t>
      </w:r>
      <w:r>
        <w:rPr>
          <w:color w:val="080808"/>
        </w:rPr>
        <w:t>&lt;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Info</w:t>
      </w:r>
      <w:r>
        <w:rPr>
          <w:color w:val="080808"/>
        </w:rPr>
        <w:t>&gt;&gt;() {</w:t>
      </w:r>
      <w:r>
        <w:rPr>
          <w:color w:val="080808"/>
        </w:rPr>
        <w:br/>
        <w:t xml:space="preserve">            }.getType();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Читаємо вмiст JSON файлу та десерiалiзуємо його у список аудиторiв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 xml:space="preserve">infos </w:t>
      </w:r>
      <w:r>
        <w:rPr>
          <w:color w:val="080808"/>
        </w:rPr>
        <w:t xml:space="preserve">= </w:t>
      </w:r>
      <w:r>
        <w:rPr>
          <w:color w:val="000000"/>
        </w:rPr>
        <w:t>gson</w:t>
      </w:r>
      <w:r>
        <w:rPr>
          <w:color w:val="080808"/>
        </w:rPr>
        <w:t>.fromJson(</w:t>
      </w:r>
      <w:r>
        <w:rPr>
          <w:color w:val="000000"/>
        </w:rPr>
        <w:t>reader</w:t>
      </w:r>
      <w:r>
        <w:rPr>
          <w:color w:val="080808"/>
        </w:rPr>
        <w:t xml:space="preserve">, </w:t>
      </w:r>
      <w:r>
        <w:rPr>
          <w:color w:val="000000"/>
        </w:rPr>
        <w:t>infoListType</w:t>
      </w:r>
      <w:r>
        <w:rPr>
          <w:color w:val="080808"/>
        </w:rPr>
        <w:t>);</w:t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r>
        <w:rPr>
          <w:color w:val="000000"/>
        </w:rPr>
        <w:t xml:space="preserve">IOException </w:t>
      </w:r>
      <w:r>
        <w:rPr>
          <w:color w:val="080808"/>
        </w:rPr>
        <w:t>e) {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Обробка виняткiв (наприклад, файл не знайдено, проблеми з форматом JSON)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err</w:t>
      </w:r>
      <w:r>
        <w:rPr>
          <w:color w:val="080808"/>
        </w:rPr>
        <w:t>.println(</w:t>
      </w:r>
      <w:r>
        <w:rPr>
          <w:color w:val="067D17"/>
        </w:rPr>
        <w:t xml:space="preserve">"Error loading data from JSON: " </w:t>
      </w:r>
      <w:r>
        <w:rPr>
          <w:color w:val="080808"/>
        </w:rPr>
        <w:t>+ e.getMessage());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infos </w:t>
      </w:r>
      <w:r>
        <w:rPr>
          <w:color w:val="080808"/>
        </w:rPr>
        <w:t xml:space="preserve">= </w:t>
      </w:r>
      <w:r>
        <w:rPr>
          <w:color w:val="000000"/>
        </w:rPr>
        <w:t>List</w:t>
      </w:r>
      <w:r>
        <w:rPr>
          <w:color w:val="080808"/>
        </w:rPr>
        <w:t>.</w:t>
      </w:r>
      <w:r>
        <w:rPr>
          <w:i/>
          <w:iCs/>
          <w:color w:val="080808"/>
        </w:rPr>
        <w:t>of</w:t>
      </w:r>
      <w:r>
        <w:rPr>
          <w:color w:val="080808"/>
        </w:rPr>
        <w:t xml:space="preserve">(); </w:t>
      </w:r>
      <w:r>
        <w:rPr>
          <w:i/>
          <w:iCs/>
          <w:color w:val="8C8C8C"/>
        </w:rPr>
        <w:t>// Альтернативно, можна iнiцiалiзувати порожнiм списком</w:t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infos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writeInfoListToJsonFile</w:t>
      </w:r>
      <w:r>
        <w:rPr>
          <w:color w:val="080808"/>
        </w:rPr>
        <w:t>(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Info</w:t>
      </w:r>
      <w:r>
        <w:rPr>
          <w:color w:val="080808"/>
        </w:rPr>
        <w:t xml:space="preserve">&gt; infos, </w:t>
      </w:r>
      <w:r>
        <w:rPr>
          <w:color w:val="000000"/>
        </w:rPr>
        <w:t xml:space="preserve">String </w:t>
      </w:r>
      <w:r>
        <w:rPr>
          <w:color w:val="080808"/>
        </w:rPr>
        <w:t>filePath) {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(</w:t>
      </w:r>
      <w:r>
        <w:rPr>
          <w:color w:val="000000"/>
        </w:rPr>
        <w:t xml:space="preserve">FileWriter writer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FileWriter(filePath)) {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Gson gson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GsonBuilder()</w:t>
      </w:r>
      <w:r>
        <w:rPr>
          <w:color w:val="080808"/>
        </w:rPr>
        <w:br/>
        <w:t xml:space="preserve">                    .registerTypeAdapter(</w:t>
      </w:r>
      <w:r>
        <w:rPr>
          <w:color w:val="000000"/>
        </w:rPr>
        <w:t>LocalDate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r>
        <w:rPr>
          <w:color w:val="080808"/>
        </w:rPr>
        <w:t>LocalDateAdapter())</w:t>
      </w:r>
      <w:r>
        <w:rPr>
          <w:color w:val="080808"/>
        </w:rPr>
        <w:br/>
        <w:t xml:space="preserve">                    .setPrettyPrinting().create();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0000"/>
        </w:rPr>
        <w:t>gson</w:t>
      </w:r>
      <w:r>
        <w:rPr>
          <w:color w:val="080808"/>
        </w:rPr>
        <w:t xml:space="preserve">.toJson(infos, </w:t>
      </w:r>
      <w:r>
        <w:rPr>
          <w:color w:val="000000"/>
        </w:rPr>
        <w:t>writer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"Інформацію збережено в файл " </w:t>
      </w:r>
      <w:r>
        <w:rPr>
          <w:color w:val="080808"/>
        </w:rPr>
        <w:t>+ filePath);</w:t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r>
        <w:rPr>
          <w:color w:val="000000"/>
        </w:rPr>
        <w:t xml:space="preserve">IOException </w:t>
      </w:r>
      <w:r>
        <w:rPr>
          <w:color w:val="080808"/>
        </w:rPr>
        <w:t>e) {</w:t>
      </w:r>
      <w:r>
        <w:rPr>
          <w:color w:val="080808"/>
        </w:rPr>
        <w:br/>
        <w:t xml:space="preserve">            e.printStackTrace();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addInfoToUsers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filePath) {</w:t>
      </w:r>
      <w:r>
        <w:rPr>
          <w:color w:val="080808"/>
        </w:rPr>
        <w:br/>
        <w:t xml:space="preserve">       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Info</w:t>
      </w:r>
      <w:r>
        <w:rPr>
          <w:color w:val="080808"/>
        </w:rPr>
        <w:t xml:space="preserve">&gt; </w:t>
      </w:r>
      <w:r>
        <w:rPr>
          <w:color w:val="000000"/>
        </w:rPr>
        <w:t xml:space="preserve">infos </w:t>
      </w:r>
      <w:r>
        <w:rPr>
          <w:color w:val="080808"/>
        </w:rPr>
        <w:t xml:space="preserve">= </w:t>
      </w:r>
      <w:r>
        <w:rPr>
          <w:i/>
          <w:iCs/>
          <w:color w:val="080808"/>
        </w:rPr>
        <w:t>readInfosFromFile</w:t>
      </w:r>
      <w:r>
        <w:rPr>
          <w:color w:val="080808"/>
        </w:rPr>
        <w:t>(filePath);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Scanner scanner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Scanner(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in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Введення інформації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Додавання інформації +</w:t>
      </w:r>
      <w:r>
        <w:rPr>
          <w:color w:val="0037A6"/>
        </w:rPr>
        <w:t>\uD83D\uDCDC</w:t>
      </w:r>
      <w:r>
        <w:rPr>
          <w:color w:val="067D17"/>
        </w:rPr>
        <w:t>:"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.print(</w:t>
      </w:r>
      <w:r>
        <w:rPr>
          <w:color w:val="067D17"/>
        </w:rPr>
        <w:t>"Введіть подію: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String event </w:t>
      </w:r>
      <w:r>
        <w:rPr>
          <w:color w:val="080808"/>
        </w:rPr>
        <w:t xml:space="preserve">= </w:t>
      </w:r>
      <w:r>
        <w:rPr>
          <w:color w:val="000000"/>
        </w:rPr>
        <w:t>scanner</w:t>
      </w:r>
      <w:r>
        <w:rPr>
          <w:color w:val="080808"/>
        </w:rPr>
        <w:t>.nextLine();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.print(</w:t>
      </w:r>
      <w:r>
        <w:rPr>
          <w:color w:val="067D17"/>
        </w:rPr>
        <w:t>"Введіть інформацію: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String info </w:t>
      </w:r>
      <w:r>
        <w:rPr>
          <w:color w:val="080808"/>
        </w:rPr>
        <w:t xml:space="preserve">= </w:t>
      </w:r>
      <w:r>
        <w:rPr>
          <w:color w:val="000000"/>
        </w:rPr>
        <w:t>scanner</w:t>
      </w:r>
      <w:r>
        <w:rPr>
          <w:color w:val="080808"/>
        </w:rPr>
        <w:t>.nextLine();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.print(</w:t>
      </w:r>
      <w:r>
        <w:rPr>
          <w:color w:val="067D17"/>
        </w:rPr>
        <w:t>"Введіть дату (YYYY-MM-DD):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LocalDate date </w:t>
      </w:r>
      <w:r>
        <w:rPr>
          <w:color w:val="080808"/>
        </w:rPr>
        <w:t xml:space="preserve">= </w:t>
      </w:r>
      <w:r>
        <w:rPr>
          <w:color w:val="000000"/>
        </w:rPr>
        <w:t>LocalDate</w:t>
      </w:r>
      <w:r>
        <w:rPr>
          <w:color w:val="080808"/>
        </w:rPr>
        <w:t>.</w:t>
      </w:r>
      <w:r>
        <w:rPr>
          <w:i/>
          <w:iCs/>
          <w:color w:val="080808"/>
        </w:rPr>
        <w:t>parse</w:t>
      </w:r>
      <w:r>
        <w:rPr>
          <w:color w:val="080808"/>
        </w:rPr>
        <w:t>(</w:t>
      </w:r>
      <w:r>
        <w:rPr>
          <w:color w:val="000000"/>
        </w:rPr>
        <w:t>scanner</w:t>
      </w:r>
      <w:r>
        <w:rPr>
          <w:color w:val="080808"/>
        </w:rPr>
        <w:t>.nextLine());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Створення об'єкта Info та додавання його до списку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 xml:space="preserve">Info newInfo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Info(</w:t>
      </w:r>
      <w:r>
        <w:rPr>
          <w:color w:val="000000"/>
        </w:rPr>
        <w:t>event</w:t>
      </w:r>
      <w:r>
        <w:rPr>
          <w:color w:val="080808"/>
        </w:rPr>
        <w:t xml:space="preserve">, </w:t>
      </w:r>
      <w:r>
        <w:rPr>
          <w:color w:val="000000"/>
        </w:rPr>
        <w:t>date</w:t>
      </w:r>
      <w:r>
        <w:rPr>
          <w:color w:val="080808"/>
        </w:rPr>
        <w:t xml:space="preserve">, </w:t>
      </w:r>
      <w:r>
        <w:rPr>
          <w:color w:val="000000"/>
        </w:rPr>
        <w:t>info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infos</w:t>
      </w:r>
      <w:r>
        <w:rPr>
          <w:color w:val="080808"/>
        </w:rPr>
        <w:t>.add(</w:t>
      </w:r>
      <w:r>
        <w:rPr>
          <w:color w:val="000000"/>
        </w:rPr>
        <w:t>newInfo</w:t>
      </w:r>
      <w:r>
        <w:rPr>
          <w:color w:val="080808"/>
        </w:rPr>
        <w:t>);</w:t>
      </w:r>
      <w:r>
        <w:rPr>
          <w:color w:val="080808"/>
        </w:rPr>
        <w:br/>
        <w:t xml:space="preserve">            writeInfoListToJsonFile(</w:t>
      </w:r>
      <w:r>
        <w:rPr>
          <w:color w:val="000000"/>
        </w:rPr>
        <w:t>infos</w:t>
      </w:r>
      <w:r>
        <w:rPr>
          <w:color w:val="080808"/>
        </w:rPr>
        <w:t>, filePath);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"Інформацію успішно додано"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r>
        <w:rPr>
          <w:color w:val="000000"/>
        </w:rPr>
        <w:t xml:space="preserve">EntityArgumentException </w:t>
      </w:r>
      <w:r>
        <w:rPr>
          <w:color w:val="080808"/>
        </w:rPr>
        <w:t>e)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0000"/>
        </w:rPr>
        <w:t xml:space="preserve">String error </w:t>
      </w:r>
      <w:r>
        <w:rPr>
          <w:color w:val="080808"/>
        </w:rPr>
        <w:t>: e.getErrors())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"Error: " </w:t>
      </w:r>
      <w:r>
        <w:rPr>
          <w:color w:val="080808"/>
        </w:rPr>
        <w:t xml:space="preserve">+ </w:t>
      </w:r>
      <w:r>
        <w:rPr>
          <w:color w:val="000000"/>
        </w:rPr>
        <w:t>error</w:t>
      </w:r>
      <w:r>
        <w:rPr>
          <w:color w:val="080808"/>
        </w:rPr>
        <w:t>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5F8DD39E" w14:textId="77777777" w:rsidR="00960C7A" w:rsidRDefault="00960C7A" w:rsidP="00960C7A">
      <w:pPr>
        <w:pStyle w:val="Code"/>
        <w:rPr>
          <w:lang w:eastAsia="ru-RU"/>
        </w:rPr>
      </w:pPr>
    </w:p>
    <w:p w14:paraId="343650CC" w14:textId="2C7E72DE" w:rsidR="00960C7A" w:rsidRDefault="00C94971" w:rsidP="006F2E47">
      <w:pPr>
        <w:rPr>
          <w:lang w:val="en-US"/>
        </w:rPr>
      </w:pPr>
      <w:r>
        <w:rPr>
          <w:lang w:val="en-US"/>
        </w:rPr>
        <w:t>Delete</w:t>
      </w:r>
      <w:r w:rsidR="00960C7A">
        <w:rPr>
          <w:lang w:val="en-US"/>
        </w:rPr>
        <w:t>.java</w:t>
      </w:r>
    </w:p>
    <w:p w14:paraId="668B8A70" w14:textId="77777777" w:rsidR="00C94971" w:rsidRPr="00C94971" w:rsidRDefault="00C94971" w:rsidP="00C94971">
      <w:pPr>
        <w:pStyle w:val="HTML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com.vintonyak.TaxiCompany.info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com.google.gson.Gson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com.google.gson.GsonBuilder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com.google.gson.reflect.TypeToken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com.vintonyak.TaxiCompany.persistence.entity.impl.Info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com.vintonyak.TaxiCompany.util.LocalDateAdapter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java.io.FileReader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java.io.FileWriter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java.io.IOException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lastRenderedPageBreak/>
        <w:t xml:space="preserve">import </w:t>
      </w:r>
      <w:r>
        <w:rPr>
          <w:color w:val="000000"/>
        </w:rPr>
        <w:t>java.lang.reflect.Type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java.time.LocalDate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java.util.ArrayList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java.util.Scanner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Delete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Info</w:t>
      </w:r>
      <w:r>
        <w:rPr>
          <w:color w:val="080808"/>
        </w:rPr>
        <w:t xml:space="preserve">&gt; </w:t>
      </w:r>
      <w:r>
        <w:rPr>
          <w:color w:val="00627A"/>
        </w:rPr>
        <w:t>readInfosFromFile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filePath) {</w:t>
      </w:r>
      <w:r>
        <w:rPr>
          <w:color w:val="080808"/>
        </w:rPr>
        <w:br/>
        <w:t xml:space="preserve">       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Info</w:t>
      </w:r>
      <w:r>
        <w:rPr>
          <w:color w:val="080808"/>
        </w:rPr>
        <w:t xml:space="preserve">&gt; </w:t>
      </w:r>
      <w:r>
        <w:rPr>
          <w:color w:val="000000"/>
        </w:rPr>
        <w:t>infos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(</w:t>
      </w:r>
      <w:r>
        <w:rPr>
          <w:color w:val="000000"/>
        </w:rPr>
        <w:t xml:space="preserve">FileReader reader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FileReader(filePath)) {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Створюємо iнстанцiю Gson з власним TypeAdapter для LocalDate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 xml:space="preserve">Gson gson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GsonBuilder()</w:t>
      </w:r>
      <w:r>
        <w:rPr>
          <w:color w:val="080808"/>
        </w:rPr>
        <w:br/>
        <w:t xml:space="preserve">                    .registerTypeAdapter(</w:t>
      </w:r>
      <w:r>
        <w:rPr>
          <w:color w:val="000000"/>
        </w:rPr>
        <w:t>LocalDate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r>
        <w:rPr>
          <w:color w:val="080808"/>
        </w:rPr>
        <w:t>LocalDateAdapter())</w:t>
      </w:r>
      <w:r>
        <w:rPr>
          <w:color w:val="080808"/>
        </w:rPr>
        <w:br/>
        <w:t xml:space="preserve">                    .create();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Визначаємо тип для десерiалiзацiї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 xml:space="preserve">Type infoListType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00000"/>
        </w:rPr>
        <w:t>TypeToken</w:t>
      </w:r>
      <w:r>
        <w:rPr>
          <w:color w:val="080808"/>
        </w:rPr>
        <w:t>&lt;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Info</w:t>
      </w:r>
      <w:r>
        <w:rPr>
          <w:color w:val="080808"/>
        </w:rPr>
        <w:t>&gt;&gt;() {</w:t>
      </w:r>
      <w:r>
        <w:rPr>
          <w:color w:val="080808"/>
        </w:rPr>
        <w:br/>
        <w:t xml:space="preserve">            }.getType();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Читаємо вмiст JSON файлу та десерiалiзуємо його у список аудиторiв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 xml:space="preserve">infos </w:t>
      </w:r>
      <w:r>
        <w:rPr>
          <w:color w:val="080808"/>
        </w:rPr>
        <w:t xml:space="preserve">= </w:t>
      </w:r>
      <w:r>
        <w:rPr>
          <w:color w:val="000000"/>
        </w:rPr>
        <w:t>gson</w:t>
      </w:r>
      <w:r>
        <w:rPr>
          <w:color w:val="080808"/>
        </w:rPr>
        <w:t>.fromJson(</w:t>
      </w:r>
      <w:r>
        <w:rPr>
          <w:color w:val="000000"/>
        </w:rPr>
        <w:t>reader</w:t>
      </w:r>
      <w:r>
        <w:rPr>
          <w:color w:val="080808"/>
        </w:rPr>
        <w:t xml:space="preserve">, </w:t>
      </w:r>
      <w:r>
        <w:rPr>
          <w:color w:val="000000"/>
        </w:rPr>
        <w:t>infoListType</w:t>
      </w:r>
      <w:r>
        <w:rPr>
          <w:color w:val="080808"/>
        </w:rPr>
        <w:t>);</w:t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r>
        <w:rPr>
          <w:color w:val="000000"/>
        </w:rPr>
        <w:t xml:space="preserve">IOException </w:t>
      </w:r>
      <w:r>
        <w:rPr>
          <w:color w:val="080808"/>
        </w:rPr>
        <w:t>e) {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Обробка виняткiв (наприклад, файл не знайдено, проблеми з форматом JSON)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err</w:t>
      </w:r>
      <w:r>
        <w:rPr>
          <w:color w:val="080808"/>
        </w:rPr>
        <w:t>.println(</w:t>
      </w:r>
      <w:r>
        <w:rPr>
          <w:color w:val="067D17"/>
        </w:rPr>
        <w:t xml:space="preserve">"Error loading data from JSON: " </w:t>
      </w:r>
      <w:r>
        <w:rPr>
          <w:color w:val="080808"/>
        </w:rPr>
        <w:t>+ e.getMessage());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infos </w:t>
      </w:r>
      <w:r>
        <w:rPr>
          <w:color w:val="080808"/>
        </w:rPr>
        <w:t xml:space="preserve">= </w:t>
      </w:r>
      <w:r>
        <w:rPr>
          <w:color w:val="000000"/>
        </w:rPr>
        <w:t>List</w:t>
      </w:r>
      <w:r>
        <w:rPr>
          <w:color w:val="080808"/>
        </w:rPr>
        <w:t>.</w:t>
      </w:r>
      <w:r>
        <w:rPr>
          <w:i/>
          <w:iCs/>
          <w:color w:val="080808"/>
        </w:rPr>
        <w:t>of</w:t>
      </w:r>
      <w:r>
        <w:rPr>
          <w:color w:val="080808"/>
        </w:rPr>
        <w:t xml:space="preserve">(); </w:t>
      </w:r>
      <w:r>
        <w:rPr>
          <w:i/>
          <w:iCs/>
          <w:color w:val="8C8C8C"/>
        </w:rPr>
        <w:t>// Альтернативно, можна iнiцiалiзувати порожнiм списком</w:t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infos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writeInfoListToJsonFile</w:t>
      </w:r>
      <w:r>
        <w:rPr>
          <w:color w:val="080808"/>
        </w:rPr>
        <w:t>(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Info</w:t>
      </w:r>
      <w:r>
        <w:rPr>
          <w:color w:val="080808"/>
        </w:rPr>
        <w:t xml:space="preserve">&gt; infos, </w:t>
      </w:r>
      <w:r>
        <w:rPr>
          <w:color w:val="000000"/>
        </w:rPr>
        <w:t xml:space="preserve">String </w:t>
      </w:r>
      <w:r>
        <w:rPr>
          <w:color w:val="080808"/>
        </w:rPr>
        <w:t>filePath) {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(</w:t>
      </w:r>
      <w:r>
        <w:rPr>
          <w:color w:val="000000"/>
        </w:rPr>
        <w:t xml:space="preserve">FileWriter writer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FileWriter(filePath)) {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Gson gson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GsonBuilder()</w:t>
      </w:r>
      <w:r>
        <w:rPr>
          <w:color w:val="080808"/>
        </w:rPr>
        <w:br/>
        <w:t xml:space="preserve">                    .registerTypeAdapter(</w:t>
      </w:r>
      <w:r>
        <w:rPr>
          <w:color w:val="000000"/>
        </w:rPr>
        <w:t>LocalDate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r>
        <w:rPr>
          <w:color w:val="080808"/>
        </w:rPr>
        <w:t>LocalDateAdapter())</w:t>
      </w:r>
      <w:r>
        <w:rPr>
          <w:color w:val="080808"/>
        </w:rPr>
        <w:br/>
        <w:t xml:space="preserve">                    .setPrettyPrinting().create();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0000"/>
        </w:rPr>
        <w:t>gson</w:t>
      </w:r>
      <w:r>
        <w:rPr>
          <w:color w:val="080808"/>
        </w:rPr>
        <w:t xml:space="preserve">.toJson(infos, </w:t>
      </w:r>
      <w:r>
        <w:rPr>
          <w:color w:val="000000"/>
        </w:rPr>
        <w:t>writer</w:t>
      </w:r>
      <w:r>
        <w:rPr>
          <w:color w:val="080808"/>
        </w:rPr>
        <w:t>);</w:t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r>
        <w:rPr>
          <w:color w:val="000000"/>
        </w:rPr>
        <w:t xml:space="preserve">IOException </w:t>
      </w:r>
      <w:r>
        <w:rPr>
          <w:color w:val="080808"/>
        </w:rPr>
        <w:t>e) {</w:t>
      </w:r>
      <w:r>
        <w:rPr>
          <w:color w:val="080808"/>
        </w:rPr>
        <w:br/>
        <w:t xml:space="preserve">            e.printStackTrace();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deleteInfoFromFile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filePath) {</w:t>
      </w:r>
      <w:r>
        <w:rPr>
          <w:color w:val="080808"/>
        </w:rPr>
        <w:br/>
        <w:t xml:space="preserve">       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Info</w:t>
      </w:r>
      <w:r>
        <w:rPr>
          <w:color w:val="080808"/>
        </w:rPr>
        <w:t xml:space="preserve">&gt; </w:t>
      </w:r>
      <w:r>
        <w:rPr>
          <w:color w:val="000000"/>
        </w:rPr>
        <w:t xml:space="preserve">infos </w:t>
      </w:r>
      <w:r>
        <w:rPr>
          <w:color w:val="080808"/>
        </w:rPr>
        <w:t xml:space="preserve">= </w:t>
      </w:r>
      <w:r>
        <w:rPr>
          <w:i/>
          <w:iCs/>
          <w:color w:val="080808"/>
        </w:rPr>
        <w:t>readInfosFromFile</w:t>
      </w:r>
      <w:r>
        <w:rPr>
          <w:color w:val="080808"/>
        </w:rPr>
        <w:t>(filePath);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Scanner scanner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Scanner(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in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"Введіть подію для видалення:"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String eventToDelete </w:t>
      </w:r>
      <w:r>
        <w:rPr>
          <w:color w:val="080808"/>
        </w:rPr>
        <w:t xml:space="preserve">= </w:t>
      </w:r>
      <w:r>
        <w:rPr>
          <w:color w:val="000000"/>
        </w:rPr>
        <w:t>scanner</w:t>
      </w:r>
      <w:r>
        <w:rPr>
          <w:color w:val="080808"/>
        </w:rPr>
        <w:t>.nextLine();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Info</w:t>
      </w:r>
      <w:r>
        <w:rPr>
          <w:color w:val="080808"/>
        </w:rPr>
        <w:t xml:space="preserve">&gt; </w:t>
      </w:r>
      <w:r>
        <w:rPr>
          <w:color w:val="000000"/>
        </w:rPr>
        <w:t xml:space="preserve">updatedInfos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ArrayList&lt;&gt;();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0000"/>
        </w:rPr>
        <w:t xml:space="preserve">Info info </w:t>
      </w:r>
      <w:r>
        <w:rPr>
          <w:color w:val="080808"/>
        </w:rPr>
        <w:t xml:space="preserve">: </w:t>
      </w:r>
      <w:r>
        <w:rPr>
          <w:color w:val="000000"/>
        </w:rPr>
        <w:t>infos</w:t>
      </w:r>
      <w:r>
        <w:rPr>
          <w:color w:val="080808"/>
        </w:rPr>
        <w:t>) 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info</w:t>
      </w:r>
      <w:r>
        <w:rPr>
          <w:color w:val="080808"/>
        </w:rPr>
        <w:t>.getEvent().equals(</w:t>
      </w:r>
      <w:r>
        <w:rPr>
          <w:color w:val="000000"/>
        </w:rPr>
        <w:t>eventToDelete</w:t>
      </w:r>
      <w:r>
        <w:rPr>
          <w:color w:val="080808"/>
        </w:rPr>
        <w:t>))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updatedInfos</w:t>
      </w:r>
      <w:r>
        <w:rPr>
          <w:color w:val="080808"/>
        </w:rPr>
        <w:t>.add(</w:t>
      </w:r>
      <w:r>
        <w:rPr>
          <w:color w:val="000000"/>
        </w:rPr>
        <w:t>info</w:t>
      </w:r>
      <w:r>
        <w:rPr>
          <w:color w:val="080808"/>
        </w:rPr>
        <w:t>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updatedInfos</w:t>
      </w:r>
      <w:r>
        <w:rPr>
          <w:color w:val="080808"/>
        </w:rPr>
        <w:t>.isEmpty()) 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"Інформацію успішно видалено"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Зберегти оновлений список у JSON файлі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>writeInfoListToJsonFile(</w:t>
      </w:r>
      <w:r>
        <w:rPr>
          <w:color w:val="000000"/>
        </w:rPr>
        <w:t>updatedInfos</w:t>
      </w:r>
      <w:r>
        <w:rPr>
          <w:color w:val="080808"/>
        </w:rPr>
        <w:t>, filePath);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scanner</w:t>
      </w:r>
      <w:r>
        <w:rPr>
          <w:color w:val="080808"/>
        </w:rPr>
        <w:t>.nextLine();</w:t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"Події не знайдено."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scanner</w:t>
      </w:r>
      <w:r>
        <w:rPr>
          <w:color w:val="080808"/>
        </w:rPr>
        <w:t>.nextLine();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2014B6EF" w14:textId="77777777" w:rsidR="00960C7A" w:rsidRDefault="00960C7A" w:rsidP="00960C7A">
      <w:pPr>
        <w:pStyle w:val="Code"/>
        <w:rPr>
          <w:lang w:eastAsia="ru-RU"/>
        </w:rPr>
      </w:pPr>
    </w:p>
    <w:p w14:paraId="54FFC012" w14:textId="17A58858" w:rsidR="00960C7A" w:rsidRDefault="00960C7A" w:rsidP="006F2E47">
      <w:pPr>
        <w:rPr>
          <w:lang w:val="en-US"/>
        </w:rPr>
      </w:pPr>
      <w:r>
        <w:rPr>
          <w:lang w:val="en-US"/>
        </w:rPr>
        <w:t>User.java</w:t>
      </w:r>
    </w:p>
    <w:p w14:paraId="32E5D0A7" w14:textId="77777777" w:rsidR="00C94971" w:rsidRPr="00C94971" w:rsidRDefault="00C94971" w:rsidP="00C94971">
      <w:pPr>
        <w:pStyle w:val="HTML"/>
        <w:shd w:val="clear" w:color="auto" w:fill="FFFFFF"/>
        <w:rPr>
          <w:color w:val="080808"/>
          <w:lang w:val="en-US"/>
        </w:rPr>
      </w:pPr>
      <w:r>
        <w:rPr>
          <w:color w:val="0033B3"/>
        </w:rPr>
        <w:t xml:space="preserve">package </w:t>
      </w:r>
      <w:r>
        <w:rPr>
          <w:color w:val="000000"/>
        </w:rPr>
        <w:t>com.vintonyak.TaxiCompany.persistence.entity.impl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com.vintonyak.TaxiCompany.persistence.entity.Entity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com.vintonyak.TaxiCompany.persistence.entity.ErrorTemplates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com.vintonyak.TaxiCompany.persistence.exception.EntityArgumentException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java.time.LocalDate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java.util.Objects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java.util.UUID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java.util.regex.Pattern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* Represents a User entity with associated properties and validation.</w:t>
      </w:r>
      <w:r>
        <w:rPr>
          <w:i/>
          <w:iCs/>
          <w:color w:val="8C8C8C"/>
        </w:rPr>
        <w:br/>
        <w:t xml:space="preserve"> */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User </w:t>
      </w:r>
      <w:r>
        <w:rPr>
          <w:color w:val="0033B3"/>
        </w:rPr>
        <w:t xml:space="preserve">extends </w:t>
      </w:r>
      <w:r>
        <w:rPr>
          <w:color w:val="000000"/>
        </w:rPr>
        <w:t xml:space="preserve">Entity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 xml:space="preserve">String </w:t>
      </w:r>
      <w:r>
        <w:rPr>
          <w:color w:val="871094"/>
        </w:rPr>
        <w:t>password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 xml:space="preserve">LocalDate </w:t>
      </w:r>
      <w:r>
        <w:rPr>
          <w:color w:val="871094"/>
        </w:rPr>
        <w:t>birthday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String </w:t>
      </w:r>
      <w:r>
        <w:rPr>
          <w:color w:val="871094"/>
        </w:rPr>
        <w:t>email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String </w:t>
      </w:r>
      <w:r>
        <w:rPr>
          <w:color w:val="871094"/>
        </w:rPr>
        <w:t>username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Constructor for the User class.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id       </w:t>
      </w:r>
      <w:r>
        <w:rPr>
          <w:i/>
          <w:iCs/>
          <w:color w:val="8C8C8C"/>
        </w:rPr>
        <w:t>The UUID identifier for the user.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password </w:t>
      </w:r>
      <w:r>
        <w:rPr>
          <w:i/>
          <w:iCs/>
          <w:color w:val="8C8C8C"/>
        </w:rPr>
        <w:t>The user's password.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email    </w:t>
      </w:r>
      <w:r>
        <w:rPr>
          <w:i/>
          <w:iCs/>
          <w:color w:val="8C8C8C"/>
        </w:rPr>
        <w:t>The user's email.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birthday </w:t>
      </w:r>
      <w:r>
        <w:rPr>
          <w:i/>
          <w:iCs/>
          <w:color w:val="8C8C8C"/>
        </w:rPr>
        <w:t>The user's date of birth.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username </w:t>
      </w:r>
      <w:r>
        <w:rPr>
          <w:i/>
          <w:iCs/>
          <w:color w:val="8C8C8C"/>
        </w:rPr>
        <w:t>The user's username.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User</w:t>
      </w:r>
      <w:r>
        <w:rPr>
          <w:color w:val="080808"/>
        </w:rPr>
        <w:t>(</w:t>
      </w:r>
      <w:r>
        <w:rPr>
          <w:color w:val="000000"/>
        </w:rPr>
        <w:t xml:space="preserve">UUID </w:t>
      </w:r>
      <w:r>
        <w:rPr>
          <w:color w:val="080808"/>
        </w:rPr>
        <w:t xml:space="preserve">id, </w:t>
      </w:r>
      <w:r>
        <w:rPr>
          <w:color w:val="000000"/>
        </w:rPr>
        <w:t xml:space="preserve">String </w:t>
      </w:r>
      <w:r>
        <w:rPr>
          <w:color w:val="080808"/>
        </w:rPr>
        <w:t xml:space="preserve">password, </w:t>
      </w:r>
      <w:r>
        <w:rPr>
          <w:color w:val="000000"/>
        </w:rPr>
        <w:t xml:space="preserve">String </w:t>
      </w:r>
      <w:r>
        <w:rPr>
          <w:color w:val="080808"/>
        </w:rPr>
        <w:t xml:space="preserve">email, </w:t>
      </w:r>
      <w:r>
        <w:rPr>
          <w:color w:val="000000"/>
        </w:rPr>
        <w:t xml:space="preserve">LocalDate </w:t>
      </w:r>
      <w:r>
        <w:rPr>
          <w:color w:val="080808"/>
        </w:rPr>
        <w:t xml:space="preserve">birthday, </w:t>
      </w:r>
      <w:r>
        <w:rPr>
          <w:color w:val="000000"/>
        </w:rPr>
        <w:t xml:space="preserve">String </w:t>
      </w:r>
      <w:r>
        <w:rPr>
          <w:color w:val="080808"/>
        </w:rPr>
        <w:t>username)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(id);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password </w:t>
      </w:r>
      <w:r>
        <w:rPr>
          <w:color w:val="080808"/>
        </w:rPr>
        <w:t>= validatedPassword(password);</w:t>
      </w:r>
      <w:r>
        <w:rPr>
          <w:color w:val="080808"/>
        </w:rPr>
        <w:br/>
        <w:t xml:space="preserve">        setEmail(email);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birthday </w:t>
      </w:r>
      <w:r>
        <w:rPr>
          <w:color w:val="080808"/>
        </w:rPr>
        <w:t>= validatedBirthday(birthday);</w:t>
      </w:r>
      <w:r>
        <w:rPr>
          <w:color w:val="080808"/>
        </w:rPr>
        <w:br/>
        <w:t xml:space="preserve">        setUsername(username);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Gets the user's password.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lastRenderedPageBreak/>
        <w:t xml:space="preserve">     *</w:t>
      </w:r>
      <w:r>
        <w:rPr>
          <w:i/>
          <w:iCs/>
          <w:color w:val="8C8C8C"/>
        </w:rPr>
        <w:br/>
        <w:t xml:space="preserve">     * @return The user's password.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r>
        <w:rPr>
          <w:color w:val="00627A"/>
        </w:rPr>
        <w:t>getPassword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password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Gets the user's date of birth.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@return The user's date of birth.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LocalDate </w:t>
      </w:r>
      <w:r>
        <w:rPr>
          <w:color w:val="00627A"/>
        </w:rPr>
        <w:t>getBirthday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birthday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Gets the user's email.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@return The user's email.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r>
        <w:rPr>
          <w:color w:val="00627A"/>
        </w:rPr>
        <w:t>getEmail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email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Gets the user's username.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@return The user's username.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r>
        <w:rPr>
          <w:color w:val="00627A"/>
        </w:rPr>
        <w:t>getUsername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username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Sets the user's email after validation.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email </w:t>
      </w:r>
      <w:r>
        <w:rPr>
          <w:i/>
          <w:iCs/>
          <w:color w:val="8C8C8C"/>
        </w:rPr>
        <w:t>The user's email to be set.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setEmail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email)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final </w:t>
      </w:r>
      <w:r>
        <w:rPr>
          <w:color w:val="000000"/>
        </w:rPr>
        <w:t xml:space="preserve">String templateName </w:t>
      </w:r>
      <w:r>
        <w:rPr>
          <w:color w:val="080808"/>
        </w:rPr>
        <w:t xml:space="preserve">= </w:t>
      </w:r>
      <w:r>
        <w:rPr>
          <w:color w:val="067D17"/>
        </w:rPr>
        <w:t>"email"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(email.isBlank())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errors</w:t>
      </w:r>
      <w:r>
        <w:rPr>
          <w:color w:val="080808"/>
        </w:rPr>
        <w:t>.add(</w:t>
      </w:r>
      <w:r>
        <w:rPr>
          <w:color w:val="000000"/>
        </w:rPr>
        <w:t>ErrorTemplates</w:t>
      </w:r>
      <w:r>
        <w:rPr>
          <w:color w:val="080808"/>
        </w:rPr>
        <w:t>.</w:t>
      </w:r>
      <w:r>
        <w:rPr>
          <w:i/>
          <w:iCs/>
          <w:color w:val="871094"/>
        </w:rPr>
        <w:t>REQUIRED</w:t>
      </w:r>
      <w:r>
        <w:rPr>
          <w:color w:val="080808"/>
        </w:rPr>
        <w:t>.getTemplate().formatted(</w:t>
      </w:r>
      <w:r>
        <w:rPr>
          <w:color w:val="000000"/>
        </w:rPr>
        <w:t>templateName</w:t>
      </w:r>
      <w:r>
        <w:rPr>
          <w:color w:val="080808"/>
        </w:rPr>
        <w:t>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pattern </w:t>
      </w:r>
      <w:r>
        <w:rPr>
          <w:color w:val="080808"/>
        </w:rPr>
        <w:t xml:space="preserve">= </w:t>
      </w:r>
      <w:r>
        <w:rPr>
          <w:color w:val="000000"/>
        </w:rPr>
        <w:t>Pattern</w:t>
      </w:r>
      <w:r>
        <w:rPr>
          <w:color w:val="080808"/>
        </w:rPr>
        <w:t>.</w:t>
      </w:r>
      <w:r>
        <w:rPr>
          <w:i/>
          <w:iCs/>
          <w:color w:val="080808"/>
        </w:rPr>
        <w:t>compile</w:t>
      </w:r>
      <w:r>
        <w:rPr>
          <w:color w:val="080808"/>
        </w:rPr>
        <w:t>(</w:t>
      </w:r>
      <w:r>
        <w:rPr>
          <w:color w:val="067D17"/>
        </w:rPr>
        <w:t>"</w:t>
      </w:r>
      <w:r>
        <w:rPr>
          <w:color w:val="067D17"/>
          <w:shd w:val="clear" w:color="auto" w:fill="EDFCED"/>
        </w:rPr>
        <w:t>^[A-Za-z0-9._%+-]+@[A-Za-z0-9.-]+</w:t>
      </w:r>
      <w:r>
        <w:rPr>
          <w:color w:val="0037A6"/>
          <w:shd w:val="clear" w:color="auto" w:fill="EDFCED"/>
        </w:rPr>
        <w:t>\\</w:t>
      </w:r>
      <w:r>
        <w:rPr>
          <w:color w:val="067D17"/>
          <w:shd w:val="clear" w:color="auto" w:fill="EDFCED"/>
        </w:rPr>
        <w:t>.[A-Z|a-z]{2,}$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errors</w:t>
      </w:r>
      <w:r>
        <w:rPr>
          <w:color w:val="080808"/>
        </w:rPr>
        <w:t>.add(</w:t>
      </w:r>
      <w:r>
        <w:rPr>
          <w:color w:val="000000"/>
        </w:rPr>
        <w:t>ErrorTemplates</w:t>
      </w:r>
      <w:r>
        <w:rPr>
          <w:color w:val="080808"/>
        </w:rPr>
        <w:t>.</w:t>
      </w:r>
      <w:r>
        <w:rPr>
          <w:i/>
          <w:iCs/>
          <w:color w:val="871094"/>
        </w:rPr>
        <w:t>ONLY_LATIN</w:t>
      </w:r>
      <w:r>
        <w:rPr>
          <w:color w:val="080808"/>
        </w:rPr>
        <w:t>.getTemplate().formatted(</w:t>
      </w:r>
      <w:r>
        <w:rPr>
          <w:color w:val="000000"/>
        </w:rPr>
        <w:t>templateName</w:t>
      </w:r>
      <w:r>
        <w:rPr>
          <w:color w:val="080808"/>
        </w:rPr>
        <w:t xml:space="preserve">, </w:t>
      </w:r>
      <w:r>
        <w:rPr>
          <w:color w:val="1750EB"/>
        </w:rPr>
        <w:t>24</w:t>
      </w:r>
      <w:r>
        <w:rPr>
          <w:color w:val="080808"/>
        </w:rPr>
        <w:t>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errors</w:t>
      </w:r>
      <w:r>
        <w:rPr>
          <w:color w:val="080808"/>
        </w:rPr>
        <w:t>.isEmpty())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throw new </w:t>
      </w:r>
      <w:r>
        <w:rPr>
          <w:color w:val="080808"/>
        </w:rPr>
        <w:t>EntityArgumentException(</w:t>
      </w:r>
      <w:r>
        <w:rPr>
          <w:color w:val="871094"/>
        </w:rPr>
        <w:t>errors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email </w:t>
      </w:r>
      <w:r>
        <w:rPr>
          <w:color w:val="080808"/>
        </w:rPr>
        <w:t>= email;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lastRenderedPageBreak/>
        <w:t xml:space="preserve">     * Sets the user's username after validation.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username </w:t>
      </w:r>
      <w:r>
        <w:rPr>
          <w:i/>
          <w:iCs/>
          <w:color w:val="8C8C8C"/>
        </w:rPr>
        <w:t>The user's username to be set.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setUsername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username)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final </w:t>
      </w:r>
      <w:r>
        <w:rPr>
          <w:color w:val="000000"/>
        </w:rPr>
        <w:t xml:space="preserve">String templateName </w:t>
      </w:r>
      <w:r>
        <w:rPr>
          <w:color w:val="080808"/>
        </w:rPr>
        <w:t xml:space="preserve">= </w:t>
      </w:r>
      <w:r>
        <w:rPr>
          <w:color w:val="067D17"/>
        </w:rPr>
        <w:t>"логіну"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(username.isBlank())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errors</w:t>
      </w:r>
      <w:r>
        <w:rPr>
          <w:color w:val="080808"/>
        </w:rPr>
        <w:t>.add(</w:t>
      </w:r>
      <w:r>
        <w:rPr>
          <w:color w:val="000000"/>
        </w:rPr>
        <w:t>ErrorTemplates</w:t>
      </w:r>
      <w:r>
        <w:rPr>
          <w:color w:val="080808"/>
        </w:rPr>
        <w:t>.</w:t>
      </w:r>
      <w:r>
        <w:rPr>
          <w:i/>
          <w:iCs/>
          <w:color w:val="871094"/>
        </w:rPr>
        <w:t>REQUIRED</w:t>
      </w:r>
      <w:r>
        <w:rPr>
          <w:color w:val="080808"/>
        </w:rPr>
        <w:t>.getTemplate().formatted(</w:t>
      </w:r>
      <w:r>
        <w:rPr>
          <w:color w:val="000000"/>
        </w:rPr>
        <w:t>templateName</w:t>
      </w:r>
      <w:r>
        <w:rPr>
          <w:color w:val="080808"/>
        </w:rPr>
        <w:t>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(username.length() &lt; </w:t>
      </w:r>
      <w:r>
        <w:rPr>
          <w:color w:val="1750EB"/>
        </w:rPr>
        <w:t>4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errors</w:t>
      </w:r>
      <w:r>
        <w:rPr>
          <w:color w:val="080808"/>
        </w:rPr>
        <w:t>.add(</w:t>
      </w:r>
      <w:r>
        <w:rPr>
          <w:color w:val="000000"/>
        </w:rPr>
        <w:t>ErrorTemplates</w:t>
      </w:r>
      <w:r>
        <w:rPr>
          <w:color w:val="080808"/>
        </w:rPr>
        <w:t>.</w:t>
      </w:r>
      <w:r>
        <w:rPr>
          <w:i/>
          <w:iCs/>
          <w:color w:val="871094"/>
        </w:rPr>
        <w:t>MIN_LENGTH</w:t>
      </w:r>
      <w:r>
        <w:rPr>
          <w:color w:val="080808"/>
        </w:rPr>
        <w:t>.getTemplate().formatted(</w:t>
      </w:r>
      <w:r>
        <w:rPr>
          <w:color w:val="000000"/>
        </w:rPr>
        <w:t>templateName</w:t>
      </w:r>
      <w:r>
        <w:rPr>
          <w:color w:val="080808"/>
        </w:rPr>
        <w:t xml:space="preserve">, </w:t>
      </w:r>
      <w:r>
        <w:rPr>
          <w:color w:val="1750EB"/>
        </w:rPr>
        <w:t>4</w:t>
      </w:r>
      <w:r>
        <w:rPr>
          <w:color w:val="080808"/>
        </w:rPr>
        <w:t>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(username.length() &gt; </w:t>
      </w:r>
      <w:r>
        <w:rPr>
          <w:color w:val="1750EB"/>
        </w:rPr>
        <w:t>24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errors</w:t>
      </w:r>
      <w:r>
        <w:rPr>
          <w:color w:val="080808"/>
        </w:rPr>
        <w:t>.add(</w:t>
      </w:r>
      <w:r>
        <w:rPr>
          <w:color w:val="000000"/>
        </w:rPr>
        <w:t>ErrorTemplates</w:t>
      </w:r>
      <w:r>
        <w:rPr>
          <w:color w:val="080808"/>
        </w:rPr>
        <w:t>.</w:t>
      </w:r>
      <w:r>
        <w:rPr>
          <w:i/>
          <w:iCs/>
          <w:color w:val="871094"/>
        </w:rPr>
        <w:t>MAX_LENGTH</w:t>
      </w:r>
      <w:r>
        <w:rPr>
          <w:color w:val="080808"/>
        </w:rPr>
        <w:t>.getTemplate().formatted(</w:t>
      </w:r>
      <w:r>
        <w:rPr>
          <w:color w:val="000000"/>
        </w:rPr>
        <w:t>templateName</w:t>
      </w:r>
      <w:r>
        <w:rPr>
          <w:color w:val="080808"/>
        </w:rPr>
        <w:t xml:space="preserve">, </w:t>
      </w:r>
      <w:r>
        <w:rPr>
          <w:color w:val="1750EB"/>
        </w:rPr>
        <w:t>24</w:t>
      </w:r>
      <w:r>
        <w:rPr>
          <w:color w:val="080808"/>
        </w:rPr>
        <w:t>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pattern </w:t>
      </w:r>
      <w:r>
        <w:rPr>
          <w:color w:val="080808"/>
        </w:rPr>
        <w:t xml:space="preserve">= </w:t>
      </w:r>
      <w:r>
        <w:rPr>
          <w:color w:val="000000"/>
        </w:rPr>
        <w:t>Pattern</w:t>
      </w:r>
      <w:r>
        <w:rPr>
          <w:color w:val="080808"/>
        </w:rPr>
        <w:t>.</w:t>
      </w:r>
      <w:r>
        <w:rPr>
          <w:i/>
          <w:iCs/>
          <w:color w:val="080808"/>
        </w:rPr>
        <w:t>compile</w:t>
      </w:r>
      <w:r>
        <w:rPr>
          <w:color w:val="080808"/>
        </w:rPr>
        <w:t>(</w:t>
      </w:r>
      <w:r>
        <w:rPr>
          <w:color w:val="067D17"/>
        </w:rPr>
        <w:t>"</w:t>
      </w:r>
      <w:r>
        <w:rPr>
          <w:color w:val="067D17"/>
          <w:shd w:val="clear" w:color="auto" w:fill="EDFCED"/>
        </w:rPr>
        <w:t>^[a-zA-Z0-9_]+$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pattern</w:t>
      </w:r>
      <w:r>
        <w:rPr>
          <w:color w:val="080808"/>
        </w:rPr>
        <w:t>.matcher(username).matches())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errors</w:t>
      </w:r>
      <w:r>
        <w:rPr>
          <w:color w:val="080808"/>
        </w:rPr>
        <w:t>.add(</w:t>
      </w:r>
      <w:r>
        <w:rPr>
          <w:color w:val="000000"/>
        </w:rPr>
        <w:t>ErrorTemplates</w:t>
      </w:r>
      <w:r>
        <w:rPr>
          <w:color w:val="080808"/>
        </w:rPr>
        <w:t>.</w:t>
      </w:r>
      <w:r>
        <w:rPr>
          <w:i/>
          <w:iCs/>
          <w:color w:val="871094"/>
        </w:rPr>
        <w:t>ONLY_LATIN</w:t>
      </w:r>
      <w:r>
        <w:rPr>
          <w:color w:val="080808"/>
        </w:rPr>
        <w:t>.getTemplate().formatted(</w:t>
      </w:r>
      <w:r>
        <w:rPr>
          <w:color w:val="000000"/>
        </w:rPr>
        <w:t>templateName</w:t>
      </w:r>
      <w:r>
        <w:rPr>
          <w:color w:val="080808"/>
        </w:rPr>
        <w:t xml:space="preserve">, </w:t>
      </w:r>
      <w:r>
        <w:rPr>
          <w:color w:val="1750EB"/>
        </w:rPr>
        <w:t>24</w:t>
      </w:r>
      <w:r>
        <w:rPr>
          <w:color w:val="080808"/>
        </w:rPr>
        <w:t>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errors</w:t>
      </w:r>
      <w:r>
        <w:rPr>
          <w:color w:val="080808"/>
        </w:rPr>
        <w:t>.isEmpty())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throw new </w:t>
      </w:r>
      <w:r>
        <w:rPr>
          <w:color w:val="080808"/>
        </w:rPr>
        <w:t>EntityArgumentException(</w:t>
      </w:r>
      <w:r>
        <w:rPr>
          <w:color w:val="871094"/>
        </w:rPr>
        <w:t>errors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username </w:t>
      </w:r>
      <w:r>
        <w:rPr>
          <w:color w:val="080808"/>
        </w:rPr>
        <w:t>= username;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Validates the user's date of birth.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birthday </w:t>
      </w:r>
      <w:r>
        <w:rPr>
          <w:i/>
          <w:iCs/>
          <w:color w:val="8C8C8C"/>
        </w:rPr>
        <w:t>The user's date of birth to be validated.</w:t>
      </w:r>
      <w:r>
        <w:rPr>
          <w:i/>
          <w:iCs/>
          <w:color w:val="8C8C8C"/>
        </w:rPr>
        <w:br/>
        <w:t xml:space="preserve">     * @return The validated date of birth.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LocalDate </w:t>
      </w:r>
      <w:r>
        <w:rPr>
          <w:color w:val="00627A"/>
        </w:rPr>
        <w:t>validatedBirthday</w:t>
      </w:r>
      <w:r>
        <w:rPr>
          <w:color w:val="080808"/>
        </w:rPr>
        <w:t>(</w:t>
      </w:r>
      <w:r>
        <w:rPr>
          <w:color w:val="000000"/>
        </w:rPr>
        <w:t xml:space="preserve">LocalDate </w:t>
      </w:r>
      <w:r>
        <w:rPr>
          <w:color w:val="080808"/>
        </w:rPr>
        <w:t>birthday)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final </w:t>
      </w:r>
      <w:r>
        <w:rPr>
          <w:color w:val="000000"/>
        </w:rPr>
        <w:t xml:space="preserve">String templateName </w:t>
      </w:r>
      <w:r>
        <w:rPr>
          <w:color w:val="080808"/>
        </w:rPr>
        <w:t xml:space="preserve">= </w:t>
      </w:r>
      <w:r>
        <w:rPr>
          <w:color w:val="067D17"/>
        </w:rPr>
        <w:t>"дня народження"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>password</w:t>
      </w:r>
      <w:r>
        <w:rPr>
          <w:color w:val="080808"/>
        </w:rPr>
        <w:t>.isBlank())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errors</w:t>
      </w:r>
      <w:r>
        <w:rPr>
          <w:color w:val="080808"/>
        </w:rPr>
        <w:t>.add(</w:t>
      </w:r>
      <w:r>
        <w:rPr>
          <w:color w:val="000000"/>
        </w:rPr>
        <w:t>ErrorTemplates</w:t>
      </w:r>
      <w:r>
        <w:rPr>
          <w:color w:val="080808"/>
        </w:rPr>
        <w:t>.</w:t>
      </w:r>
      <w:r>
        <w:rPr>
          <w:i/>
          <w:iCs/>
          <w:color w:val="871094"/>
        </w:rPr>
        <w:t>REQUIRED</w:t>
      </w:r>
      <w:r>
        <w:rPr>
          <w:color w:val="080808"/>
        </w:rPr>
        <w:t>.getTemplate().formatted(</w:t>
      </w:r>
      <w:r>
        <w:rPr>
          <w:color w:val="000000"/>
        </w:rPr>
        <w:t>templateName</w:t>
      </w:r>
      <w:r>
        <w:rPr>
          <w:color w:val="080808"/>
        </w:rPr>
        <w:t>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pattern </w:t>
      </w:r>
      <w:r>
        <w:rPr>
          <w:color w:val="080808"/>
        </w:rPr>
        <w:t xml:space="preserve">= </w:t>
      </w:r>
      <w:r>
        <w:rPr>
          <w:color w:val="000000"/>
        </w:rPr>
        <w:t>Pattern</w:t>
      </w:r>
      <w:r>
        <w:rPr>
          <w:color w:val="080808"/>
        </w:rPr>
        <w:t>.</w:t>
      </w:r>
      <w:r>
        <w:rPr>
          <w:i/>
          <w:iCs/>
          <w:color w:val="080808"/>
        </w:rPr>
        <w:t>compile</w:t>
      </w:r>
      <w:r>
        <w:rPr>
          <w:color w:val="080808"/>
        </w:rPr>
        <w:t>(</w:t>
      </w:r>
      <w:r>
        <w:rPr>
          <w:color w:val="067D17"/>
        </w:rPr>
        <w:t>"</w:t>
      </w:r>
      <w:r>
        <w:rPr>
          <w:color w:val="067D17"/>
          <w:shd w:val="clear" w:color="auto" w:fill="EDFCED"/>
        </w:rPr>
        <w:t>^</w:t>
      </w:r>
      <w:r>
        <w:rPr>
          <w:color w:val="0037A6"/>
          <w:shd w:val="clear" w:color="auto" w:fill="EDFCED"/>
        </w:rPr>
        <w:t>\\</w:t>
      </w:r>
      <w:r>
        <w:rPr>
          <w:color w:val="067D17"/>
          <w:shd w:val="clear" w:color="auto" w:fill="EDFCED"/>
        </w:rPr>
        <w:t>d{4},</w:t>
      </w:r>
      <w:r>
        <w:rPr>
          <w:color w:val="0037A6"/>
          <w:shd w:val="clear" w:color="auto" w:fill="EDFCED"/>
        </w:rPr>
        <w:t>\\</w:t>
      </w:r>
      <w:r>
        <w:rPr>
          <w:color w:val="067D17"/>
          <w:shd w:val="clear" w:color="auto" w:fill="EDFCED"/>
        </w:rPr>
        <w:t>d{2},</w:t>
      </w:r>
      <w:r>
        <w:rPr>
          <w:color w:val="0037A6"/>
          <w:shd w:val="clear" w:color="auto" w:fill="EDFCED"/>
        </w:rPr>
        <w:t>\\</w:t>
      </w:r>
      <w:r>
        <w:rPr>
          <w:color w:val="067D17"/>
          <w:shd w:val="clear" w:color="auto" w:fill="EDFCED"/>
        </w:rPr>
        <w:t>d{2}$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pattern</w:t>
      </w:r>
      <w:r>
        <w:rPr>
          <w:color w:val="080808"/>
        </w:rPr>
        <w:t>.matcher(</w:t>
      </w:r>
      <w:r>
        <w:rPr>
          <w:color w:val="871094"/>
        </w:rPr>
        <w:t>password</w:t>
      </w:r>
      <w:r>
        <w:rPr>
          <w:color w:val="080808"/>
        </w:rPr>
        <w:t>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errors</w:t>
      </w:r>
      <w:r>
        <w:rPr>
          <w:color w:val="080808"/>
        </w:rPr>
        <w:t>.add(</w:t>
      </w:r>
      <w:r>
        <w:rPr>
          <w:color w:val="000000"/>
        </w:rPr>
        <w:t>ErrorTemplates</w:t>
      </w:r>
      <w:r>
        <w:rPr>
          <w:color w:val="080808"/>
        </w:rPr>
        <w:t>.</w:t>
      </w:r>
      <w:r>
        <w:rPr>
          <w:i/>
          <w:iCs/>
          <w:color w:val="871094"/>
        </w:rPr>
        <w:t>PASSWORD</w:t>
      </w:r>
      <w:r>
        <w:rPr>
          <w:color w:val="080808"/>
        </w:rPr>
        <w:t>.getTemplate().formatted(</w:t>
      </w:r>
      <w:r>
        <w:rPr>
          <w:color w:val="000000"/>
        </w:rPr>
        <w:t>templateName</w:t>
      </w:r>
      <w:r>
        <w:rPr>
          <w:color w:val="080808"/>
        </w:rPr>
        <w:t xml:space="preserve">, </w:t>
      </w:r>
      <w:r>
        <w:rPr>
          <w:color w:val="1750EB"/>
        </w:rPr>
        <w:t>24</w:t>
      </w:r>
      <w:r>
        <w:rPr>
          <w:color w:val="080808"/>
        </w:rPr>
        <w:t>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errors</w:t>
      </w:r>
      <w:r>
        <w:rPr>
          <w:color w:val="080808"/>
        </w:rPr>
        <w:t>.isEmpty())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throw new </w:t>
      </w:r>
      <w:r>
        <w:rPr>
          <w:color w:val="080808"/>
        </w:rPr>
        <w:t>EntityArgumentException(</w:t>
      </w:r>
      <w:r>
        <w:rPr>
          <w:color w:val="871094"/>
        </w:rPr>
        <w:t>errors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birthday;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Validates and returns the user's password.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password </w:t>
      </w:r>
      <w:r>
        <w:rPr>
          <w:i/>
          <w:iCs/>
          <w:color w:val="8C8C8C"/>
        </w:rPr>
        <w:t>The user's password to be validated.</w:t>
      </w:r>
      <w:r>
        <w:rPr>
          <w:i/>
          <w:iCs/>
          <w:color w:val="8C8C8C"/>
        </w:rPr>
        <w:br/>
        <w:t xml:space="preserve">     * @return The validated password.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String </w:t>
      </w:r>
      <w:r>
        <w:rPr>
          <w:color w:val="00627A"/>
        </w:rPr>
        <w:t>validatedPassword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password)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final </w:t>
      </w:r>
      <w:r>
        <w:rPr>
          <w:color w:val="000000"/>
        </w:rPr>
        <w:t xml:space="preserve">String templateName </w:t>
      </w:r>
      <w:r>
        <w:rPr>
          <w:color w:val="080808"/>
        </w:rPr>
        <w:t xml:space="preserve">= </w:t>
      </w:r>
      <w:r>
        <w:rPr>
          <w:color w:val="067D17"/>
        </w:rPr>
        <w:t>"паролю"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(password.isBlank())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errors</w:t>
      </w:r>
      <w:r>
        <w:rPr>
          <w:color w:val="080808"/>
        </w:rPr>
        <w:t>.add(</w:t>
      </w:r>
      <w:r>
        <w:rPr>
          <w:color w:val="000000"/>
        </w:rPr>
        <w:t>ErrorTemplates</w:t>
      </w:r>
      <w:r>
        <w:rPr>
          <w:color w:val="080808"/>
        </w:rPr>
        <w:t>.</w:t>
      </w:r>
      <w:r>
        <w:rPr>
          <w:i/>
          <w:iCs/>
          <w:color w:val="871094"/>
        </w:rPr>
        <w:t>REQUIRED</w:t>
      </w:r>
      <w:r>
        <w:rPr>
          <w:color w:val="080808"/>
        </w:rPr>
        <w:t>.getTemplate().formatted(</w:t>
      </w:r>
      <w:r>
        <w:rPr>
          <w:color w:val="000000"/>
        </w:rPr>
        <w:t>templateName</w:t>
      </w:r>
      <w:r>
        <w:rPr>
          <w:color w:val="080808"/>
        </w:rPr>
        <w:t>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(password.length() &lt; </w:t>
      </w:r>
      <w:r>
        <w:rPr>
          <w:color w:val="1750EB"/>
        </w:rPr>
        <w:t>8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errors</w:t>
      </w:r>
      <w:r>
        <w:rPr>
          <w:color w:val="080808"/>
        </w:rPr>
        <w:t>.add(</w:t>
      </w:r>
      <w:r>
        <w:rPr>
          <w:color w:val="000000"/>
        </w:rPr>
        <w:t>ErrorTemplates</w:t>
      </w:r>
      <w:r>
        <w:rPr>
          <w:color w:val="080808"/>
        </w:rPr>
        <w:t>.</w:t>
      </w:r>
      <w:r>
        <w:rPr>
          <w:i/>
          <w:iCs/>
          <w:color w:val="871094"/>
        </w:rPr>
        <w:t>MIN_LENGTH</w:t>
      </w:r>
      <w:r>
        <w:rPr>
          <w:color w:val="080808"/>
        </w:rPr>
        <w:t>.getTemplate().formatted(</w:t>
      </w:r>
      <w:r>
        <w:rPr>
          <w:color w:val="000000"/>
        </w:rPr>
        <w:t>templateName</w:t>
      </w:r>
      <w:r>
        <w:rPr>
          <w:color w:val="080808"/>
        </w:rPr>
        <w:t xml:space="preserve">, </w:t>
      </w:r>
      <w:r>
        <w:rPr>
          <w:color w:val="1750EB"/>
        </w:rPr>
        <w:t>8</w:t>
      </w:r>
      <w:r>
        <w:rPr>
          <w:color w:val="080808"/>
        </w:rPr>
        <w:t>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(password.length() &gt; </w:t>
      </w:r>
      <w:r>
        <w:rPr>
          <w:color w:val="1750EB"/>
        </w:rPr>
        <w:t>32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errors</w:t>
      </w:r>
      <w:r>
        <w:rPr>
          <w:color w:val="080808"/>
        </w:rPr>
        <w:t>.add(</w:t>
      </w:r>
      <w:r>
        <w:rPr>
          <w:color w:val="000000"/>
        </w:rPr>
        <w:t>ErrorTemplates</w:t>
      </w:r>
      <w:r>
        <w:rPr>
          <w:color w:val="080808"/>
        </w:rPr>
        <w:t>.</w:t>
      </w:r>
      <w:r>
        <w:rPr>
          <w:i/>
          <w:iCs/>
          <w:color w:val="871094"/>
        </w:rPr>
        <w:t>MAX_LENGTH</w:t>
      </w:r>
      <w:r>
        <w:rPr>
          <w:color w:val="080808"/>
        </w:rPr>
        <w:t>.getTemplate().formatted(</w:t>
      </w:r>
      <w:r>
        <w:rPr>
          <w:color w:val="000000"/>
        </w:rPr>
        <w:t>templateName</w:t>
      </w:r>
      <w:r>
        <w:rPr>
          <w:color w:val="080808"/>
        </w:rPr>
        <w:t xml:space="preserve">, </w:t>
      </w:r>
      <w:r>
        <w:rPr>
          <w:color w:val="1750EB"/>
        </w:rPr>
        <w:t>32</w:t>
      </w:r>
      <w:r>
        <w:rPr>
          <w:color w:val="080808"/>
        </w:rPr>
        <w:t>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pattern </w:t>
      </w:r>
      <w:r>
        <w:rPr>
          <w:color w:val="080808"/>
        </w:rPr>
        <w:t xml:space="preserve">= </w:t>
      </w:r>
      <w:r>
        <w:rPr>
          <w:color w:val="000000"/>
        </w:rPr>
        <w:t>Pattern</w:t>
      </w:r>
      <w:r>
        <w:rPr>
          <w:color w:val="080808"/>
        </w:rPr>
        <w:t>.</w:t>
      </w:r>
      <w:r>
        <w:rPr>
          <w:i/>
          <w:iCs/>
          <w:color w:val="080808"/>
        </w:rPr>
        <w:t>compile</w:t>
      </w:r>
      <w:r>
        <w:rPr>
          <w:color w:val="080808"/>
        </w:rPr>
        <w:t>(</w:t>
      </w:r>
      <w:r>
        <w:rPr>
          <w:color w:val="067D17"/>
        </w:rPr>
        <w:t>"</w:t>
      </w:r>
      <w:r>
        <w:rPr>
          <w:color w:val="0037A6"/>
        </w:rPr>
        <w:t>\"</w:t>
      </w:r>
      <w:r>
        <w:rPr>
          <w:color w:val="067D17"/>
        </w:rPr>
        <w:t>^(?=.*[a</w:t>
      </w:r>
      <w:r>
        <w:rPr>
          <w:color w:val="0033B3"/>
        </w:rPr>
        <w:t>-</w:t>
      </w:r>
      <w:r>
        <w:rPr>
          <w:color w:val="067D17"/>
        </w:rPr>
        <w:t>z])(?=.*[A</w:t>
      </w:r>
      <w:r>
        <w:rPr>
          <w:color w:val="0033B3"/>
        </w:rPr>
        <w:t>-</w:t>
      </w:r>
      <w:r>
        <w:rPr>
          <w:color w:val="067D17"/>
        </w:rPr>
        <w:t>Z])(?=.*</w:t>
      </w:r>
      <w:r>
        <w:rPr>
          <w:color w:val="0037A6"/>
        </w:rPr>
        <w:t>\\\\</w:t>
      </w:r>
      <w:r>
        <w:rPr>
          <w:color w:val="067D17"/>
        </w:rPr>
        <w:t>d).+$</w:t>
      </w:r>
      <w:r>
        <w:rPr>
          <w:color w:val="0037A6"/>
        </w:rPr>
        <w:t>\"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pattern</w:t>
      </w:r>
      <w:r>
        <w:rPr>
          <w:color w:val="080808"/>
        </w:rPr>
        <w:t>.matcher(password).matches())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errors</w:t>
      </w:r>
      <w:r>
        <w:rPr>
          <w:color w:val="080808"/>
        </w:rPr>
        <w:t>.add(</w:t>
      </w:r>
      <w:r>
        <w:rPr>
          <w:color w:val="000000"/>
        </w:rPr>
        <w:t>ErrorTemplates</w:t>
      </w:r>
      <w:r>
        <w:rPr>
          <w:color w:val="080808"/>
        </w:rPr>
        <w:t>.</w:t>
      </w:r>
      <w:r>
        <w:rPr>
          <w:i/>
          <w:iCs/>
          <w:color w:val="871094"/>
        </w:rPr>
        <w:t>PASSWORD</w:t>
      </w:r>
      <w:r>
        <w:rPr>
          <w:color w:val="080808"/>
        </w:rPr>
        <w:t>.getTemplate().formatted(</w:t>
      </w:r>
      <w:r>
        <w:rPr>
          <w:color w:val="000000"/>
        </w:rPr>
        <w:t>templateName</w:t>
      </w:r>
      <w:r>
        <w:rPr>
          <w:color w:val="080808"/>
        </w:rPr>
        <w:t xml:space="preserve">, </w:t>
      </w:r>
      <w:r>
        <w:rPr>
          <w:color w:val="1750EB"/>
        </w:rPr>
        <w:t>24</w:t>
      </w:r>
      <w:r>
        <w:rPr>
          <w:color w:val="080808"/>
        </w:rPr>
        <w:t>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errors</w:t>
      </w:r>
      <w:r>
        <w:rPr>
          <w:color w:val="080808"/>
        </w:rPr>
        <w:t>.isEmpty())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throw new </w:t>
      </w:r>
      <w:r>
        <w:rPr>
          <w:color w:val="080808"/>
        </w:rPr>
        <w:t>EntityArgumentException(</w:t>
      </w:r>
      <w:r>
        <w:rPr>
          <w:color w:val="871094"/>
        </w:rPr>
        <w:t>errors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password;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Overrides the default equals method to compare users based on their email.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o </w:t>
      </w:r>
      <w:r>
        <w:rPr>
          <w:i/>
          <w:iCs/>
          <w:color w:val="8C8C8C"/>
        </w:rPr>
        <w:t>The object to compare with this user.</w:t>
      </w:r>
      <w:r>
        <w:rPr>
          <w:i/>
          <w:iCs/>
          <w:color w:val="8C8C8C"/>
        </w:rPr>
        <w:br/>
        <w:t xml:space="preserve">     * @return True if the users are equal, false otherwise.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boolean </w:t>
      </w:r>
      <w:r>
        <w:rPr>
          <w:color w:val="00627A"/>
        </w:rPr>
        <w:t>equals</w:t>
      </w:r>
      <w:r>
        <w:rPr>
          <w:color w:val="080808"/>
        </w:rPr>
        <w:t>(</w:t>
      </w:r>
      <w:r>
        <w:rPr>
          <w:color w:val="000000"/>
        </w:rPr>
        <w:t xml:space="preserve">Object </w:t>
      </w:r>
      <w:r>
        <w:rPr>
          <w:color w:val="080808"/>
        </w:rPr>
        <w:t>o)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33B3"/>
        </w:rPr>
        <w:t xml:space="preserve">this </w:t>
      </w:r>
      <w:r>
        <w:rPr>
          <w:color w:val="080808"/>
        </w:rPr>
        <w:t>== o)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(o == </w:t>
      </w:r>
      <w:r>
        <w:rPr>
          <w:color w:val="0033B3"/>
        </w:rPr>
        <w:t xml:space="preserve">null </w:t>
      </w:r>
      <w:r>
        <w:rPr>
          <w:color w:val="080808"/>
        </w:rPr>
        <w:t>|| getClass() != o.getClass())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User user </w:t>
      </w:r>
      <w:r>
        <w:rPr>
          <w:color w:val="080808"/>
        </w:rPr>
        <w:t>= (</w:t>
      </w:r>
      <w:r>
        <w:rPr>
          <w:color w:val="000000"/>
        </w:rPr>
        <w:t>User</w:t>
      </w:r>
      <w:r>
        <w:rPr>
          <w:color w:val="080808"/>
        </w:rPr>
        <w:t>) o;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Objects</w:t>
      </w:r>
      <w:r>
        <w:rPr>
          <w:color w:val="080808"/>
        </w:rPr>
        <w:t>.</w:t>
      </w:r>
      <w:r>
        <w:rPr>
          <w:i/>
          <w:iCs/>
          <w:color w:val="080808"/>
        </w:rPr>
        <w:t>equals</w:t>
      </w:r>
      <w:r>
        <w:rPr>
          <w:color w:val="080808"/>
        </w:rPr>
        <w:t>(</w:t>
      </w:r>
      <w:r>
        <w:rPr>
          <w:color w:val="871094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user</w:t>
      </w:r>
      <w:r>
        <w:rPr>
          <w:color w:val="080808"/>
        </w:rPr>
        <w:t>.</w:t>
      </w:r>
      <w:r>
        <w:rPr>
          <w:color w:val="871094"/>
        </w:rPr>
        <w:t>email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Overrides the default toString method to provide a string representation of the user.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lastRenderedPageBreak/>
        <w:t xml:space="preserve">     * @return A string representation of the user.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r>
        <w:rPr>
          <w:color w:val="00627A"/>
        </w:rPr>
        <w:t>toString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67D17"/>
        </w:rPr>
        <w:t xml:space="preserve">"User{" </w:t>
      </w:r>
      <w:r>
        <w:rPr>
          <w:color w:val="080808"/>
        </w:rPr>
        <w:t>+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 xml:space="preserve">"password='" </w:t>
      </w:r>
      <w:r>
        <w:rPr>
          <w:color w:val="080808"/>
        </w:rPr>
        <w:t xml:space="preserve">+ </w:t>
      </w:r>
      <w:r>
        <w:rPr>
          <w:color w:val="871094"/>
        </w:rPr>
        <w:t xml:space="preserve">password </w:t>
      </w:r>
      <w:r>
        <w:rPr>
          <w:color w:val="080808"/>
        </w:rPr>
        <w:t xml:space="preserve">+ </w:t>
      </w:r>
      <w:r>
        <w:rPr>
          <w:color w:val="067D17"/>
        </w:rPr>
        <w:t>'</w:t>
      </w:r>
      <w:r>
        <w:rPr>
          <w:color w:val="0037A6"/>
        </w:rPr>
        <w:t>\'</w:t>
      </w:r>
      <w:r>
        <w:rPr>
          <w:color w:val="067D17"/>
        </w:rPr>
        <w:t xml:space="preserve">' </w:t>
      </w:r>
      <w:r>
        <w:rPr>
          <w:color w:val="080808"/>
        </w:rPr>
        <w:t>+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 xml:space="preserve">", birthday=" </w:t>
      </w:r>
      <w:r>
        <w:rPr>
          <w:color w:val="080808"/>
        </w:rPr>
        <w:t xml:space="preserve">+ </w:t>
      </w:r>
      <w:r>
        <w:rPr>
          <w:color w:val="871094"/>
        </w:rPr>
        <w:t xml:space="preserve">birthday </w:t>
      </w:r>
      <w:r>
        <w:rPr>
          <w:color w:val="080808"/>
        </w:rPr>
        <w:t>+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 xml:space="preserve">", email='" </w:t>
      </w:r>
      <w:r>
        <w:rPr>
          <w:color w:val="080808"/>
        </w:rPr>
        <w:t xml:space="preserve">+ </w:t>
      </w:r>
      <w:r>
        <w:rPr>
          <w:color w:val="871094"/>
        </w:rPr>
        <w:t xml:space="preserve">email </w:t>
      </w:r>
      <w:r>
        <w:rPr>
          <w:color w:val="080808"/>
        </w:rPr>
        <w:t xml:space="preserve">+ </w:t>
      </w:r>
      <w:r>
        <w:rPr>
          <w:color w:val="067D17"/>
        </w:rPr>
        <w:t>'</w:t>
      </w:r>
      <w:r>
        <w:rPr>
          <w:color w:val="0037A6"/>
        </w:rPr>
        <w:t>\'</w:t>
      </w:r>
      <w:r>
        <w:rPr>
          <w:color w:val="067D17"/>
        </w:rPr>
        <w:t xml:space="preserve">' </w:t>
      </w:r>
      <w:r>
        <w:rPr>
          <w:color w:val="080808"/>
        </w:rPr>
        <w:t>+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 xml:space="preserve">", username='" </w:t>
      </w:r>
      <w:r>
        <w:rPr>
          <w:color w:val="080808"/>
        </w:rPr>
        <w:t xml:space="preserve">+ </w:t>
      </w:r>
      <w:r>
        <w:rPr>
          <w:color w:val="871094"/>
        </w:rPr>
        <w:t xml:space="preserve">username </w:t>
      </w:r>
      <w:r>
        <w:rPr>
          <w:color w:val="080808"/>
        </w:rPr>
        <w:t xml:space="preserve">+ </w:t>
      </w:r>
      <w:r>
        <w:rPr>
          <w:color w:val="067D17"/>
        </w:rPr>
        <w:t>'</w:t>
      </w:r>
      <w:r>
        <w:rPr>
          <w:color w:val="0037A6"/>
        </w:rPr>
        <w:t>\'</w:t>
      </w:r>
      <w:r>
        <w:rPr>
          <w:color w:val="067D17"/>
        </w:rPr>
        <w:t xml:space="preserve">' </w:t>
      </w:r>
      <w:r>
        <w:rPr>
          <w:color w:val="080808"/>
        </w:rPr>
        <w:t>+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 xml:space="preserve">", id=" </w:t>
      </w:r>
      <w:r>
        <w:rPr>
          <w:color w:val="080808"/>
        </w:rPr>
        <w:t xml:space="preserve">+ </w:t>
      </w:r>
      <w:r>
        <w:rPr>
          <w:color w:val="871094"/>
        </w:rPr>
        <w:t xml:space="preserve">id </w:t>
      </w:r>
      <w:r>
        <w:rPr>
          <w:color w:val="080808"/>
        </w:rPr>
        <w:t>+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>'}'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Overrides the default hashCode method to generate a hash code based on the user's email.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@return The hash code value for this user.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int </w:t>
      </w:r>
      <w:r>
        <w:rPr>
          <w:color w:val="00627A"/>
        </w:rPr>
        <w:t>hashCode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Objects</w:t>
      </w:r>
      <w:r>
        <w:rPr>
          <w:color w:val="080808"/>
        </w:rPr>
        <w:t>.</w:t>
      </w:r>
      <w:r>
        <w:rPr>
          <w:i/>
          <w:iCs/>
          <w:color w:val="080808"/>
        </w:rPr>
        <w:t>hash</w:t>
      </w:r>
      <w:r>
        <w:rPr>
          <w:color w:val="080808"/>
        </w:rPr>
        <w:t>(</w:t>
      </w:r>
      <w:r>
        <w:rPr>
          <w:color w:val="871094"/>
        </w:rPr>
        <w:t>email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566EFA8B" w14:textId="77777777" w:rsidR="00960C7A" w:rsidRDefault="00960C7A" w:rsidP="00960C7A">
      <w:pPr>
        <w:pStyle w:val="Code"/>
        <w:rPr>
          <w:lang w:val="en-US" w:eastAsia="ru-RU"/>
        </w:rPr>
      </w:pPr>
    </w:p>
    <w:p w14:paraId="14663478" w14:textId="793E7B35" w:rsidR="00960C7A" w:rsidRDefault="00960C7A" w:rsidP="006F2E47">
      <w:pPr>
        <w:rPr>
          <w:lang w:val="en-US"/>
        </w:rPr>
      </w:pPr>
      <w:r>
        <w:rPr>
          <w:lang w:val="en-US"/>
        </w:rPr>
        <w:t>Entity.java</w:t>
      </w:r>
    </w:p>
    <w:p w14:paraId="1882BDD6" w14:textId="77777777" w:rsidR="00960C7A" w:rsidRPr="00960C7A" w:rsidRDefault="00960C7A" w:rsidP="00960C7A">
      <w:pPr>
        <w:pStyle w:val="HTML"/>
        <w:shd w:val="clear" w:color="auto" w:fill="FFFFFF"/>
        <w:rPr>
          <w:color w:val="080808"/>
          <w:lang w:val="en-US"/>
        </w:rPr>
      </w:pPr>
      <w:r>
        <w:rPr>
          <w:color w:val="0033B3"/>
        </w:rPr>
        <w:t xml:space="preserve">package </w:t>
      </w:r>
      <w:r>
        <w:rPr>
          <w:color w:val="000000"/>
        </w:rPr>
        <w:t>com.krnelx.Japaneseguide.persistence.entity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java.util.ArrayList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java.util.Objects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java.util.UUID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* Abstract class representing a generic entity with an associated UUID identifier.</w:t>
      </w:r>
      <w:r>
        <w:rPr>
          <w:i/>
          <w:iCs/>
          <w:color w:val="8C8C8C"/>
        </w:rPr>
        <w:br/>
        <w:t xml:space="preserve"> */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public abstract class </w:t>
      </w:r>
      <w:r>
        <w:rPr>
          <w:color w:val="000000"/>
        </w:rPr>
        <w:t xml:space="preserve">Entity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The unique identifier for the entity.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protected final </w:t>
      </w:r>
      <w:r>
        <w:rPr>
          <w:color w:val="000000"/>
        </w:rPr>
        <w:t xml:space="preserve">UUID </w:t>
      </w:r>
      <w:r>
        <w:rPr>
          <w:color w:val="871094"/>
        </w:rPr>
        <w:t>id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List of error messages associated with the entity's validation.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protected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r>
        <w:rPr>
          <w:color w:val="871094"/>
        </w:rPr>
        <w:t>errors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Flag indicating whether the entity is considered valid.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protected boolean </w:t>
      </w:r>
      <w:r>
        <w:rPr>
          <w:color w:val="871094"/>
        </w:rPr>
        <w:t>isValid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Constructor for the Entity class.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id </w:t>
      </w:r>
      <w:r>
        <w:rPr>
          <w:i/>
          <w:iCs/>
          <w:color w:val="8C8C8C"/>
        </w:rPr>
        <w:t>The UUID identifier for the entity.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protected </w:t>
      </w:r>
      <w:r>
        <w:rPr>
          <w:color w:val="00627A"/>
        </w:rPr>
        <w:t>Entity</w:t>
      </w:r>
      <w:r>
        <w:rPr>
          <w:color w:val="080808"/>
        </w:rPr>
        <w:t>(</w:t>
      </w:r>
      <w:r>
        <w:rPr>
          <w:color w:val="000000"/>
        </w:rPr>
        <w:t xml:space="preserve">UUID </w:t>
      </w:r>
      <w:r>
        <w:rPr>
          <w:color w:val="080808"/>
        </w:rPr>
        <w:t>id) {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errors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ArrayList&lt;&gt;();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id </w:t>
      </w:r>
      <w:r>
        <w:rPr>
          <w:color w:val="080808"/>
        </w:rPr>
        <w:t>= id;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Gets the UUID identifier of the entity.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@return The UUID identifier.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UUID </w:t>
      </w:r>
      <w:r>
        <w:rPr>
          <w:color w:val="00627A"/>
        </w:rPr>
        <w:t>getId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id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Checks if the entity is considered valid based on validation errors.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@return True if the entity is valid, false otherwise.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boolean </w:t>
      </w:r>
      <w:r>
        <w:rPr>
          <w:color w:val="00627A"/>
        </w:rPr>
        <w:t>isValid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errors</w:t>
      </w:r>
      <w:r>
        <w:rPr>
          <w:color w:val="080808"/>
        </w:rPr>
        <w:t>.isEmpty();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Gets the list of error messages associated with the entity's validation.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@return The list of error messages.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r>
        <w:rPr>
          <w:color w:val="00627A"/>
        </w:rPr>
        <w:t>getErrors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errors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Overrides the default equals method to compare entities based on their UUID.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o </w:t>
      </w:r>
      <w:r>
        <w:rPr>
          <w:i/>
          <w:iCs/>
          <w:color w:val="8C8C8C"/>
        </w:rPr>
        <w:t>The object to compare with this entity.</w:t>
      </w:r>
      <w:r>
        <w:rPr>
          <w:i/>
          <w:iCs/>
          <w:color w:val="8C8C8C"/>
        </w:rPr>
        <w:br/>
        <w:t xml:space="preserve">     * @return True if the entities are equal, false otherwise.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boolean </w:t>
      </w:r>
      <w:r>
        <w:rPr>
          <w:color w:val="00627A"/>
        </w:rPr>
        <w:t>equals</w:t>
      </w:r>
      <w:r>
        <w:rPr>
          <w:color w:val="080808"/>
        </w:rPr>
        <w:t>(</w:t>
      </w:r>
      <w:r>
        <w:rPr>
          <w:color w:val="000000"/>
        </w:rPr>
        <w:t xml:space="preserve">Object </w:t>
      </w:r>
      <w:r>
        <w:rPr>
          <w:color w:val="080808"/>
        </w:rPr>
        <w:t>o)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33B3"/>
        </w:rPr>
        <w:t xml:space="preserve">this </w:t>
      </w:r>
      <w:r>
        <w:rPr>
          <w:color w:val="080808"/>
        </w:rPr>
        <w:t>== o)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(o == </w:t>
      </w:r>
      <w:r>
        <w:rPr>
          <w:color w:val="0033B3"/>
        </w:rPr>
        <w:t xml:space="preserve">null </w:t>
      </w:r>
      <w:r>
        <w:rPr>
          <w:color w:val="080808"/>
        </w:rPr>
        <w:t>|| getClass() != o.getClass())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Entity entity </w:t>
      </w:r>
      <w:r>
        <w:rPr>
          <w:color w:val="080808"/>
        </w:rPr>
        <w:t>= (</w:t>
      </w:r>
      <w:r>
        <w:rPr>
          <w:color w:val="000000"/>
        </w:rPr>
        <w:t>Entity</w:t>
      </w:r>
      <w:r>
        <w:rPr>
          <w:color w:val="080808"/>
        </w:rPr>
        <w:t>) o;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Objects</w:t>
      </w:r>
      <w:r>
        <w:rPr>
          <w:color w:val="080808"/>
        </w:rPr>
        <w:t>.</w:t>
      </w:r>
      <w:r>
        <w:rPr>
          <w:i/>
          <w:iCs/>
          <w:color w:val="080808"/>
        </w:rPr>
        <w:t>equals</w:t>
      </w:r>
      <w:r>
        <w:rPr>
          <w:color w:val="080808"/>
        </w:rPr>
        <w:t>(</w:t>
      </w:r>
      <w:r>
        <w:rPr>
          <w:color w:val="871094"/>
        </w:rPr>
        <w:t>id</w:t>
      </w:r>
      <w:r>
        <w:rPr>
          <w:color w:val="080808"/>
        </w:rPr>
        <w:t xml:space="preserve">, </w:t>
      </w:r>
      <w:r>
        <w:rPr>
          <w:color w:val="000000"/>
        </w:rPr>
        <w:t>entity</w:t>
      </w:r>
      <w:r>
        <w:rPr>
          <w:color w:val="080808"/>
        </w:rPr>
        <w:t>.</w:t>
      </w:r>
      <w:r>
        <w:rPr>
          <w:color w:val="871094"/>
        </w:rPr>
        <w:t>id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Overrides the default hashCode method to generate a hash code based on the entity's UUID.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@return The hash code value for this entity.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int </w:t>
      </w:r>
      <w:r>
        <w:rPr>
          <w:color w:val="00627A"/>
        </w:rPr>
        <w:t>hashCode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Objects</w:t>
      </w:r>
      <w:r>
        <w:rPr>
          <w:color w:val="080808"/>
        </w:rPr>
        <w:t>.</w:t>
      </w:r>
      <w:r>
        <w:rPr>
          <w:i/>
          <w:iCs/>
          <w:color w:val="080808"/>
        </w:rPr>
        <w:t>hash</w:t>
      </w:r>
      <w:r>
        <w:rPr>
          <w:color w:val="080808"/>
        </w:rPr>
        <w:t>(</w:t>
      </w:r>
      <w:r>
        <w:rPr>
          <w:color w:val="871094"/>
        </w:rPr>
        <w:t>id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3799557A" w14:textId="77777777" w:rsidR="00960C7A" w:rsidRDefault="00960C7A" w:rsidP="00960C7A">
      <w:pPr>
        <w:pStyle w:val="Code"/>
        <w:rPr>
          <w:lang w:val="en-US" w:eastAsia="ru-RU"/>
        </w:rPr>
      </w:pPr>
    </w:p>
    <w:p w14:paraId="5A12872D" w14:textId="1738F7B8" w:rsidR="00960C7A" w:rsidRDefault="00960C7A" w:rsidP="006F2E47">
      <w:pPr>
        <w:rPr>
          <w:lang w:val="en-US"/>
        </w:rPr>
      </w:pPr>
      <w:r>
        <w:rPr>
          <w:lang w:val="en-US"/>
        </w:rPr>
        <w:lastRenderedPageBreak/>
        <w:t>ErrorTemplates.java</w:t>
      </w:r>
    </w:p>
    <w:p w14:paraId="236203DF" w14:textId="77777777" w:rsidR="00960C7A" w:rsidRDefault="00960C7A" w:rsidP="00960C7A">
      <w:pPr>
        <w:pStyle w:val="HTML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com.krnelx.Japaneseguide.persistence.entity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* Enum that defines error message templates for entity validation.</w:t>
      </w:r>
      <w:r>
        <w:rPr>
          <w:i/>
          <w:iCs/>
          <w:color w:val="8C8C8C"/>
        </w:rPr>
        <w:br/>
        <w:t xml:space="preserve"> */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public enum </w:t>
      </w:r>
      <w:r>
        <w:rPr>
          <w:color w:val="000000"/>
        </w:rPr>
        <w:t xml:space="preserve">ErrorTemplates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Error template for required field validation.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i/>
          <w:iCs/>
          <w:color w:val="871094"/>
        </w:rPr>
        <w:t>REQUIRED</w:t>
      </w:r>
      <w:r>
        <w:rPr>
          <w:color w:val="080808"/>
        </w:rPr>
        <w:t>(</w:t>
      </w:r>
      <w:r>
        <w:rPr>
          <w:color w:val="067D17"/>
        </w:rPr>
        <w:t xml:space="preserve">"Поле %s є обов'язковим до заповнення </w:t>
      </w:r>
      <w:r>
        <w:rPr>
          <w:rFonts w:ascii="Segoe UI Emoji" w:hAnsi="Segoe UI Emoji" w:cs="Segoe UI Emoji"/>
          <w:color w:val="067D17"/>
        </w:rPr>
        <w:t>❗</w:t>
      </w:r>
      <w:r>
        <w:rPr>
          <w:color w:val="067D17"/>
        </w:rPr>
        <w:t>"</w:t>
      </w:r>
      <w:r>
        <w:rPr>
          <w:color w:val="080808"/>
        </w:rPr>
        <w:t>),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Error template for minimum length validation.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i/>
          <w:iCs/>
          <w:color w:val="871094"/>
        </w:rPr>
        <w:t>MIN_LENGTH</w:t>
      </w:r>
      <w:r>
        <w:rPr>
          <w:color w:val="080808"/>
        </w:rPr>
        <w:t>(</w:t>
      </w:r>
      <w:r>
        <w:rPr>
          <w:color w:val="067D17"/>
        </w:rPr>
        <w:t xml:space="preserve">"Поле %s не може бути меншим за %d симв </w:t>
      </w:r>
      <w:r>
        <w:rPr>
          <w:rFonts w:ascii="Segoe UI Emoji" w:hAnsi="Segoe UI Emoji" w:cs="Segoe UI Emoji"/>
          <w:color w:val="067D17"/>
        </w:rPr>
        <w:t>❗</w:t>
      </w:r>
      <w:r>
        <w:rPr>
          <w:color w:val="067D17"/>
        </w:rPr>
        <w:t>"</w:t>
      </w:r>
      <w:r>
        <w:rPr>
          <w:color w:val="080808"/>
        </w:rPr>
        <w:t>),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Error template for maximum length validation.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i/>
          <w:iCs/>
          <w:color w:val="871094"/>
        </w:rPr>
        <w:t>MAX_LENGTH</w:t>
      </w:r>
      <w:r>
        <w:rPr>
          <w:color w:val="080808"/>
        </w:rPr>
        <w:t>(</w:t>
      </w:r>
      <w:r>
        <w:rPr>
          <w:color w:val="067D17"/>
        </w:rPr>
        <w:t xml:space="preserve">"Поле %s не може бути бiльшим за %d симв </w:t>
      </w:r>
      <w:r>
        <w:rPr>
          <w:rFonts w:ascii="Segoe UI Emoji" w:hAnsi="Segoe UI Emoji" w:cs="Segoe UI Emoji"/>
          <w:color w:val="067D17"/>
        </w:rPr>
        <w:t>❗</w:t>
      </w:r>
      <w:r>
        <w:rPr>
          <w:color w:val="067D17"/>
        </w:rPr>
        <w:t>"</w:t>
      </w:r>
      <w:r>
        <w:rPr>
          <w:color w:val="080808"/>
        </w:rPr>
        <w:t>),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Error template for allowing only Latin characters.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i/>
          <w:iCs/>
          <w:color w:val="871094"/>
        </w:rPr>
        <w:t>ONLY_LATIN</w:t>
      </w:r>
      <w:r>
        <w:rPr>
          <w:color w:val="080808"/>
        </w:rPr>
        <w:t>(</w:t>
      </w:r>
      <w:r>
        <w:rPr>
          <w:color w:val="067D17"/>
        </w:rPr>
        <w:t xml:space="preserve">"Поле %s лише латинськi символи та символ @ </w:t>
      </w:r>
      <w:r>
        <w:rPr>
          <w:rFonts w:ascii="Segoe UI Emoji" w:hAnsi="Segoe UI Emoji" w:cs="Segoe UI Emoji"/>
          <w:color w:val="067D17"/>
        </w:rPr>
        <w:t>❗</w:t>
      </w:r>
      <w:r>
        <w:rPr>
          <w:color w:val="067D17"/>
        </w:rPr>
        <w:t>"</w:t>
      </w:r>
      <w:r>
        <w:rPr>
          <w:color w:val="080808"/>
        </w:rPr>
        <w:t>),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Error template for password validation.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i/>
          <w:iCs/>
          <w:color w:val="871094"/>
        </w:rPr>
        <w:t>PASSWORD</w:t>
      </w:r>
      <w:r>
        <w:rPr>
          <w:color w:val="080808"/>
        </w:rPr>
        <w:t>(</w:t>
      </w:r>
      <w:r>
        <w:rPr>
          <w:color w:val="067D17"/>
        </w:rPr>
        <w:t xml:space="preserve">"Поле %s латинськi миволи, хочаб одна буква з великоi, одна з малоi та хочаб одна цифра </w:t>
      </w:r>
      <w:r>
        <w:rPr>
          <w:rFonts w:ascii="Segoe UI Emoji" w:hAnsi="Segoe UI Emoji" w:cs="Segoe UI Emoji"/>
          <w:color w:val="067D17"/>
        </w:rPr>
        <w:t>❗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The error message template.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String </w:t>
      </w:r>
      <w:r>
        <w:rPr>
          <w:color w:val="871094"/>
        </w:rPr>
        <w:t>template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Constructor for ErrorTemplates enum.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template </w:t>
      </w:r>
      <w:r>
        <w:rPr>
          <w:i/>
          <w:iCs/>
          <w:color w:val="8C8C8C"/>
        </w:rPr>
        <w:t>The error message template.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627A"/>
        </w:rPr>
        <w:t>ErrorTemplates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template)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template </w:t>
      </w:r>
      <w:r>
        <w:rPr>
          <w:color w:val="080808"/>
        </w:rPr>
        <w:t>= template;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Gets the error message template.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@return The error message template.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r>
        <w:rPr>
          <w:color w:val="00627A"/>
        </w:rPr>
        <w:t>getTemplate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template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2FC5208C" w14:textId="77777777" w:rsidR="00960C7A" w:rsidRPr="00960C7A" w:rsidRDefault="00960C7A" w:rsidP="00960C7A">
      <w:pPr>
        <w:pStyle w:val="HTML"/>
        <w:shd w:val="clear" w:color="auto" w:fill="FFFFFF"/>
        <w:rPr>
          <w:color w:val="080808"/>
          <w:lang w:val="en-US"/>
        </w:rPr>
      </w:pPr>
    </w:p>
    <w:p w14:paraId="0910777D" w14:textId="28DC2DD9" w:rsidR="00960C7A" w:rsidRDefault="00960C7A" w:rsidP="006F2E47">
      <w:pPr>
        <w:rPr>
          <w:lang w:val="en-US"/>
        </w:rPr>
      </w:pPr>
      <w:r>
        <w:rPr>
          <w:lang w:val="en-US"/>
        </w:rPr>
        <w:t>EntityAtgumentException.java</w:t>
      </w:r>
    </w:p>
    <w:p w14:paraId="18F4B472" w14:textId="77777777" w:rsidR="00960C7A" w:rsidRDefault="00960C7A" w:rsidP="00960C7A">
      <w:pPr>
        <w:pStyle w:val="HTML"/>
        <w:shd w:val="clear" w:color="auto" w:fill="FFFFFF"/>
        <w:rPr>
          <w:color w:val="080808"/>
        </w:rPr>
      </w:pPr>
      <w:r>
        <w:rPr>
          <w:color w:val="0033B3"/>
        </w:rPr>
        <w:lastRenderedPageBreak/>
        <w:t xml:space="preserve">package </w:t>
      </w:r>
      <w:r>
        <w:rPr>
          <w:color w:val="000000"/>
        </w:rPr>
        <w:t>com.krnelx.Japaneseguide.persistence.exception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* Exception class to represent an exception related to entity argument validation.</w:t>
      </w:r>
      <w:r>
        <w:rPr>
          <w:i/>
          <w:iCs/>
          <w:color w:val="8C8C8C"/>
        </w:rPr>
        <w:br/>
        <w:t xml:space="preserve"> */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EntityArgumentException </w:t>
      </w:r>
      <w:r>
        <w:rPr>
          <w:color w:val="0033B3"/>
        </w:rPr>
        <w:t xml:space="preserve">extends </w:t>
      </w:r>
      <w:r>
        <w:rPr>
          <w:color w:val="000000"/>
        </w:rPr>
        <w:t xml:space="preserve">IllegalArgumentException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List of error messages associated with the exception.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r>
        <w:rPr>
          <w:color w:val="871094"/>
        </w:rPr>
        <w:t>errors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Constructs a new EntityArgumentException with the specified list of errors.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errors </w:t>
      </w:r>
      <w:r>
        <w:rPr>
          <w:i/>
          <w:iCs/>
          <w:color w:val="8C8C8C"/>
        </w:rPr>
        <w:t>The list of error messages associated with the exception.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EntityArgumentException</w:t>
      </w:r>
      <w:r>
        <w:rPr>
          <w:color w:val="080808"/>
        </w:rPr>
        <w:t>(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>&gt; errors)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errors </w:t>
      </w:r>
      <w:r>
        <w:rPr>
          <w:color w:val="080808"/>
        </w:rPr>
        <w:t>= errors;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Gets the list of error messages associated with the exception.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@return The list of error messages.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r>
        <w:rPr>
          <w:color w:val="00627A"/>
        </w:rPr>
        <w:t>getErrors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errors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066EDBDC" w14:textId="77777777" w:rsidR="00960C7A" w:rsidRDefault="00960C7A" w:rsidP="00960C7A">
      <w:pPr>
        <w:pStyle w:val="HTML"/>
        <w:shd w:val="clear" w:color="auto" w:fill="FFFFFF"/>
        <w:rPr>
          <w:color w:val="080808"/>
        </w:rPr>
      </w:pPr>
    </w:p>
    <w:p w14:paraId="0AE27756" w14:textId="6412D695" w:rsidR="00960C7A" w:rsidRDefault="00084A52" w:rsidP="006F2E47">
      <w:pPr>
        <w:rPr>
          <w:lang w:val="en-US"/>
        </w:rPr>
      </w:pPr>
      <w:r>
        <w:rPr>
          <w:lang w:val="en-US"/>
        </w:rPr>
        <w:t>Authorisation.java</w:t>
      </w:r>
    </w:p>
    <w:p w14:paraId="2B613AEC" w14:textId="77777777" w:rsidR="00C94971" w:rsidRPr="00C94971" w:rsidRDefault="00C94971" w:rsidP="00C94971">
      <w:pPr>
        <w:pStyle w:val="HTML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com.vintonyak.TaxiCompany.util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com.google.gson.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com.vintonyak.TaxiCompany.mainmenu.MainMenu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java.io.FileReader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java.io.IOException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java.util.Scanner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* The Authorisation class provides methods for authenticating users based on a JSON file containing username-password pairs.</w:t>
      </w:r>
      <w:r>
        <w:rPr>
          <w:i/>
          <w:iCs/>
          <w:color w:val="8C8C8C"/>
        </w:rPr>
        <w:br/>
        <w:t xml:space="preserve"> */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Authorisation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Authenticates users based on the provided JSON file containing username-password pairs.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fileName </w:t>
      </w:r>
      <w:r>
        <w:rPr>
          <w:i/>
          <w:iCs/>
          <w:color w:val="8C8C8C"/>
        </w:rPr>
        <w:t>The name of the JSON file containing user credentials.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authorisation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fileName)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Scanner scanner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Scanner(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in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boolean </w:t>
      </w:r>
      <w:r>
        <w:rPr>
          <w:color w:val="000000"/>
        </w:rPr>
        <w:t xml:space="preserve">authenticationSuccessful </w:t>
      </w:r>
      <w:r>
        <w:rPr>
          <w:color w:val="080808"/>
        </w:rPr>
        <w:t xml:space="preserve">= </w:t>
      </w:r>
      <w:r>
        <w:rPr>
          <w:color w:val="0033B3"/>
        </w:rPr>
        <w:t>false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    </w:t>
      </w:r>
      <w:r>
        <w:rPr>
          <w:color w:val="0033B3"/>
        </w:rPr>
        <w:t xml:space="preserve">while </w:t>
      </w:r>
      <w:r>
        <w:rPr>
          <w:color w:val="080808"/>
        </w:rPr>
        <w:t>(!</w:t>
      </w:r>
      <w:r>
        <w:rPr>
          <w:color w:val="000000"/>
        </w:rPr>
        <w:t>authenticationSuccessful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try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 Зчитуємо JSON з файлу</w:t>
      </w:r>
      <w:r>
        <w:rPr>
          <w:i/>
          <w:iCs/>
          <w:color w:val="8C8C8C"/>
        </w:rPr>
        <w:br/>
        <w:t xml:space="preserve">                </w:t>
      </w:r>
      <w:r>
        <w:rPr>
          <w:color w:val="000000"/>
        </w:rPr>
        <w:t xml:space="preserve">JsonArray jsonArray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Gson().fromJson(</w:t>
      </w:r>
      <w:r>
        <w:rPr>
          <w:color w:val="0033B3"/>
        </w:rPr>
        <w:t xml:space="preserve">new </w:t>
      </w:r>
      <w:r>
        <w:rPr>
          <w:color w:val="080808"/>
        </w:rPr>
        <w:t xml:space="preserve">FileReader(fileName), </w:t>
      </w:r>
      <w:r>
        <w:rPr>
          <w:color w:val="000000"/>
        </w:rPr>
        <w:t>JsonArray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 xml:space="preserve">Вхід в обліковий запис </w:t>
      </w:r>
      <w:r>
        <w:rPr>
          <w:color w:val="0037A6"/>
        </w:rPr>
        <w:t>\uD83D\uDC64</w:t>
      </w:r>
      <w:r>
        <w:rPr>
          <w:color w:val="067D17"/>
        </w:rPr>
        <w:t xml:space="preserve"> :"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.print(</w:t>
      </w:r>
      <w:r>
        <w:rPr>
          <w:color w:val="067D17"/>
        </w:rPr>
        <w:t>"Введіть username: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String enteredUsername </w:t>
      </w:r>
      <w:r>
        <w:rPr>
          <w:color w:val="080808"/>
        </w:rPr>
        <w:t xml:space="preserve">= </w:t>
      </w:r>
      <w:r>
        <w:rPr>
          <w:color w:val="000000"/>
        </w:rPr>
        <w:t>scanner</w:t>
      </w:r>
      <w:r>
        <w:rPr>
          <w:color w:val="080808"/>
        </w:rPr>
        <w:t>.nextLine();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.print(</w:t>
      </w:r>
      <w:r>
        <w:rPr>
          <w:color w:val="067D17"/>
        </w:rPr>
        <w:t>"Введіть password: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String enteredPassword </w:t>
      </w:r>
      <w:r>
        <w:rPr>
          <w:color w:val="080808"/>
        </w:rPr>
        <w:t xml:space="preserve">= </w:t>
      </w:r>
      <w:r>
        <w:rPr>
          <w:color w:val="000000"/>
        </w:rPr>
        <w:t>scanner</w:t>
      </w:r>
      <w:r>
        <w:rPr>
          <w:color w:val="080808"/>
        </w:rPr>
        <w:t>.nextLine();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 Проходимо по всіх об'єктах масиву</w:t>
      </w:r>
      <w:r>
        <w:rPr>
          <w:i/>
          <w:iCs/>
          <w:color w:val="8C8C8C"/>
        </w:rPr>
        <w:br/>
        <w:t xml:space="preserve">    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0000"/>
        </w:rPr>
        <w:t xml:space="preserve">JsonElement jsonElement </w:t>
      </w:r>
      <w:r>
        <w:rPr>
          <w:color w:val="080808"/>
        </w:rPr>
        <w:t xml:space="preserve">: </w:t>
      </w:r>
      <w:r>
        <w:rPr>
          <w:color w:val="000000"/>
        </w:rPr>
        <w:t>jsonArray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 xml:space="preserve">JsonObject jsonObject </w:t>
      </w:r>
      <w:r>
        <w:rPr>
          <w:color w:val="080808"/>
        </w:rPr>
        <w:t xml:space="preserve">= </w:t>
      </w:r>
      <w:r>
        <w:rPr>
          <w:color w:val="000000"/>
        </w:rPr>
        <w:t>jsonElement</w:t>
      </w:r>
      <w:r>
        <w:rPr>
          <w:color w:val="080808"/>
        </w:rPr>
        <w:t>.getAsJsonObject();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</w:t>
      </w:r>
      <w:r>
        <w:rPr>
          <w:i/>
          <w:iCs/>
          <w:color w:val="8C8C8C"/>
        </w:rPr>
        <w:t>// Отримуємо інформацію з JSON</w:t>
      </w:r>
      <w:r>
        <w:rPr>
          <w:i/>
          <w:iCs/>
          <w:color w:val="8C8C8C"/>
        </w:rPr>
        <w:br/>
        <w:t xml:space="preserve">                    </w:t>
      </w:r>
      <w:r>
        <w:rPr>
          <w:color w:val="000000"/>
        </w:rPr>
        <w:t xml:space="preserve">String storedUsername </w:t>
      </w:r>
      <w:r>
        <w:rPr>
          <w:color w:val="080808"/>
        </w:rPr>
        <w:t xml:space="preserve">= </w:t>
      </w:r>
      <w:r>
        <w:rPr>
          <w:color w:val="000000"/>
        </w:rPr>
        <w:t>jsonObject</w:t>
      </w:r>
      <w:r>
        <w:rPr>
          <w:color w:val="080808"/>
        </w:rPr>
        <w:t>.get(</w:t>
      </w:r>
      <w:r>
        <w:rPr>
          <w:color w:val="067D17"/>
        </w:rPr>
        <w:t>"username"</w:t>
      </w:r>
      <w:r>
        <w:rPr>
          <w:color w:val="080808"/>
        </w:rPr>
        <w:t>).getAsString();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 xml:space="preserve">String storedPassword </w:t>
      </w:r>
      <w:r>
        <w:rPr>
          <w:color w:val="080808"/>
        </w:rPr>
        <w:t xml:space="preserve">= </w:t>
      </w:r>
      <w:r>
        <w:rPr>
          <w:color w:val="000000"/>
        </w:rPr>
        <w:t>jsonObject</w:t>
      </w:r>
      <w:r>
        <w:rPr>
          <w:color w:val="080808"/>
        </w:rPr>
        <w:t>.get(</w:t>
      </w:r>
      <w:r>
        <w:rPr>
          <w:color w:val="067D17"/>
        </w:rPr>
        <w:t>"password"</w:t>
      </w:r>
      <w:r>
        <w:rPr>
          <w:color w:val="080808"/>
        </w:rPr>
        <w:t>).getAsString();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</w:t>
      </w:r>
      <w:r>
        <w:rPr>
          <w:i/>
          <w:iCs/>
          <w:color w:val="8C8C8C"/>
        </w:rPr>
        <w:t>// Перевірка введених даних</w:t>
      </w:r>
      <w:r>
        <w:rPr>
          <w:i/>
          <w:iCs/>
          <w:color w:val="8C8C8C"/>
        </w:rPr>
        <w:br/>
        <w:t xml:space="preserve">    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enteredUsername</w:t>
      </w:r>
      <w:r>
        <w:rPr>
          <w:color w:val="080808"/>
        </w:rPr>
        <w:t>.equals(</w:t>
      </w:r>
      <w:r>
        <w:rPr>
          <w:color w:val="000000"/>
        </w:rPr>
        <w:t>storedUsername</w:t>
      </w:r>
      <w:r>
        <w:rPr>
          <w:color w:val="080808"/>
        </w:rPr>
        <w:t xml:space="preserve">) &amp;&amp; </w:t>
      </w:r>
      <w:r>
        <w:rPr>
          <w:color w:val="000000"/>
        </w:rPr>
        <w:t>enteredPassword</w:t>
      </w:r>
      <w:r>
        <w:rPr>
          <w:color w:val="080808"/>
        </w:rPr>
        <w:t>.equals(</w:t>
      </w:r>
      <w:r>
        <w:rPr>
          <w:color w:val="000000"/>
        </w:rPr>
        <w:t>storedPassword</w:t>
      </w:r>
      <w:r>
        <w:rPr>
          <w:color w:val="080808"/>
        </w:rPr>
        <w:t>)) {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"Вхід успішний"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 xml:space="preserve">MainMenu mainApp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MainMenu();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mainApp</w:t>
      </w:r>
      <w:r>
        <w:rPr>
          <w:color w:val="080808"/>
        </w:rPr>
        <w:t>.runProgram(</w:t>
      </w:r>
      <w:r>
        <w:rPr>
          <w:color w:val="000000"/>
        </w:rPr>
        <w:t>scanner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 xml:space="preserve">authenticationSuccessful </w:t>
      </w:r>
      <w:r>
        <w:rPr>
          <w:color w:val="080808"/>
        </w:rPr>
        <w:t xml:space="preserve">= </w:t>
      </w:r>
      <w:r>
        <w:rPr>
          <w:color w:val="0033B3"/>
        </w:rPr>
        <w:t>true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>break</w:t>
      </w:r>
      <w:r>
        <w:rPr>
          <w:color w:val="080808"/>
        </w:rPr>
        <w:t xml:space="preserve">; </w:t>
      </w:r>
      <w:r>
        <w:rPr>
          <w:i/>
          <w:iCs/>
          <w:color w:val="8C8C8C"/>
        </w:rPr>
        <w:t>// Вихід із циклу, оскільки аутентифікація вдалася</w:t>
      </w:r>
      <w:r>
        <w:rPr>
          <w:i/>
          <w:iCs/>
          <w:color w:val="8C8C8C"/>
        </w:rPr>
        <w:br/>
        <w:t xml:space="preserve">            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 Якщо цей код викликався, то аутентифікація не вдалася</w:t>
      </w:r>
      <w:r>
        <w:rPr>
          <w:i/>
          <w:iCs/>
          <w:color w:val="8C8C8C"/>
        </w:rPr>
        <w:br/>
        <w:t xml:space="preserve">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"Помилка входу. Неправильне ім'я користувача або пароль"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}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r>
        <w:rPr>
          <w:color w:val="000000"/>
        </w:rPr>
        <w:t xml:space="preserve">JsonParseException </w:t>
      </w:r>
      <w:r>
        <w:rPr>
          <w:color w:val="080808"/>
        </w:rPr>
        <w:t xml:space="preserve">| </w:t>
      </w:r>
      <w:r>
        <w:rPr>
          <w:color w:val="000000"/>
        </w:rPr>
        <w:t xml:space="preserve">IOException </w:t>
      </w:r>
      <w:r>
        <w:rPr>
          <w:color w:val="080808"/>
        </w:rPr>
        <w:t>e) {</w:t>
      </w:r>
      <w:r>
        <w:rPr>
          <w:color w:val="080808"/>
        </w:rPr>
        <w:br/>
        <w:t xml:space="preserve">                e.printStackTrace();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0AEE1895" w14:textId="77777777" w:rsidR="00084A52" w:rsidRDefault="00084A52" w:rsidP="00084A52">
      <w:pPr>
        <w:pStyle w:val="HTML"/>
        <w:shd w:val="clear" w:color="auto" w:fill="FFFFFF"/>
        <w:rPr>
          <w:color w:val="080808"/>
        </w:rPr>
      </w:pPr>
    </w:p>
    <w:p w14:paraId="6D401E1C" w14:textId="3D3AAC49" w:rsidR="00084A52" w:rsidRDefault="00084A52" w:rsidP="006F2E47">
      <w:pPr>
        <w:rPr>
          <w:lang w:val="en-US"/>
        </w:rPr>
      </w:pPr>
      <w:r>
        <w:rPr>
          <w:lang w:val="en-US"/>
        </w:rPr>
        <w:t>Registration.java</w:t>
      </w:r>
    </w:p>
    <w:p w14:paraId="791025F8" w14:textId="77777777" w:rsidR="00C94971" w:rsidRPr="00C94971" w:rsidRDefault="00C94971" w:rsidP="00C94971">
      <w:pPr>
        <w:pStyle w:val="HTML"/>
        <w:shd w:val="clear" w:color="auto" w:fill="FFFFFF"/>
        <w:rPr>
          <w:color w:val="080808"/>
          <w:lang w:val="en-US"/>
        </w:rPr>
      </w:pPr>
      <w:r>
        <w:rPr>
          <w:color w:val="0033B3"/>
        </w:rPr>
        <w:t xml:space="preserve">package </w:t>
      </w:r>
      <w:r>
        <w:rPr>
          <w:color w:val="000000"/>
        </w:rPr>
        <w:t>com.vintonyak.TaxiCompany.util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com.google.gson.Gson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com.google.gson.GsonBuilder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com.google.gson.reflect.TypeToken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com.vintonyak.TaxiCompany.persistence.entity.impl.User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com.vintonyak.TaxiCompany.persistence.exception.EntityArgumentException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java.io.BufferedReader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java.io.FileReader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java.io.FileWriter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java.io.IOException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lastRenderedPageBreak/>
        <w:t xml:space="preserve">import </w:t>
      </w:r>
      <w:r>
        <w:rPr>
          <w:color w:val="000000"/>
        </w:rPr>
        <w:t>java.lang.reflect.Type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java.time.LocalDate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java.time.format.DateTimeParseException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java.util.ArrayList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java.util.Scanner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java.util.UUID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* Utility class for user registration and related operations.</w:t>
      </w:r>
      <w:r>
        <w:rPr>
          <w:i/>
          <w:iCs/>
          <w:color w:val="8C8C8C"/>
        </w:rPr>
        <w:br/>
        <w:t xml:space="preserve"> */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Registration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Reads user data from a JSON file and returns a list of User objects.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filePath </w:t>
      </w:r>
      <w:r>
        <w:rPr>
          <w:i/>
          <w:iCs/>
          <w:color w:val="8C8C8C"/>
        </w:rPr>
        <w:t>The path to the JSON file containing user data.</w:t>
      </w:r>
      <w:r>
        <w:rPr>
          <w:i/>
          <w:iCs/>
          <w:color w:val="8C8C8C"/>
        </w:rPr>
        <w:br/>
        <w:t xml:space="preserve">     * @return A list of User objects read from the file.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static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User</w:t>
      </w:r>
      <w:r>
        <w:rPr>
          <w:color w:val="080808"/>
        </w:rPr>
        <w:t xml:space="preserve">&gt; </w:t>
      </w:r>
      <w:r>
        <w:rPr>
          <w:color w:val="00627A"/>
        </w:rPr>
        <w:t>readUsersFromFile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filePath) {</w:t>
      </w:r>
      <w:r>
        <w:rPr>
          <w:color w:val="080808"/>
        </w:rPr>
        <w:br/>
        <w:t xml:space="preserve">       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User</w:t>
      </w:r>
      <w:r>
        <w:rPr>
          <w:color w:val="080808"/>
        </w:rPr>
        <w:t xml:space="preserve">&gt; </w:t>
      </w:r>
      <w:r>
        <w:rPr>
          <w:color w:val="000000"/>
        </w:rPr>
        <w:t xml:space="preserve">userList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ArrayList&lt;&gt;();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(</w:t>
      </w:r>
      <w:r>
        <w:rPr>
          <w:color w:val="000000"/>
        </w:rPr>
        <w:t xml:space="preserve">BufferedReader reader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BufferedReader(</w:t>
      </w:r>
      <w:r>
        <w:rPr>
          <w:color w:val="0033B3"/>
        </w:rPr>
        <w:t xml:space="preserve">new </w:t>
      </w:r>
      <w:r>
        <w:rPr>
          <w:color w:val="080808"/>
        </w:rPr>
        <w:t>FileReader(filePath))) {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Створюємо Gson з можливістю десеріалізації LocalDate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 xml:space="preserve">Gson gson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GsonBuilder()</w:t>
      </w:r>
      <w:r>
        <w:rPr>
          <w:color w:val="080808"/>
        </w:rPr>
        <w:br/>
        <w:t xml:space="preserve">                    .registerTypeAdapter(</w:t>
      </w:r>
      <w:r>
        <w:rPr>
          <w:color w:val="000000"/>
        </w:rPr>
        <w:t>LocalDate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r>
        <w:rPr>
          <w:color w:val="080808"/>
        </w:rPr>
        <w:t>LocalDateDeserializer())</w:t>
      </w:r>
      <w:r>
        <w:rPr>
          <w:color w:val="080808"/>
        </w:rPr>
        <w:br/>
        <w:t xml:space="preserve">                    .create();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Визначаємо тип для десеріалізації списку користувачів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 xml:space="preserve">Type userListType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00000"/>
        </w:rPr>
        <w:t>TypeToken</w:t>
      </w:r>
      <w:r>
        <w:rPr>
          <w:color w:val="080808"/>
        </w:rPr>
        <w:t>&lt;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User</w:t>
      </w:r>
      <w:r>
        <w:rPr>
          <w:color w:val="080808"/>
        </w:rPr>
        <w:t>&gt;&gt;() {</w:t>
      </w:r>
      <w:r>
        <w:rPr>
          <w:color w:val="080808"/>
        </w:rPr>
        <w:br/>
        <w:t xml:space="preserve">            }.getType();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Читаємо вміст файлу та десеріалізуємо його у список користувачів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 xml:space="preserve">userList </w:t>
      </w:r>
      <w:r>
        <w:rPr>
          <w:color w:val="080808"/>
        </w:rPr>
        <w:t xml:space="preserve">= </w:t>
      </w:r>
      <w:r>
        <w:rPr>
          <w:color w:val="000000"/>
        </w:rPr>
        <w:t>gson</w:t>
      </w:r>
      <w:r>
        <w:rPr>
          <w:color w:val="080808"/>
        </w:rPr>
        <w:t>.fromJson(</w:t>
      </w:r>
      <w:r>
        <w:rPr>
          <w:color w:val="000000"/>
        </w:rPr>
        <w:t>reader</w:t>
      </w:r>
      <w:r>
        <w:rPr>
          <w:color w:val="080808"/>
        </w:rPr>
        <w:t xml:space="preserve">, </w:t>
      </w:r>
      <w:r>
        <w:rPr>
          <w:color w:val="000000"/>
        </w:rPr>
        <w:t>userListType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r>
        <w:rPr>
          <w:color w:val="000000"/>
        </w:rPr>
        <w:t xml:space="preserve">IOException </w:t>
      </w:r>
      <w:r>
        <w:rPr>
          <w:color w:val="080808"/>
        </w:rPr>
        <w:t>e) {</w:t>
      </w:r>
      <w:r>
        <w:rPr>
          <w:color w:val="080808"/>
        </w:rPr>
        <w:br/>
        <w:t xml:space="preserve">            e.printStackTrace();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userList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Writes a list of User objects to a JSON file.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users    </w:t>
      </w:r>
      <w:r>
        <w:rPr>
          <w:i/>
          <w:iCs/>
          <w:color w:val="8C8C8C"/>
        </w:rPr>
        <w:t>The list of User objects to be written to the file.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filePath </w:t>
      </w:r>
      <w:r>
        <w:rPr>
          <w:i/>
          <w:iCs/>
          <w:color w:val="8C8C8C"/>
        </w:rPr>
        <w:t>The path to the JSON file where user data will be stored.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private static void </w:t>
      </w:r>
      <w:r>
        <w:rPr>
          <w:color w:val="00627A"/>
        </w:rPr>
        <w:t>writeUsersToFile</w:t>
      </w:r>
      <w:r>
        <w:rPr>
          <w:color w:val="080808"/>
        </w:rPr>
        <w:t>(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User</w:t>
      </w:r>
      <w:r>
        <w:rPr>
          <w:color w:val="080808"/>
        </w:rPr>
        <w:t xml:space="preserve">&gt; users, </w:t>
      </w:r>
      <w:r>
        <w:rPr>
          <w:color w:val="000000"/>
        </w:rPr>
        <w:t xml:space="preserve">String </w:t>
      </w:r>
      <w:r>
        <w:rPr>
          <w:color w:val="080808"/>
        </w:rPr>
        <w:t>filePath)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(</w:t>
      </w:r>
      <w:r>
        <w:rPr>
          <w:color w:val="000000"/>
        </w:rPr>
        <w:t xml:space="preserve">FileWriter writer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FileWriter(filePath)) {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Створюємо Gson з красивим виведенням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 xml:space="preserve">Gson gson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GsonBuilder()</w:t>
      </w:r>
      <w:r>
        <w:rPr>
          <w:color w:val="080808"/>
        </w:rPr>
        <w:br/>
        <w:t xml:space="preserve">                    .registerTypeAdapter(</w:t>
      </w:r>
      <w:r>
        <w:rPr>
          <w:color w:val="000000"/>
        </w:rPr>
        <w:t>LocalDate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r>
        <w:rPr>
          <w:color w:val="080808"/>
        </w:rPr>
        <w:t>LocalDateSerializer())</w:t>
      </w:r>
      <w:r>
        <w:rPr>
          <w:color w:val="080808"/>
        </w:rPr>
        <w:br/>
        <w:t xml:space="preserve">                    .setPrettyPrinting().create();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Перетворюємо список користувачів в JSON та записуємо у файл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>gson</w:t>
      </w:r>
      <w:r>
        <w:rPr>
          <w:color w:val="080808"/>
        </w:rPr>
        <w:t xml:space="preserve">.toJson(users, </w:t>
      </w:r>
      <w:r>
        <w:rPr>
          <w:color w:val="000000"/>
        </w:rPr>
        <w:t>writer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}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r>
        <w:rPr>
          <w:color w:val="000000"/>
        </w:rPr>
        <w:t xml:space="preserve">IOException </w:t>
      </w:r>
      <w:r>
        <w:rPr>
          <w:color w:val="080808"/>
        </w:rPr>
        <w:t>e) {</w:t>
      </w:r>
      <w:r>
        <w:rPr>
          <w:color w:val="080808"/>
        </w:rPr>
        <w:br/>
        <w:t xml:space="preserve">            e.printStackTrace();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Performs user registration, taking input from the user and storing the information in a JSON file.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filePath </w:t>
      </w:r>
      <w:r>
        <w:rPr>
          <w:i/>
          <w:iCs/>
          <w:color w:val="8C8C8C"/>
        </w:rPr>
        <w:t>The path to the JSON file where user data will be stored.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registration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filePath)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Scanner scanner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Scanner(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in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User</w:t>
      </w:r>
      <w:r>
        <w:rPr>
          <w:color w:val="080808"/>
        </w:rPr>
        <w:t xml:space="preserve">&gt; </w:t>
      </w:r>
      <w:r>
        <w:rPr>
          <w:color w:val="000000"/>
        </w:rPr>
        <w:t xml:space="preserve">users </w:t>
      </w:r>
      <w:r>
        <w:rPr>
          <w:color w:val="080808"/>
        </w:rPr>
        <w:t xml:space="preserve">= </w:t>
      </w:r>
      <w:r>
        <w:rPr>
          <w:i/>
          <w:iCs/>
          <w:color w:val="080808"/>
        </w:rPr>
        <w:t>readUsersFromFile</w:t>
      </w:r>
      <w:r>
        <w:rPr>
          <w:color w:val="080808"/>
        </w:rPr>
        <w:t>(filePath);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Введення даних користувача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 xml:space="preserve">UUID userId </w:t>
      </w:r>
      <w:r>
        <w:rPr>
          <w:color w:val="080808"/>
        </w:rPr>
        <w:t xml:space="preserve">= </w:t>
      </w:r>
      <w:r>
        <w:rPr>
          <w:color w:val="000000"/>
        </w:rPr>
        <w:t>UUID</w:t>
      </w:r>
      <w:r>
        <w:rPr>
          <w:color w:val="080808"/>
        </w:rPr>
        <w:t>.</w:t>
      </w:r>
      <w:r>
        <w:rPr>
          <w:i/>
          <w:iCs/>
          <w:color w:val="080808"/>
        </w:rPr>
        <w:t>randomUUID</w:t>
      </w:r>
      <w:r>
        <w:rPr>
          <w:color w:val="080808"/>
        </w:rPr>
        <w:t>();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Реєстрація облікового запису+</w:t>
      </w:r>
      <w:r>
        <w:rPr>
          <w:color w:val="0037A6"/>
        </w:rPr>
        <w:t>\uD83D\uDC64</w:t>
      </w:r>
      <w:r>
        <w:rPr>
          <w:color w:val="067D17"/>
        </w:rPr>
        <w:t xml:space="preserve"> :"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.print(</w:t>
      </w:r>
      <w:r>
        <w:rPr>
          <w:color w:val="067D17"/>
        </w:rPr>
        <w:t>"Напишіть username (name.name):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String username </w:t>
      </w:r>
      <w:r>
        <w:rPr>
          <w:color w:val="080808"/>
        </w:rPr>
        <w:t xml:space="preserve">= </w:t>
      </w:r>
      <w:r>
        <w:rPr>
          <w:color w:val="000000"/>
        </w:rPr>
        <w:t>scanner</w:t>
      </w:r>
      <w:r>
        <w:rPr>
          <w:color w:val="080808"/>
        </w:rPr>
        <w:t>.nextLine();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.print(</w:t>
      </w:r>
      <w:r>
        <w:rPr>
          <w:color w:val="067D17"/>
        </w:rPr>
        <w:t>"Напишіть password (не меньше 8 символів):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String password </w:t>
      </w:r>
      <w:r>
        <w:rPr>
          <w:color w:val="080808"/>
        </w:rPr>
        <w:t xml:space="preserve">= </w:t>
      </w:r>
      <w:r>
        <w:rPr>
          <w:color w:val="000000"/>
        </w:rPr>
        <w:t>scanner</w:t>
      </w:r>
      <w:r>
        <w:rPr>
          <w:color w:val="080808"/>
        </w:rPr>
        <w:t>.nextLine();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.print(</w:t>
      </w:r>
      <w:r>
        <w:rPr>
          <w:color w:val="067D17"/>
        </w:rPr>
        <w:t>"Напишіть email (name@gmail.com):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String email </w:t>
      </w:r>
      <w:r>
        <w:rPr>
          <w:color w:val="080808"/>
        </w:rPr>
        <w:t xml:space="preserve">= </w:t>
      </w:r>
      <w:r>
        <w:rPr>
          <w:color w:val="000000"/>
        </w:rPr>
        <w:t>scanner</w:t>
      </w:r>
      <w:r>
        <w:rPr>
          <w:color w:val="080808"/>
        </w:rPr>
        <w:t>.nextLine();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.print(</w:t>
      </w:r>
      <w:r>
        <w:rPr>
          <w:color w:val="067D17"/>
        </w:rPr>
        <w:t>"Напишіть birthday (YYYY-MM-DD):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LocalDate birthday </w:t>
      </w:r>
      <w:r>
        <w:rPr>
          <w:color w:val="080808"/>
        </w:rPr>
        <w:t xml:space="preserve">= </w:t>
      </w:r>
      <w:r>
        <w:rPr>
          <w:color w:val="000000"/>
        </w:rPr>
        <w:t>LocalDate</w:t>
      </w:r>
      <w:r>
        <w:rPr>
          <w:color w:val="080808"/>
        </w:rPr>
        <w:t>.</w:t>
      </w:r>
      <w:r>
        <w:rPr>
          <w:i/>
          <w:iCs/>
          <w:color w:val="080808"/>
        </w:rPr>
        <w:t>parse</w:t>
      </w:r>
      <w:r>
        <w:rPr>
          <w:color w:val="080808"/>
        </w:rPr>
        <w:t>(</w:t>
      </w:r>
      <w:r>
        <w:rPr>
          <w:color w:val="000000"/>
        </w:rPr>
        <w:t>scanner</w:t>
      </w:r>
      <w:r>
        <w:rPr>
          <w:color w:val="080808"/>
        </w:rPr>
        <w:t>.nextLine());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(userAlreadyExists(</w:t>
      </w:r>
      <w:r>
        <w:rPr>
          <w:color w:val="000000"/>
        </w:rPr>
        <w:t>users</w:t>
      </w:r>
      <w:r>
        <w:rPr>
          <w:color w:val="080808"/>
        </w:rPr>
        <w:t xml:space="preserve">, 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username</w:t>
      </w:r>
      <w:r>
        <w:rPr>
          <w:color w:val="080808"/>
        </w:rPr>
        <w:t>))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"Помилка: Користувач з такою ж адресою електронної пошти або ім'ям користувача вже існує"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registration(filePath);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Створення об'єкта користувача та додавання його до списку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 xml:space="preserve">User user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User(</w:t>
      </w:r>
      <w:r>
        <w:rPr>
          <w:color w:val="000000"/>
        </w:rPr>
        <w:t>userId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 xml:space="preserve">, 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birthday</w:t>
      </w:r>
      <w:r>
        <w:rPr>
          <w:color w:val="080808"/>
        </w:rPr>
        <w:t xml:space="preserve">, </w:t>
      </w:r>
      <w:r>
        <w:rPr>
          <w:color w:val="000000"/>
        </w:rPr>
        <w:t>username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users</w:t>
      </w:r>
      <w:r>
        <w:rPr>
          <w:color w:val="080808"/>
        </w:rPr>
        <w:t>.add(</w:t>
      </w:r>
      <w:r>
        <w:rPr>
          <w:color w:val="000000"/>
        </w:rPr>
        <w:t>user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Перезапис файлу JSON з оновленим списком користувачів</w:t>
      </w:r>
      <w:r>
        <w:rPr>
          <w:i/>
          <w:iCs/>
          <w:color w:val="8C8C8C"/>
        </w:rPr>
        <w:br/>
        <w:t xml:space="preserve">            </w:t>
      </w:r>
      <w:r>
        <w:rPr>
          <w:i/>
          <w:iCs/>
          <w:color w:val="080808"/>
        </w:rPr>
        <w:t>writeUsersToFile</w:t>
      </w:r>
      <w:r>
        <w:rPr>
          <w:color w:val="080808"/>
        </w:rPr>
        <w:t>(</w:t>
      </w:r>
      <w:r>
        <w:rPr>
          <w:color w:val="000000"/>
        </w:rPr>
        <w:t>users</w:t>
      </w:r>
      <w:r>
        <w:rPr>
          <w:color w:val="080808"/>
        </w:rPr>
        <w:t>, filePath);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"Реєстрація успішна"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Автоматично викликаємо метод авторизації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>Authorisation</w:t>
      </w:r>
      <w:r>
        <w:rPr>
          <w:color w:val="080808"/>
        </w:rPr>
        <w:t>.</w:t>
      </w:r>
      <w:r>
        <w:rPr>
          <w:i/>
          <w:iCs/>
          <w:color w:val="080808"/>
        </w:rPr>
        <w:t>authorisation</w:t>
      </w:r>
      <w:r>
        <w:rPr>
          <w:color w:val="080808"/>
        </w:rPr>
        <w:t xml:space="preserve">(filePath); </w:t>
      </w:r>
      <w:r>
        <w:rPr>
          <w:i/>
          <w:iCs/>
          <w:color w:val="8C8C8C"/>
        </w:rPr>
        <w:t>// Передайте шлях до файла, де зберігаються дані користувачів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 xml:space="preserve">}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r>
        <w:rPr>
          <w:color w:val="000000"/>
        </w:rPr>
        <w:t xml:space="preserve">EntityArgumentException </w:t>
      </w:r>
      <w:r>
        <w:rPr>
          <w:color w:val="080808"/>
        </w:rPr>
        <w:t>e) {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Обробка помилок, якщо вони виникли під час створення користувача</w:t>
      </w:r>
      <w:r>
        <w:rPr>
          <w:i/>
          <w:iCs/>
          <w:color w:val="8C8C8C"/>
        </w:rPr>
        <w:br/>
        <w:t xml:space="preserve">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0000"/>
        </w:rPr>
        <w:t xml:space="preserve">String error </w:t>
      </w:r>
      <w:r>
        <w:rPr>
          <w:color w:val="080808"/>
        </w:rPr>
        <w:t>: e.getErrors())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"Помилка:" </w:t>
      </w:r>
      <w:r>
        <w:rPr>
          <w:color w:val="080808"/>
        </w:rPr>
        <w:t xml:space="preserve">+ </w:t>
      </w:r>
      <w:r>
        <w:rPr>
          <w:color w:val="000000"/>
        </w:rPr>
        <w:t>error</w:t>
      </w:r>
      <w:r>
        <w:rPr>
          <w:color w:val="080808"/>
        </w:rPr>
        <w:t>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r>
        <w:rPr>
          <w:color w:val="000000"/>
        </w:rPr>
        <w:t xml:space="preserve">DateTimeParseException </w:t>
      </w:r>
      <w:r>
        <w:rPr>
          <w:color w:val="080808"/>
        </w:rPr>
        <w:t>e) {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Обробка помилок, якщо дата введена невірно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"Помилка: Неправильний формат дати. Будь ласка, введіть дату у форматі YYYY-MM-DD"</w:t>
      </w:r>
      <w:r>
        <w:rPr>
          <w:color w:val="080808"/>
        </w:rPr>
        <w:t>);</w:t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finally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</w:t>
      </w:r>
      <w:r>
        <w:rPr>
          <w:color w:val="000000"/>
        </w:rPr>
        <w:t>scanner</w:t>
      </w:r>
      <w:r>
        <w:rPr>
          <w:color w:val="080808"/>
        </w:rPr>
        <w:t>.close();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Checks if a user with the given email or username already exists in the list of users.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users    </w:t>
      </w:r>
      <w:r>
        <w:rPr>
          <w:i/>
          <w:iCs/>
          <w:color w:val="8C8C8C"/>
        </w:rPr>
        <w:t>The list of User objects to check against.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email    </w:t>
      </w:r>
      <w:r>
        <w:rPr>
          <w:i/>
          <w:iCs/>
          <w:color w:val="8C8C8C"/>
        </w:rPr>
        <w:t>The email to check for duplication.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username </w:t>
      </w:r>
      <w:r>
        <w:rPr>
          <w:i/>
          <w:iCs/>
          <w:color w:val="8C8C8C"/>
        </w:rPr>
        <w:t>The username to check for duplication.</w:t>
      </w:r>
      <w:r>
        <w:rPr>
          <w:i/>
          <w:iCs/>
          <w:color w:val="8C8C8C"/>
        </w:rPr>
        <w:br/>
        <w:t xml:space="preserve">     * @return true if a user with the given email or username already exists, false otherwise.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private boolean </w:t>
      </w:r>
      <w:r>
        <w:rPr>
          <w:color w:val="00627A"/>
        </w:rPr>
        <w:t>userAlreadyExists</w:t>
      </w:r>
      <w:r>
        <w:rPr>
          <w:color w:val="080808"/>
        </w:rPr>
        <w:t>(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User</w:t>
      </w:r>
      <w:r>
        <w:rPr>
          <w:color w:val="080808"/>
        </w:rPr>
        <w:t xml:space="preserve">&gt; users, </w:t>
      </w:r>
      <w:r>
        <w:rPr>
          <w:color w:val="000000"/>
        </w:rPr>
        <w:t xml:space="preserve">String </w:t>
      </w:r>
      <w:r>
        <w:rPr>
          <w:color w:val="080808"/>
        </w:rPr>
        <w:t xml:space="preserve">email, </w:t>
      </w:r>
      <w:r>
        <w:rPr>
          <w:color w:val="000000"/>
        </w:rPr>
        <w:t xml:space="preserve">String </w:t>
      </w:r>
      <w:r>
        <w:rPr>
          <w:color w:val="080808"/>
        </w:rPr>
        <w:t>username)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0000"/>
        </w:rPr>
        <w:t xml:space="preserve">User user </w:t>
      </w:r>
      <w:r>
        <w:rPr>
          <w:color w:val="080808"/>
        </w:rPr>
        <w:t>: users)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user</w:t>
      </w:r>
      <w:r>
        <w:rPr>
          <w:color w:val="080808"/>
        </w:rPr>
        <w:t xml:space="preserve">.getEmail().equals(email) || </w:t>
      </w:r>
      <w:r>
        <w:rPr>
          <w:color w:val="000000"/>
        </w:rPr>
        <w:t>user</w:t>
      </w:r>
      <w:r>
        <w:rPr>
          <w:color w:val="080808"/>
        </w:rPr>
        <w:t>.getUsername().equals(username))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>return false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3463169A" w14:textId="77777777" w:rsidR="00084A52" w:rsidRPr="00084A52" w:rsidRDefault="00084A52" w:rsidP="00084A52">
      <w:pPr>
        <w:pStyle w:val="HTML"/>
        <w:shd w:val="clear" w:color="auto" w:fill="FFFFFF"/>
        <w:rPr>
          <w:color w:val="080808"/>
          <w:lang w:val="en-US"/>
        </w:rPr>
      </w:pPr>
    </w:p>
    <w:p w14:paraId="562FC697" w14:textId="716348D9" w:rsidR="00084A52" w:rsidRDefault="00084A52" w:rsidP="006F2E47">
      <w:pPr>
        <w:rPr>
          <w:lang w:val="en-US"/>
        </w:rPr>
      </w:pPr>
      <w:r>
        <w:rPr>
          <w:lang w:val="en-US"/>
        </w:rPr>
        <w:t>Search.java</w:t>
      </w:r>
    </w:p>
    <w:p w14:paraId="2877C889" w14:textId="77777777" w:rsidR="00C94971" w:rsidRDefault="00C94971" w:rsidP="00C94971">
      <w:pPr>
        <w:pStyle w:val="HTML"/>
        <w:shd w:val="clear" w:color="auto" w:fill="FFFFFF"/>
        <w:rPr>
          <w:color w:val="080808"/>
          <w:lang w:val="en-US"/>
        </w:rPr>
      </w:pPr>
      <w:r>
        <w:rPr>
          <w:color w:val="0033B3"/>
        </w:rPr>
        <w:t xml:space="preserve">package </w:t>
      </w:r>
      <w:r>
        <w:rPr>
          <w:color w:val="000000"/>
        </w:rPr>
        <w:t>com.vintonyak.TaxiCompany.util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java.io.BufferedReader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java.io.FileReader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java.io.IOException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java.util.ArrayList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* The Search class provides methods for searching for a specified term in one or more files.</w:t>
      </w:r>
      <w:r>
        <w:rPr>
          <w:i/>
          <w:iCs/>
          <w:color w:val="8C8C8C"/>
        </w:rPr>
        <w:br/>
        <w:t xml:space="preserve"> */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Search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Searches for the specified term in the given files and prints the matching lines.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searchTerm </w:t>
      </w:r>
      <w:r>
        <w:rPr>
          <w:i/>
          <w:iCs/>
          <w:color w:val="8C8C8C"/>
        </w:rPr>
        <w:t>The term to search for.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filePaths  </w:t>
      </w:r>
      <w:r>
        <w:rPr>
          <w:i/>
          <w:iCs/>
          <w:color w:val="8C8C8C"/>
        </w:rPr>
        <w:t>The paths of the files to search in.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searchInFiles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 xml:space="preserve">searchTerm, </w:t>
      </w:r>
      <w:r>
        <w:rPr>
          <w:color w:val="000000"/>
        </w:rPr>
        <w:t>String</w:t>
      </w:r>
      <w:r>
        <w:rPr>
          <w:color w:val="080808"/>
        </w:rPr>
        <w:t>... filePaths)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0000"/>
        </w:rPr>
        <w:t xml:space="preserve">String filePath </w:t>
      </w:r>
      <w:r>
        <w:rPr>
          <w:color w:val="080808"/>
        </w:rPr>
        <w:t>: filePaths) {</w:t>
      </w:r>
      <w:r>
        <w:rPr>
          <w:color w:val="080808"/>
        </w:rPr>
        <w:br/>
        <w:t xml:space="preserve">           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r>
        <w:rPr>
          <w:color w:val="000000"/>
        </w:rPr>
        <w:t xml:space="preserve">matchingLines </w:t>
      </w:r>
      <w:r>
        <w:rPr>
          <w:color w:val="080808"/>
        </w:rPr>
        <w:t xml:space="preserve">= </w:t>
      </w:r>
      <w:r>
        <w:rPr>
          <w:i/>
          <w:iCs/>
          <w:color w:val="080808"/>
        </w:rPr>
        <w:t>searchInFile</w:t>
      </w:r>
      <w:r>
        <w:rPr>
          <w:color w:val="080808"/>
        </w:rPr>
        <w:t xml:space="preserve">(searchTerm, </w:t>
      </w:r>
      <w:r>
        <w:rPr>
          <w:color w:val="000000"/>
        </w:rPr>
        <w:t>filePath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matchingLines</w:t>
      </w:r>
      <w:r>
        <w:rPr>
          <w:color w:val="080808"/>
        </w:rPr>
        <w:t>.isEmpty())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 xml:space="preserve">Результати пошуку у файлі: </w:t>
      </w:r>
      <w:r>
        <w:rPr>
          <w:color w:val="0037A6"/>
        </w:rPr>
        <w:t>\uD83D\uDD0E</w:t>
      </w:r>
      <w:r>
        <w:rPr>
          <w:color w:val="067D17"/>
        </w:rPr>
        <w:t xml:space="preserve">" </w:t>
      </w:r>
      <w:r>
        <w:rPr>
          <w:color w:val="080808"/>
        </w:rPr>
        <w:t xml:space="preserve">+ </w:t>
      </w:r>
      <w:r>
        <w:rPr>
          <w:color w:val="000000"/>
        </w:rPr>
        <w:t>filePath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0000"/>
        </w:rPr>
        <w:t xml:space="preserve">String line </w:t>
      </w:r>
      <w:r>
        <w:rPr>
          <w:color w:val="080808"/>
        </w:rPr>
        <w:t xml:space="preserve">: </w:t>
      </w:r>
      <w:r>
        <w:rPr>
          <w:color w:val="000000"/>
        </w:rPr>
        <w:t>matchingLines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00000"/>
        </w:rPr>
        <w:t>line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Searches for the specified term in the given file and returns the matching lines.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searchTerm </w:t>
      </w:r>
      <w:r>
        <w:rPr>
          <w:i/>
          <w:iCs/>
          <w:color w:val="8C8C8C"/>
        </w:rPr>
        <w:t>The term to search for.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filePath   </w:t>
      </w:r>
      <w:r>
        <w:rPr>
          <w:i/>
          <w:iCs/>
          <w:color w:val="8C8C8C"/>
        </w:rPr>
        <w:t>The path of the file to search in.</w:t>
      </w:r>
      <w:r>
        <w:rPr>
          <w:i/>
          <w:iCs/>
          <w:color w:val="8C8C8C"/>
        </w:rPr>
        <w:br/>
        <w:t xml:space="preserve">     * @return A list of lines containing the specified term.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private static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r>
        <w:rPr>
          <w:color w:val="00627A"/>
        </w:rPr>
        <w:t>searchInFile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 xml:space="preserve">searchTerm, </w:t>
      </w:r>
      <w:r>
        <w:rPr>
          <w:color w:val="000000"/>
        </w:rPr>
        <w:t xml:space="preserve">String </w:t>
      </w:r>
      <w:r>
        <w:rPr>
          <w:color w:val="080808"/>
        </w:rPr>
        <w:t>filePath) {</w:t>
      </w:r>
      <w:r>
        <w:rPr>
          <w:color w:val="080808"/>
        </w:rPr>
        <w:br/>
        <w:t xml:space="preserve">       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r>
        <w:rPr>
          <w:color w:val="000000"/>
        </w:rPr>
        <w:t xml:space="preserve">matchingLines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ArrayList&lt;&gt;();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(</w:t>
      </w:r>
      <w:r>
        <w:rPr>
          <w:color w:val="000000"/>
        </w:rPr>
        <w:t xml:space="preserve">BufferedReader reader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BufferedReader(</w:t>
      </w:r>
      <w:r>
        <w:rPr>
          <w:color w:val="0033B3"/>
        </w:rPr>
        <w:t xml:space="preserve">new </w:t>
      </w:r>
      <w:r>
        <w:rPr>
          <w:color w:val="080808"/>
        </w:rPr>
        <w:t>FileReader(filePath))) {</w:t>
      </w:r>
      <w:r>
        <w:rPr>
          <w:color w:val="080808"/>
        </w:rPr>
        <w:br/>
        <w:t xml:space="preserve">            </w:t>
      </w:r>
      <w:r>
        <w:rPr>
          <w:color w:val="000000"/>
        </w:rPr>
        <w:t>String line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while </w:t>
      </w:r>
      <w:r>
        <w:rPr>
          <w:color w:val="080808"/>
        </w:rPr>
        <w:t>((</w:t>
      </w:r>
      <w:r>
        <w:rPr>
          <w:color w:val="000000"/>
        </w:rPr>
        <w:t xml:space="preserve">line </w:t>
      </w:r>
      <w:r>
        <w:rPr>
          <w:color w:val="080808"/>
        </w:rPr>
        <w:t xml:space="preserve">= </w:t>
      </w:r>
      <w:r>
        <w:rPr>
          <w:color w:val="000000"/>
        </w:rPr>
        <w:t>reader</w:t>
      </w:r>
      <w:r>
        <w:rPr>
          <w:color w:val="080808"/>
        </w:rPr>
        <w:t xml:space="preserve">.readLine()) != </w:t>
      </w:r>
      <w:r>
        <w:rPr>
          <w:color w:val="0033B3"/>
        </w:rPr>
        <w:t>null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line</w:t>
      </w:r>
      <w:r>
        <w:rPr>
          <w:color w:val="080808"/>
        </w:rPr>
        <w:t>.contains(searchTerm)) {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matchingLines</w:t>
      </w:r>
      <w:r>
        <w:rPr>
          <w:color w:val="080808"/>
        </w:rPr>
        <w:t>.add(</w:t>
      </w:r>
      <w:r>
        <w:rPr>
          <w:color w:val="000000"/>
        </w:rPr>
        <w:t>line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r>
        <w:rPr>
          <w:color w:val="000000"/>
        </w:rPr>
        <w:t xml:space="preserve">IOException </w:t>
      </w:r>
      <w:r>
        <w:rPr>
          <w:color w:val="080808"/>
        </w:rPr>
        <w:t>e) {</w:t>
      </w:r>
      <w:r>
        <w:rPr>
          <w:color w:val="080808"/>
        </w:rPr>
        <w:br/>
        <w:t xml:space="preserve">            e.printStackTrace();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matchingLines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4A4C7D01" w14:textId="6269F653" w:rsidR="00C94971" w:rsidRDefault="00C94971" w:rsidP="00C94971">
      <w:pPr>
        <w:rPr>
          <w:lang w:val="en-US"/>
        </w:rPr>
      </w:pPr>
      <w:r>
        <w:rPr>
          <w:lang w:val="en-US"/>
        </w:rPr>
        <w:t>Info.java</w:t>
      </w:r>
    </w:p>
    <w:p w14:paraId="15658A4F" w14:textId="77777777" w:rsidR="00C94971" w:rsidRPr="00C94971" w:rsidRDefault="00C94971" w:rsidP="00C94971">
      <w:pPr>
        <w:pStyle w:val="HTML"/>
        <w:shd w:val="clear" w:color="auto" w:fill="FFFFFF"/>
        <w:rPr>
          <w:color w:val="080808"/>
          <w:lang w:val="en-US"/>
        </w:rPr>
      </w:pPr>
      <w:r>
        <w:rPr>
          <w:color w:val="0033B3"/>
        </w:rPr>
        <w:t xml:space="preserve">package </w:t>
      </w:r>
      <w:r>
        <w:rPr>
          <w:color w:val="000000"/>
        </w:rPr>
        <w:t>com.vintonyak.TaxiCompany.persistence.entity.impl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com.vintonyak.TaxiCompany.persistence.entity.ErrorTemplates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com.vintonyak.TaxiCompany.persistence.exception.EntityArgumentException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java.time.LocalDate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java.util.ArrayList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java.util.Objects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Info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String </w:t>
      </w:r>
      <w:r>
        <w:rPr>
          <w:color w:val="871094"/>
        </w:rPr>
        <w:t>event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LocalDate </w:t>
      </w:r>
      <w:r>
        <w:rPr>
          <w:color w:val="871094"/>
        </w:rPr>
        <w:t>date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String </w:t>
      </w:r>
      <w:r>
        <w:rPr>
          <w:color w:val="871094"/>
        </w:rPr>
        <w:t>info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r>
        <w:rPr>
          <w:color w:val="871094"/>
        </w:rPr>
        <w:t xml:space="preserve">errors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ArrayList&lt;&gt;();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Info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 xml:space="preserve">event, </w:t>
      </w:r>
      <w:r>
        <w:rPr>
          <w:color w:val="000000"/>
        </w:rPr>
        <w:t xml:space="preserve">LocalDate </w:t>
      </w:r>
      <w:r>
        <w:rPr>
          <w:color w:val="080808"/>
        </w:rPr>
        <w:t xml:space="preserve">date, </w:t>
      </w:r>
      <w:r>
        <w:rPr>
          <w:color w:val="000000"/>
        </w:rPr>
        <w:t xml:space="preserve">String </w:t>
      </w:r>
      <w:r>
        <w:rPr>
          <w:color w:val="080808"/>
        </w:rPr>
        <w:t>info) {</w:t>
      </w:r>
      <w:r>
        <w:rPr>
          <w:color w:val="080808"/>
        </w:rPr>
        <w:br/>
        <w:t xml:space="preserve">        setEvent(event);</w:t>
      </w:r>
      <w:r>
        <w:rPr>
          <w:color w:val="080808"/>
        </w:rPr>
        <w:br/>
        <w:t xml:space="preserve">        setDate(date);</w:t>
      </w:r>
      <w:r>
        <w:rPr>
          <w:color w:val="080808"/>
        </w:rPr>
        <w:br/>
        <w:t xml:space="preserve">        setInfo(info);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r>
        <w:rPr>
          <w:color w:val="00627A"/>
        </w:rPr>
        <w:t>getEvent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event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setEvent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event)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event </w:t>
      </w:r>
      <w:r>
        <w:rPr>
          <w:color w:val="080808"/>
        </w:rPr>
        <w:t>= event;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setDate</w:t>
      </w:r>
      <w:r>
        <w:rPr>
          <w:color w:val="080808"/>
        </w:rPr>
        <w:t>(</w:t>
      </w:r>
      <w:r>
        <w:rPr>
          <w:color w:val="000000"/>
        </w:rPr>
        <w:t xml:space="preserve">LocalDate </w:t>
      </w:r>
      <w:r>
        <w:rPr>
          <w:color w:val="080808"/>
        </w:rPr>
        <w:t>date) 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date </w:t>
      </w:r>
      <w:r>
        <w:rPr>
          <w:color w:val="080808"/>
        </w:rPr>
        <w:t>= date;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setInfo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info)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final </w:t>
      </w:r>
      <w:r>
        <w:rPr>
          <w:color w:val="000000"/>
        </w:rPr>
        <w:t xml:space="preserve">String templateName </w:t>
      </w:r>
      <w:r>
        <w:rPr>
          <w:color w:val="080808"/>
        </w:rPr>
        <w:t xml:space="preserve">= </w:t>
      </w:r>
      <w:r>
        <w:rPr>
          <w:color w:val="067D17"/>
        </w:rPr>
        <w:t>"події"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(info.isBlank())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errors</w:t>
      </w:r>
      <w:r>
        <w:rPr>
          <w:color w:val="080808"/>
        </w:rPr>
        <w:t>.add(</w:t>
      </w:r>
      <w:r>
        <w:rPr>
          <w:color w:val="000000"/>
        </w:rPr>
        <w:t>ErrorTemplates</w:t>
      </w:r>
      <w:r>
        <w:rPr>
          <w:color w:val="080808"/>
        </w:rPr>
        <w:t>.</w:t>
      </w:r>
      <w:r>
        <w:rPr>
          <w:i/>
          <w:iCs/>
          <w:color w:val="871094"/>
        </w:rPr>
        <w:t>REQUIRED</w:t>
      </w:r>
      <w:r>
        <w:rPr>
          <w:color w:val="080808"/>
        </w:rPr>
        <w:t>.getTemplate().formatted(</w:t>
      </w:r>
      <w:r>
        <w:rPr>
          <w:color w:val="000000"/>
        </w:rPr>
        <w:t>templateName</w:t>
      </w:r>
      <w:r>
        <w:rPr>
          <w:color w:val="080808"/>
        </w:rPr>
        <w:t>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(info.length() &lt; </w:t>
      </w:r>
      <w:r>
        <w:rPr>
          <w:color w:val="1750EB"/>
        </w:rPr>
        <w:t>4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errors</w:t>
      </w:r>
      <w:r>
        <w:rPr>
          <w:color w:val="080808"/>
        </w:rPr>
        <w:t>.add(</w:t>
      </w:r>
      <w:r>
        <w:rPr>
          <w:color w:val="000000"/>
        </w:rPr>
        <w:t>ErrorTemplates</w:t>
      </w:r>
      <w:r>
        <w:rPr>
          <w:color w:val="080808"/>
        </w:rPr>
        <w:t>.</w:t>
      </w:r>
      <w:r>
        <w:rPr>
          <w:i/>
          <w:iCs/>
          <w:color w:val="871094"/>
        </w:rPr>
        <w:t>MIN_LENGTH</w:t>
      </w:r>
      <w:r>
        <w:rPr>
          <w:color w:val="080808"/>
        </w:rPr>
        <w:t>.getTemplate().formatted(</w:t>
      </w:r>
      <w:r>
        <w:rPr>
          <w:color w:val="000000"/>
        </w:rPr>
        <w:t>templateName</w:t>
      </w:r>
      <w:r>
        <w:rPr>
          <w:color w:val="080808"/>
        </w:rPr>
        <w:t xml:space="preserve">, </w:t>
      </w:r>
      <w:r>
        <w:rPr>
          <w:color w:val="1750EB"/>
        </w:rPr>
        <w:t>4</w:t>
      </w:r>
      <w:r>
        <w:rPr>
          <w:color w:val="080808"/>
        </w:rPr>
        <w:t>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(info.length() &gt; </w:t>
      </w:r>
      <w:r>
        <w:rPr>
          <w:color w:val="1750EB"/>
        </w:rPr>
        <w:t>24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errors</w:t>
      </w:r>
      <w:r>
        <w:rPr>
          <w:color w:val="080808"/>
        </w:rPr>
        <w:t>.add(</w:t>
      </w:r>
      <w:r>
        <w:rPr>
          <w:color w:val="000000"/>
        </w:rPr>
        <w:t>ErrorTemplates</w:t>
      </w:r>
      <w:r>
        <w:rPr>
          <w:color w:val="080808"/>
        </w:rPr>
        <w:t>.</w:t>
      </w:r>
      <w:r>
        <w:rPr>
          <w:i/>
          <w:iCs/>
          <w:color w:val="871094"/>
        </w:rPr>
        <w:t>MAX_LENGTH</w:t>
      </w:r>
      <w:r>
        <w:rPr>
          <w:color w:val="080808"/>
        </w:rPr>
        <w:t>.getTemplate().formatted(</w:t>
      </w:r>
      <w:r>
        <w:rPr>
          <w:color w:val="000000"/>
        </w:rPr>
        <w:t>templateName</w:t>
      </w:r>
      <w:r>
        <w:rPr>
          <w:color w:val="080808"/>
        </w:rPr>
        <w:t xml:space="preserve">, </w:t>
      </w:r>
      <w:r>
        <w:rPr>
          <w:color w:val="1750EB"/>
        </w:rPr>
        <w:t>24</w:t>
      </w:r>
      <w:r>
        <w:rPr>
          <w:color w:val="080808"/>
        </w:rPr>
        <w:t>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errors</w:t>
      </w:r>
      <w:r>
        <w:rPr>
          <w:color w:val="080808"/>
        </w:rPr>
        <w:t>.isEmpty())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throw new </w:t>
      </w:r>
      <w:r>
        <w:rPr>
          <w:color w:val="080808"/>
        </w:rPr>
        <w:t>EntityArgumentException(</w:t>
      </w:r>
      <w:r>
        <w:rPr>
          <w:color w:val="871094"/>
        </w:rPr>
        <w:t>errors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info </w:t>
      </w:r>
      <w:r>
        <w:rPr>
          <w:color w:val="080808"/>
        </w:rPr>
        <w:t>= info;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boolean </w:t>
      </w:r>
      <w:r>
        <w:rPr>
          <w:color w:val="00627A"/>
        </w:rPr>
        <w:t>equals</w:t>
      </w:r>
      <w:r>
        <w:rPr>
          <w:color w:val="080808"/>
        </w:rPr>
        <w:t>(</w:t>
      </w:r>
      <w:r>
        <w:rPr>
          <w:color w:val="000000"/>
        </w:rPr>
        <w:t xml:space="preserve">Object </w:t>
      </w:r>
      <w:r>
        <w:rPr>
          <w:color w:val="080808"/>
        </w:rPr>
        <w:t>o)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33B3"/>
        </w:rPr>
        <w:t xml:space="preserve">this </w:t>
      </w:r>
      <w:r>
        <w:rPr>
          <w:color w:val="080808"/>
        </w:rPr>
        <w:t>== o)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(o == </w:t>
      </w:r>
      <w:r>
        <w:rPr>
          <w:color w:val="0033B3"/>
        </w:rPr>
        <w:t xml:space="preserve">null </w:t>
      </w:r>
      <w:r>
        <w:rPr>
          <w:color w:val="080808"/>
        </w:rPr>
        <w:t>|| getClass() != o.getClass())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Info infoObj </w:t>
      </w:r>
      <w:r>
        <w:rPr>
          <w:color w:val="080808"/>
        </w:rPr>
        <w:t>= (</w:t>
      </w:r>
      <w:r>
        <w:rPr>
          <w:color w:val="000000"/>
        </w:rPr>
        <w:t>Info</w:t>
      </w:r>
      <w:r>
        <w:rPr>
          <w:color w:val="080808"/>
        </w:rPr>
        <w:t>) o;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Objects</w:t>
      </w:r>
      <w:r>
        <w:rPr>
          <w:color w:val="080808"/>
        </w:rPr>
        <w:t>.</w:t>
      </w:r>
      <w:r>
        <w:rPr>
          <w:i/>
          <w:iCs/>
          <w:color w:val="080808"/>
        </w:rPr>
        <w:t>equals</w:t>
      </w:r>
      <w:r>
        <w:rPr>
          <w:color w:val="080808"/>
        </w:rPr>
        <w:t>(</w:t>
      </w:r>
      <w:r>
        <w:rPr>
          <w:color w:val="871094"/>
        </w:rPr>
        <w:t>event</w:t>
      </w:r>
      <w:r>
        <w:rPr>
          <w:color w:val="080808"/>
        </w:rPr>
        <w:t xml:space="preserve">, </w:t>
      </w:r>
      <w:r>
        <w:rPr>
          <w:color w:val="000000"/>
        </w:rPr>
        <w:t>infoObj</w:t>
      </w:r>
      <w:r>
        <w:rPr>
          <w:color w:val="080808"/>
        </w:rPr>
        <w:t>.</w:t>
      </w:r>
      <w:r>
        <w:rPr>
          <w:color w:val="871094"/>
        </w:rPr>
        <w:t>event</w:t>
      </w:r>
      <w:r>
        <w:rPr>
          <w:color w:val="080808"/>
        </w:rPr>
        <w:t>) &amp;&amp;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Objects</w:t>
      </w:r>
      <w:r>
        <w:rPr>
          <w:color w:val="080808"/>
        </w:rPr>
        <w:t>.</w:t>
      </w:r>
      <w:r>
        <w:rPr>
          <w:i/>
          <w:iCs/>
          <w:color w:val="080808"/>
        </w:rPr>
        <w:t>equals</w:t>
      </w:r>
      <w:r>
        <w:rPr>
          <w:color w:val="080808"/>
        </w:rPr>
        <w:t>(</w:t>
      </w:r>
      <w:r>
        <w:rPr>
          <w:color w:val="871094"/>
        </w:rPr>
        <w:t>date</w:t>
      </w:r>
      <w:r>
        <w:rPr>
          <w:color w:val="080808"/>
        </w:rPr>
        <w:t xml:space="preserve">, </w:t>
      </w:r>
      <w:r>
        <w:rPr>
          <w:color w:val="000000"/>
        </w:rPr>
        <w:t>infoObj</w:t>
      </w:r>
      <w:r>
        <w:rPr>
          <w:color w:val="080808"/>
        </w:rPr>
        <w:t>.</w:t>
      </w:r>
      <w:r>
        <w:rPr>
          <w:color w:val="871094"/>
        </w:rPr>
        <w:t>date</w:t>
      </w:r>
      <w:r>
        <w:rPr>
          <w:color w:val="080808"/>
        </w:rPr>
        <w:t>) &amp;&amp;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Objects</w:t>
      </w:r>
      <w:r>
        <w:rPr>
          <w:color w:val="080808"/>
        </w:rPr>
        <w:t>.</w:t>
      </w:r>
      <w:r>
        <w:rPr>
          <w:i/>
          <w:iCs/>
          <w:color w:val="080808"/>
        </w:rPr>
        <w:t>equals</w:t>
      </w:r>
      <w:r>
        <w:rPr>
          <w:color w:val="080808"/>
        </w:rPr>
        <w:t>(</w:t>
      </w:r>
      <w:r>
        <w:rPr>
          <w:color w:val="871094"/>
        </w:rPr>
        <w:t>info</w:t>
      </w:r>
      <w:r>
        <w:rPr>
          <w:color w:val="080808"/>
        </w:rPr>
        <w:t xml:space="preserve">, </w:t>
      </w:r>
      <w:r>
        <w:rPr>
          <w:color w:val="000000"/>
        </w:rPr>
        <w:t>infoObj</w:t>
      </w:r>
      <w:r>
        <w:rPr>
          <w:color w:val="080808"/>
        </w:rPr>
        <w:t>.</w:t>
      </w:r>
      <w:r>
        <w:rPr>
          <w:color w:val="871094"/>
        </w:rPr>
        <w:t>info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r>
        <w:rPr>
          <w:color w:val="00627A"/>
        </w:rPr>
        <w:t>toString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67D17"/>
        </w:rPr>
        <w:t xml:space="preserve">"Info{" </w:t>
      </w:r>
      <w:r>
        <w:rPr>
          <w:color w:val="080808"/>
        </w:rPr>
        <w:t>+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 xml:space="preserve">"event='" </w:t>
      </w:r>
      <w:r>
        <w:rPr>
          <w:color w:val="080808"/>
        </w:rPr>
        <w:t xml:space="preserve">+ </w:t>
      </w:r>
      <w:r>
        <w:rPr>
          <w:color w:val="871094"/>
        </w:rPr>
        <w:t xml:space="preserve">event </w:t>
      </w:r>
      <w:r>
        <w:rPr>
          <w:color w:val="080808"/>
        </w:rPr>
        <w:t xml:space="preserve">+ </w:t>
      </w:r>
      <w:r>
        <w:rPr>
          <w:color w:val="067D17"/>
        </w:rPr>
        <w:t>'</w:t>
      </w:r>
      <w:r>
        <w:rPr>
          <w:color w:val="0037A6"/>
        </w:rPr>
        <w:t>\'</w:t>
      </w:r>
      <w:r>
        <w:rPr>
          <w:color w:val="067D17"/>
        </w:rPr>
        <w:t xml:space="preserve">' </w:t>
      </w:r>
      <w:r>
        <w:rPr>
          <w:color w:val="080808"/>
        </w:rPr>
        <w:t>+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 xml:space="preserve">", date=" </w:t>
      </w:r>
      <w:r>
        <w:rPr>
          <w:color w:val="080808"/>
        </w:rPr>
        <w:t xml:space="preserve">+ </w:t>
      </w:r>
      <w:r>
        <w:rPr>
          <w:color w:val="871094"/>
        </w:rPr>
        <w:t xml:space="preserve">date </w:t>
      </w:r>
      <w:r>
        <w:rPr>
          <w:color w:val="080808"/>
        </w:rPr>
        <w:t>+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 xml:space="preserve">", info='" </w:t>
      </w:r>
      <w:r>
        <w:rPr>
          <w:color w:val="080808"/>
        </w:rPr>
        <w:t xml:space="preserve">+ </w:t>
      </w:r>
      <w:r>
        <w:rPr>
          <w:color w:val="871094"/>
        </w:rPr>
        <w:t xml:space="preserve">info </w:t>
      </w:r>
      <w:r>
        <w:rPr>
          <w:color w:val="080808"/>
        </w:rPr>
        <w:t xml:space="preserve">+ </w:t>
      </w:r>
      <w:r>
        <w:rPr>
          <w:color w:val="067D17"/>
        </w:rPr>
        <w:t>'</w:t>
      </w:r>
      <w:r>
        <w:rPr>
          <w:color w:val="0037A6"/>
        </w:rPr>
        <w:t>\'</w:t>
      </w:r>
      <w:r>
        <w:rPr>
          <w:color w:val="067D17"/>
        </w:rPr>
        <w:t xml:space="preserve">' </w:t>
      </w:r>
      <w:r>
        <w:rPr>
          <w:color w:val="080808"/>
        </w:rPr>
        <w:t>+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>'}'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int </w:t>
      </w:r>
      <w:r>
        <w:rPr>
          <w:color w:val="00627A"/>
        </w:rPr>
        <w:t>hashCode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Objects</w:t>
      </w:r>
      <w:r>
        <w:rPr>
          <w:color w:val="080808"/>
        </w:rPr>
        <w:t>.</w:t>
      </w:r>
      <w:r>
        <w:rPr>
          <w:i/>
          <w:iCs/>
          <w:color w:val="080808"/>
        </w:rPr>
        <w:t>hash</w:t>
      </w:r>
      <w:r>
        <w:rPr>
          <w:color w:val="080808"/>
        </w:rPr>
        <w:t>(</w:t>
      </w:r>
      <w:r>
        <w:rPr>
          <w:color w:val="871094"/>
        </w:rPr>
        <w:t>event</w:t>
      </w:r>
      <w:r>
        <w:rPr>
          <w:color w:val="080808"/>
        </w:rPr>
        <w:t xml:space="preserve">, </w:t>
      </w:r>
      <w:r>
        <w:rPr>
          <w:color w:val="871094"/>
        </w:rPr>
        <w:t>date</w:t>
      </w:r>
      <w:r>
        <w:rPr>
          <w:color w:val="080808"/>
        </w:rPr>
        <w:t xml:space="preserve">, </w:t>
      </w:r>
      <w:r>
        <w:rPr>
          <w:color w:val="871094"/>
        </w:rPr>
        <w:t>info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2076D37E" w14:textId="18266E63" w:rsidR="00C94971" w:rsidRPr="00C94971" w:rsidRDefault="00C94971" w:rsidP="00C94971">
      <w:pPr>
        <w:pStyle w:val="HTML"/>
        <w:shd w:val="clear" w:color="auto" w:fill="FFFFFF"/>
        <w:rPr>
          <w:color w:val="080808"/>
          <w:lang w:val="en-US"/>
        </w:rPr>
      </w:pPr>
      <w:r>
        <w:rPr>
          <w:color w:val="080808"/>
        </w:rPr>
        <w:br/>
      </w:r>
    </w:p>
    <w:p w14:paraId="50011B7B" w14:textId="3DED3071" w:rsidR="00084A52" w:rsidRDefault="00084A52" w:rsidP="006F2E47">
      <w:pPr>
        <w:rPr>
          <w:lang w:val="en-US"/>
        </w:rPr>
      </w:pPr>
      <w:r>
        <w:rPr>
          <w:lang w:val="en-US"/>
        </w:rPr>
        <w:t>LocalDateDeserializer.java</w:t>
      </w:r>
    </w:p>
    <w:p w14:paraId="7D9022EF" w14:textId="77777777" w:rsidR="00084A52" w:rsidRDefault="00084A52" w:rsidP="00084A52">
      <w:pPr>
        <w:pStyle w:val="HTML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com.krnelx.Japaneseguide.util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lastRenderedPageBreak/>
        <w:t xml:space="preserve">import </w:t>
      </w:r>
      <w:r>
        <w:rPr>
          <w:color w:val="000000"/>
        </w:rPr>
        <w:t>com.google.gson.JsonDeserializationContext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com.google.gson.JsonDeserializer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com.google.gson.JsonElement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com.google.gson.JsonParseException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java.lang.reflect.Type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java.time.LocalDate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* JsonDeserializer implementation for deserializing JSON elements to LocalDate objects.</w:t>
      </w:r>
      <w:r>
        <w:rPr>
          <w:i/>
          <w:iCs/>
          <w:color w:val="8C8C8C"/>
        </w:rPr>
        <w:br/>
        <w:t xml:space="preserve"> */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LocalDateDeserializer </w:t>
      </w:r>
      <w:r>
        <w:rPr>
          <w:color w:val="0033B3"/>
        </w:rPr>
        <w:t xml:space="preserve">implements </w:t>
      </w:r>
      <w:r>
        <w:rPr>
          <w:color w:val="000000"/>
        </w:rPr>
        <w:t>JsonDeserializer</w:t>
      </w:r>
      <w:r>
        <w:rPr>
          <w:color w:val="080808"/>
        </w:rPr>
        <w:t>&lt;</w:t>
      </w:r>
      <w:r>
        <w:rPr>
          <w:color w:val="000000"/>
        </w:rPr>
        <w:t>LocalDate</w:t>
      </w:r>
      <w:r>
        <w:rPr>
          <w:color w:val="080808"/>
        </w:rPr>
        <w:t>&gt; 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Deserializes a JsonElement to a LocalDate object.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json       </w:t>
      </w:r>
      <w:r>
        <w:rPr>
          <w:i/>
          <w:iCs/>
          <w:color w:val="8C8C8C"/>
        </w:rPr>
        <w:t>The JsonElement to be deserialized.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typeOfT    </w:t>
      </w:r>
      <w:r>
        <w:rPr>
          <w:i/>
          <w:iCs/>
          <w:color w:val="8C8C8C"/>
        </w:rPr>
        <w:t>The type of the object to be deserialized.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context    </w:t>
      </w:r>
      <w:r>
        <w:rPr>
          <w:i/>
          <w:iCs/>
          <w:color w:val="8C8C8C"/>
        </w:rPr>
        <w:t>The context for deserialization.</w:t>
      </w:r>
      <w:r>
        <w:rPr>
          <w:i/>
          <w:iCs/>
          <w:color w:val="8C8C8C"/>
        </w:rPr>
        <w:br/>
        <w:t xml:space="preserve">     * @return A LocalDate object representing the deserialized date.</w:t>
      </w:r>
      <w:r>
        <w:rPr>
          <w:i/>
          <w:iCs/>
          <w:color w:val="8C8C8C"/>
        </w:rPr>
        <w:br/>
        <w:t xml:space="preserve">     * @throws </w:t>
      </w:r>
      <w:r>
        <w:rPr>
          <w:i/>
          <w:iCs/>
          <w:color w:val="000000"/>
        </w:rPr>
        <w:t xml:space="preserve">JsonParseException </w:t>
      </w:r>
      <w:r>
        <w:rPr>
          <w:i/>
          <w:iCs/>
          <w:color w:val="8C8C8C"/>
        </w:rPr>
        <w:t>if the JsonElement cannot be deserialized to a LocalDate.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LocalDate </w:t>
      </w:r>
      <w:r>
        <w:rPr>
          <w:color w:val="00627A"/>
        </w:rPr>
        <w:t>deserialize</w:t>
      </w:r>
      <w:r>
        <w:rPr>
          <w:color w:val="080808"/>
        </w:rPr>
        <w:t>(</w:t>
      </w:r>
      <w:r>
        <w:rPr>
          <w:color w:val="000000"/>
        </w:rPr>
        <w:t xml:space="preserve">JsonElement </w:t>
      </w:r>
      <w:r>
        <w:rPr>
          <w:color w:val="080808"/>
        </w:rPr>
        <w:t xml:space="preserve">json, </w:t>
      </w:r>
      <w:r>
        <w:rPr>
          <w:color w:val="000000"/>
        </w:rPr>
        <w:t xml:space="preserve">Type </w:t>
      </w:r>
      <w:r>
        <w:rPr>
          <w:color w:val="080808"/>
        </w:rPr>
        <w:t xml:space="preserve">typeOfT, </w:t>
      </w:r>
      <w:r>
        <w:rPr>
          <w:color w:val="000000"/>
        </w:rPr>
        <w:t xml:space="preserve">JsonDeserializationContext </w:t>
      </w:r>
      <w:r>
        <w:rPr>
          <w:color w:val="080808"/>
        </w:rPr>
        <w:t>context)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throws </w:t>
      </w:r>
      <w:r>
        <w:rPr>
          <w:color w:val="000000"/>
        </w:rPr>
        <w:t xml:space="preserve">JsonParseException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LocalDate</w:t>
      </w:r>
      <w:r>
        <w:rPr>
          <w:color w:val="080808"/>
        </w:rPr>
        <w:t>.</w:t>
      </w:r>
      <w:r>
        <w:rPr>
          <w:i/>
          <w:iCs/>
          <w:color w:val="080808"/>
        </w:rPr>
        <w:t>parse</w:t>
      </w:r>
      <w:r>
        <w:rPr>
          <w:color w:val="080808"/>
        </w:rPr>
        <w:t>(json.getAsJsonPrimitive().getAsString());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075E3112" w14:textId="03438294" w:rsidR="00084A52" w:rsidRPr="00084A52" w:rsidRDefault="00084A52" w:rsidP="006F2E47">
      <w:pPr>
        <w:rPr>
          <w:color w:val="080808"/>
          <w:sz w:val="20"/>
          <w:lang w:val="en-US"/>
        </w:rPr>
      </w:pPr>
      <w:r>
        <w:rPr>
          <w:lang w:val="en-US"/>
        </w:rPr>
        <w:t>LocalDateSerializer.java</w:t>
      </w:r>
    </w:p>
    <w:p w14:paraId="49CBC324" w14:textId="3BEFD040" w:rsidR="00084A52" w:rsidRPr="00E27CC2" w:rsidRDefault="00084A52" w:rsidP="00E27CC2">
      <w:pPr>
        <w:pStyle w:val="HTML"/>
        <w:shd w:val="clear" w:color="auto" w:fill="FFFFFF"/>
        <w:rPr>
          <w:color w:val="080808"/>
          <w:lang w:val="en-US"/>
        </w:rPr>
      </w:pPr>
      <w:r>
        <w:rPr>
          <w:color w:val="0033B3"/>
        </w:rPr>
        <w:t xml:space="preserve">package </w:t>
      </w:r>
      <w:r>
        <w:rPr>
          <w:color w:val="000000"/>
        </w:rPr>
        <w:t>com.krnelx.Japaneseguide.util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com.google.gson.JsonElement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com.google.gson.JsonPrimitive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com.google.gson.JsonSerializationContext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com.google.gson.JsonSerializer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java.lang.reflect.Type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java.time.LocalDate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java.time.format.DateTimeFormatter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* JsonSerializer implementation for serializing LocalDate objects to JSON format.</w:t>
      </w:r>
      <w:r>
        <w:rPr>
          <w:i/>
          <w:iCs/>
          <w:color w:val="8C8C8C"/>
        </w:rPr>
        <w:br/>
        <w:t xml:space="preserve"> */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LocalDateSerializer </w:t>
      </w:r>
      <w:r>
        <w:rPr>
          <w:color w:val="0033B3"/>
        </w:rPr>
        <w:t xml:space="preserve">implements </w:t>
      </w:r>
      <w:r>
        <w:rPr>
          <w:color w:val="000000"/>
        </w:rPr>
        <w:t>JsonSerializer</w:t>
      </w:r>
      <w:r>
        <w:rPr>
          <w:color w:val="080808"/>
        </w:rPr>
        <w:t>&lt;</w:t>
      </w:r>
      <w:r>
        <w:rPr>
          <w:color w:val="000000"/>
        </w:rPr>
        <w:t>LocalDate</w:t>
      </w:r>
      <w:r>
        <w:rPr>
          <w:color w:val="080808"/>
        </w:rPr>
        <w:t>&gt; 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DateTimeFormatter for formatting LocalDate objects to the specified pattern.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private static final </w:t>
      </w:r>
      <w:r>
        <w:rPr>
          <w:color w:val="000000"/>
        </w:rPr>
        <w:t xml:space="preserve">DateTimeFormatter </w:t>
      </w:r>
      <w:r>
        <w:rPr>
          <w:i/>
          <w:iCs/>
          <w:color w:val="871094"/>
        </w:rPr>
        <w:t xml:space="preserve">formatter </w:t>
      </w:r>
      <w:r>
        <w:rPr>
          <w:color w:val="080808"/>
        </w:rPr>
        <w:t xml:space="preserve">= </w:t>
      </w:r>
      <w:r>
        <w:rPr>
          <w:color w:val="000000"/>
        </w:rPr>
        <w:t>DateTimeFormatter</w:t>
      </w:r>
      <w:r>
        <w:rPr>
          <w:color w:val="080808"/>
        </w:rPr>
        <w:t>.</w:t>
      </w:r>
      <w:r>
        <w:rPr>
          <w:i/>
          <w:iCs/>
          <w:color w:val="080808"/>
        </w:rPr>
        <w:t>ofPattern</w:t>
      </w:r>
      <w:r>
        <w:rPr>
          <w:color w:val="080808"/>
        </w:rPr>
        <w:t>(</w:t>
      </w:r>
      <w:r>
        <w:rPr>
          <w:color w:val="067D17"/>
        </w:rPr>
        <w:t>"yyyy-MM-dd"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</w:t>
      </w:r>
      <w:r>
        <w:rPr>
          <w:i/>
          <w:iCs/>
          <w:color w:val="8C8C8C"/>
        </w:rPr>
        <w:br/>
        <w:t xml:space="preserve">     * Serializes a LocalDate object to a JsonElement with the specified date format.</w:t>
      </w:r>
      <w:r>
        <w:rPr>
          <w:i/>
          <w:iCs/>
          <w:color w:val="8C8C8C"/>
        </w:rPr>
        <w:br/>
        <w:t xml:space="preserve">     *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localDate               </w:t>
      </w:r>
      <w:r>
        <w:rPr>
          <w:i/>
          <w:iCs/>
          <w:color w:val="8C8C8C"/>
        </w:rPr>
        <w:t>The LocalDate object to be serialized.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lastRenderedPageBreak/>
        <w:t xml:space="preserve">     * @param </w:t>
      </w:r>
      <w:r>
        <w:rPr>
          <w:i/>
          <w:iCs/>
          <w:color w:val="3D3D3D"/>
        </w:rPr>
        <w:t xml:space="preserve">type                    </w:t>
      </w:r>
      <w:r>
        <w:rPr>
          <w:i/>
          <w:iCs/>
          <w:color w:val="8C8C8C"/>
        </w:rPr>
        <w:t>The type of the object to be serialized.</w:t>
      </w:r>
      <w:r>
        <w:rPr>
          <w:i/>
          <w:iCs/>
          <w:color w:val="8C8C8C"/>
        </w:rPr>
        <w:br/>
        <w:t xml:space="preserve">     * @param </w:t>
      </w:r>
      <w:r>
        <w:rPr>
          <w:i/>
          <w:iCs/>
          <w:color w:val="3D3D3D"/>
        </w:rPr>
        <w:t xml:space="preserve">jsonSerializationContext </w:t>
      </w:r>
      <w:r>
        <w:rPr>
          <w:i/>
          <w:iCs/>
          <w:color w:val="8C8C8C"/>
        </w:rPr>
        <w:t>The context for serialization.</w:t>
      </w:r>
      <w:r>
        <w:rPr>
          <w:i/>
          <w:iCs/>
          <w:color w:val="8C8C8C"/>
        </w:rPr>
        <w:br/>
        <w:t xml:space="preserve">     * @return A JsonElement representing the serialized LocalDate.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JsonElement </w:t>
      </w:r>
      <w:r>
        <w:rPr>
          <w:color w:val="00627A"/>
        </w:rPr>
        <w:t>serialize</w:t>
      </w:r>
      <w:r>
        <w:rPr>
          <w:color w:val="080808"/>
        </w:rPr>
        <w:t>(</w:t>
      </w:r>
      <w:r>
        <w:rPr>
          <w:color w:val="000000"/>
        </w:rPr>
        <w:t xml:space="preserve">LocalDate </w:t>
      </w:r>
      <w:r>
        <w:rPr>
          <w:color w:val="080808"/>
        </w:rPr>
        <w:t xml:space="preserve">localDate, </w:t>
      </w:r>
      <w:r>
        <w:rPr>
          <w:color w:val="000000"/>
        </w:rPr>
        <w:t xml:space="preserve">Type </w:t>
      </w:r>
      <w:r>
        <w:rPr>
          <w:color w:val="080808"/>
        </w:rPr>
        <w:t>type,</w:t>
      </w:r>
      <w:r>
        <w:rPr>
          <w:color w:val="080808"/>
        </w:rPr>
        <w:br/>
        <w:t xml:space="preserve">                                 </w:t>
      </w:r>
      <w:r>
        <w:rPr>
          <w:color w:val="000000"/>
        </w:rPr>
        <w:t xml:space="preserve">JsonSerializationContext </w:t>
      </w:r>
      <w:r>
        <w:rPr>
          <w:color w:val="080808"/>
        </w:rPr>
        <w:t>jsonSerializationContext)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new </w:t>
      </w:r>
      <w:r>
        <w:rPr>
          <w:color w:val="080808"/>
        </w:rPr>
        <w:t>JsonPrimitive(</w:t>
      </w:r>
      <w:r>
        <w:rPr>
          <w:i/>
          <w:iCs/>
          <w:color w:val="871094"/>
        </w:rPr>
        <w:t>formatter</w:t>
      </w:r>
      <w:r>
        <w:rPr>
          <w:color w:val="080808"/>
        </w:rPr>
        <w:t>.format(localDate));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sectPr w:rsidR="00084A52" w:rsidRPr="00E27CC2" w:rsidSect="001A4DA2">
      <w:headerReference w:type="default" r:id="rId73"/>
      <w:pgSz w:w="11906" w:h="16838"/>
      <w:pgMar w:top="954" w:right="850" w:bottom="1134" w:left="1701" w:header="708" w:footer="1417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66A24" w14:textId="77777777" w:rsidR="001A4DA2" w:rsidRDefault="001A4DA2" w:rsidP="00AB34AC">
      <w:pPr>
        <w:spacing w:line="240" w:lineRule="auto"/>
      </w:pPr>
      <w:r>
        <w:separator/>
      </w:r>
    </w:p>
  </w:endnote>
  <w:endnote w:type="continuationSeparator" w:id="0">
    <w:p w14:paraId="151B637C" w14:textId="77777777" w:rsidR="001A4DA2" w:rsidRDefault="001A4DA2" w:rsidP="00AB34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Times New Roman"/>
    <w:panose1 w:val="020B0604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SOCPEUR Cyr">
    <w:altName w:val="Times New Roman"/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Journal Cyr">
    <w:altName w:val="Times New Roman"/>
    <w:panose1 w:val="00000000000000000000"/>
    <w:charset w:val="CC"/>
    <w:family w:val="auto"/>
    <w:notTrueType/>
    <w:pitch w:val="variable"/>
    <w:sig w:usb0="00000201" w:usb1="00000000" w:usb2="00000000" w:usb3="00000000" w:csb0="00000004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E94F" w14:textId="77777777" w:rsidR="003A33A4" w:rsidRPr="00D65A2F" w:rsidRDefault="003A33A4" w:rsidP="00812A15">
    <w:pPr>
      <w:pStyle w:val="af"/>
      <w:tabs>
        <w:tab w:val="clear" w:pos="4677"/>
        <w:tab w:val="clear" w:pos="9355"/>
        <w:tab w:val="right" w:pos="9922"/>
      </w:tabs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C7BC9" w14:textId="77777777" w:rsidR="001A4DA2" w:rsidRDefault="001A4DA2" w:rsidP="00AB34AC">
      <w:pPr>
        <w:spacing w:line="240" w:lineRule="auto"/>
      </w:pPr>
      <w:r>
        <w:separator/>
      </w:r>
    </w:p>
  </w:footnote>
  <w:footnote w:type="continuationSeparator" w:id="0">
    <w:p w14:paraId="61C3AE96" w14:textId="77777777" w:rsidR="001A4DA2" w:rsidRDefault="001A4DA2" w:rsidP="00AB34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C661D" w14:textId="77777777" w:rsidR="003A33A4" w:rsidRDefault="003A33A4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4384" behindDoc="0" locked="1" layoutInCell="1" allowOverlap="1" wp14:anchorId="59D93813" wp14:editId="7D490BF0">
              <wp:simplePos x="0" y="0"/>
              <wp:positionH relativeFrom="page">
                <wp:posOffset>682625</wp:posOffset>
              </wp:positionH>
              <wp:positionV relativeFrom="page">
                <wp:posOffset>314960</wp:posOffset>
              </wp:positionV>
              <wp:extent cx="6588760" cy="10058400"/>
              <wp:effectExtent l="15875" t="19685" r="15240" b="18415"/>
              <wp:wrapNone/>
              <wp:docPr id="1" name="Group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058400"/>
                        <a:chOff x="0" y="0"/>
                        <a:chExt cx="20000" cy="20000"/>
                      </a:xfrm>
                    </wpg:grpSpPr>
                    <wps:wsp>
                      <wps:cNvPr id="22" name="Rectangle 21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21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1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21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21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21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21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1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22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22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Rectangle 22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68D268" w14:textId="77777777" w:rsidR="003A33A4" w:rsidRDefault="003A33A4" w:rsidP="00577700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rFonts w:ascii="ISOCPEUR Cyr" w:hAnsi="ISOCPEUR Cyr"/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22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80A37D" w14:textId="77777777" w:rsidR="003A33A4" w:rsidRDefault="003A33A4" w:rsidP="00577700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ISOCPEUR Cyr" w:hAnsi="ISOCPEUR Cyr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22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302583" w14:textId="77777777" w:rsidR="003A33A4" w:rsidRDefault="003A33A4" w:rsidP="00577700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ISOCPEUR Cyr" w:hAnsi="ISOCPEUR Cyr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22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A05137" w14:textId="77777777" w:rsidR="003A33A4" w:rsidRDefault="003A33A4" w:rsidP="00577700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ISOCPEUR Cyr" w:hAnsi="ISOCPEUR Cyr"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22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1F791A" w14:textId="77777777" w:rsidR="003A33A4" w:rsidRDefault="003A33A4" w:rsidP="00577700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ISOCPEUR Cyr" w:hAnsi="ISOCPEUR Cyr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22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B72DA4" w14:textId="77777777" w:rsidR="003A33A4" w:rsidRDefault="003A33A4" w:rsidP="00577700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rFonts w:ascii="ISOCPEUR Cyr" w:hAnsi="ISOCPEUR Cyr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22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FA738A" w14:textId="77777777" w:rsidR="003A33A4" w:rsidRPr="00AC0A14" w:rsidRDefault="003A33A4" w:rsidP="00577700">
                            <w:pPr>
                              <w:pStyle w:val="a8"/>
                              <w:jc w:val="center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 w:rsidRPr="00AC0A14">
                              <w:rPr>
                                <w:rFonts w:ascii="Calibri" w:hAnsi="Calibri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22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E7F254" w14:textId="77777777" w:rsidR="003A33A4" w:rsidRDefault="003A33A4" w:rsidP="00577700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КП</w:t>
                            </w:r>
                            <w:r>
                              <w:t xml:space="preserve">.КДК </w:t>
                            </w:r>
                            <w:r w:rsidRPr="00AB34AC">
                              <w:rPr>
                                <w:color w:val="000000" w:themeColor="text1"/>
                                <w:highlight w:val="green"/>
                                <w:lang w:val="ru-RU"/>
                              </w:rPr>
                              <w:t>НОМЕ-ЗАЛІКОВОЇ</w:t>
                            </w:r>
                            <w:r>
                              <w:t>.13.000.Е1</w:t>
                            </w:r>
                          </w:p>
                          <w:p w14:paraId="74484094" w14:textId="77777777" w:rsidR="003A33A4" w:rsidRDefault="003A33A4" w:rsidP="00577700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12E25339" w14:textId="77777777" w:rsidR="003A33A4" w:rsidRPr="00EB5FEC" w:rsidRDefault="003A33A4" w:rsidP="00577700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23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23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23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23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23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5" name="Group 23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6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A9115D" w14:textId="77777777" w:rsidR="003A33A4" w:rsidRDefault="003A33A4" w:rsidP="00577700">
                              <w:pPr>
                                <w:pStyle w:val="a8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rFonts w:ascii="ISOCPEUR Cyr" w:hAnsi="ISOCPEUR Cyr"/>
                                  <w:sz w:val="18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BB27EA" w14:textId="77777777" w:rsidR="003A33A4" w:rsidRPr="006705B0" w:rsidRDefault="003A33A4" w:rsidP="00577700">
                              <w:pPr>
                                <w:ind w:firstLine="0"/>
                              </w:pPr>
                              <w:r w:rsidRPr="00AB34AC">
                                <w:rPr>
                                  <w:rFonts w:ascii="ISOCPEUR Cyr" w:eastAsia="Times New Roman" w:hAnsi="ISOCPEUR Cyr" w:cs="Times New Roman"/>
                                  <w:i/>
                                  <w:sz w:val="18"/>
                                  <w:szCs w:val="20"/>
                                  <w:highlight w:val="green"/>
                                  <w:lang w:eastAsia="uk-UA"/>
                                </w:rPr>
                                <w:t>ПІБ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" name="Group 23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9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443E08" w14:textId="77777777" w:rsidR="003A33A4" w:rsidRDefault="003A33A4" w:rsidP="00577700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ISOCPEUR Cyr" w:hAnsi="ISOCPEUR Cyr"/>
                                  <w:sz w:val="18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A9C8A8" w14:textId="77777777" w:rsidR="003A33A4" w:rsidRPr="00830403" w:rsidRDefault="003A33A4" w:rsidP="00577700">
                              <w:pPr>
                                <w:pStyle w:val="a8"/>
                                <w:rPr>
                                  <w:rFonts w:cs="Courier New"/>
                                  <w:sz w:val="18"/>
                                </w:rPr>
                              </w:pPr>
                              <w:r w:rsidRPr="00AB34AC">
                                <w:rPr>
                                  <w:rFonts w:ascii="ISOCPEUR Cyr" w:hAnsi="ISOCPEUR Cyr" w:cs="Courier New"/>
                                  <w:sz w:val="18"/>
                                  <w:highlight w:val="green"/>
                                </w:rPr>
                                <w:t>Пойда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24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2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257AC" w14:textId="77777777" w:rsidR="003A33A4" w:rsidRDefault="003A33A4" w:rsidP="00577700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ISOCPEUR Cyr" w:hAnsi="ISOCPEUR Cyr"/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E943F6" w14:textId="77777777" w:rsidR="003A33A4" w:rsidRDefault="003A33A4" w:rsidP="00577700">
                              <w:pPr>
                                <w:pStyle w:val="a8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24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5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3DE4A" w14:textId="77777777" w:rsidR="003A33A4" w:rsidRDefault="003A33A4" w:rsidP="00577700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ISOCPEUR Cyr" w:hAnsi="ISOCPEUR Cyr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F79096" w14:textId="77777777" w:rsidR="003A33A4" w:rsidRDefault="003A33A4" w:rsidP="00577700">
                              <w:pPr>
                                <w:pStyle w:val="a8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 w:rsidRPr="00AB34AC">
                                <w:rPr>
                                  <w:rFonts w:ascii="ISOCPEUR Cyr" w:hAnsi="ISOCPEUR Cyr"/>
                                  <w:sz w:val="18"/>
                                  <w:highlight w:val="green"/>
                                </w:rPr>
                                <w:t>Кравчук М.І</w:t>
                              </w:r>
                              <w:r w:rsidRPr="006705B0">
                                <w:rPr>
                                  <w:rFonts w:ascii="ISOCPEUR Cyr" w:hAnsi="ISOCPEUR Cyr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ISOCPEUR Cyr" w:hAnsi="ISOCPEUR Cy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24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8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2686F6" w14:textId="77777777" w:rsidR="003A33A4" w:rsidRDefault="003A33A4" w:rsidP="00577700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ISOCPEUR Cyr" w:hAnsi="ISOCPEUR Cyr"/>
                                  <w:sz w:val="18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2A1DFF" w14:textId="77777777" w:rsidR="003A33A4" w:rsidRDefault="003A33A4" w:rsidP="00577700">
                              <w:pPr>
                                <w:pStyle w:val="a8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 w:rsidRPr="00AB34AC">
                                <w:rPr>
                                  <w:rFonts w:ascii="ISOCPEUR Cyr" w:hAnsi="ISOCPEUR Cyr"/>
                                  <w:sz w:val="18"/>
                                  <w:highlight w:val="green"/>
                                </w:rPr>
                                <w:t>Щербан І.І.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0" name="Line 25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Rectangle 25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A24231" w14:textId="77777777" w:rsidR="003A33A4" w:rsidRPr="00AB34AC" w:rsidRDefault="003A33A4" w:rsidP="00A171F8">
                            <w:pPr>
                              <w:pStyle w:val="a"/>
                            </w:pPr>
                            <w:r w:rsidRPr="00AB34AC">
                              <w:rPr>
                                <w:highlight w:val="green"/>
                              </w:rPr>
                              <w:t>ТЕМА РОБОТИ</w:t>
                            </w:r>
                          </w:p>
                          <w:p w14:paraId="17D212D7" w14:textId="77777777" w:rsidR="003A33A4" w:rsidRPr="00AB34AC" w:rsidRDefault="003A33A4" w:rsidP="00577700">
                            <w:pPr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Додаток </w:t>
                            </w:r>
                            <w:r w:rsidRPr="00AB34AC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.  </w:t>
                            </w:r>
                            <w:r w:rsidRPr="00927C54">
                              <w:rPr>
                                <w:sz w:val="20"/>
                                <w:szCs w:val="20"/>
                              </w:rPr>
                              <w:t>Блок-схема.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25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25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25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Rectangle 25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61FAD4" w14:textId="77777777" w:rsidR="003A33A4" w:rsidRDefault="003A33A4" w:rsidP="00577700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ISOCPEUR Cyr" w:hAnsi="ISOCPEUR Cyr"/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25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083431" w14:textId="77777777" w:rsidR="003A33A4" w:rsidRDefault="003A33A4" w:rsidP="00577700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rFonts w:ascii="ISOCPEUR Cyr" w:hAnsi="ISOCPEUR Cyr"/>
                                <w:sz w:val="18"/>
                              </w:rPr>
                              <w:t>Акрушів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25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C6B88C" w14:textId="77777777" w:rsidR="003A33A4" w:rsidRPr="00CE6577" w:rsidRDefault="003A33A4" w:rsidP="00577700">
                            <w:pPr>
                              <w:pStyle w:val="a8"/>
                              <w:jc w:val="center"/>
                              <w:rPr>
                                <w:rFonts w:ascii="Calibri" w:hAnsi="Calibri"/>
                                <w:sz w:val="18"/>
                                <w:lang w:val="en-US"/>
                              </w:rPr>
                            </w:pPr>
                            <w:r w:rsidRPr="00610C09">
                              <w:rPr>
                                <w:rFonts w:ascii="Calibri" w:hAnsi="Calibri"/>
                                <w:sz w:val="18"/>
                                <w:highlight w:val="green"/>
                              </w:rPr>
                              <w:t>777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Line 25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Line 25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Rectangle 26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BDFD4C" w14:textId="77777777" w:rsidR="003A33A4" w:rsidRPr="006705B0" w:rsidRDefault="003A33A4" w:rsidP="00577700">
                            <w:pPr>
                              <w:pStyle w:val="a8"/>
                              <w:jc w:val="center"/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="ISOCPEUR Cyr" w:hAnsi="ISOCPEUR Cyr"/>
                                <w:sz w:val="24"/>
                              </w:rPr>
                              <w:t>ПГК  ЗакДУ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D93813" id="Group 204" o:spid="_x0000_s1026" style="position:absolute;left:0;text-align:left;margin-left:53.75pt;margin-top:24.8pt;width:518.8pt;height:11in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">
              <v:rect id="Rectangle 21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<v:line id="Line 21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21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21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21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21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21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1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22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22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rect id="Rectangle 22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3C68D268" w14:textId="77777777" w:rsidR="003A33A4" w:rsidRDefault="003A33A4" w:rsidP="00577700">
                      <w:pPr>
                        <w:pStyle w:val="a8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rFonts w:ascii="ISOCPEUR Cyr" w:hAnsi="ISOCPEUR Cyr"/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2B80A37D" w14:textId="77777777" w:rsidR="003A33A4" w:rsidRDefault="003A33A4" w:rsidP="00577700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ISOCPEUR Cyr" w:hAnsi="ISOCPEUR Cyr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60302583" w14:textId="77777777" w:rsidR="003A33A4" w:rsidRDefault="003A33A4" w:rsidP="00577700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ISOCPEUR Cyr" w:hAnsi="ISOCPEUR Cyr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2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74A05137" w14:textId="77777777" w:rsidR="003A33A4" w:rsidRDefault="003A33A4" w:rsidP="00577700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ISOCPEUR Cyr" w:hAnsi="ISOCPEUR Cyr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2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731F791A" w14:textId="77777777" w:rsidR="003A33A4" w:rsidRDefault="003A33A4" w:rsidP="00577700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ISOCPEUR Cyr" w:hAnsi="ISOCPEUR Cyr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2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55B72DA4" w14:textId="77777777" w:rsidR="003A33A4" w:rsidRDefault="003A33A4" w:rsidP="00577700">
                      <w:pPr>
                        <w:pStyle w:val="a8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rFonts w:ascii="ISOCPEUR Cyr" w:hAnsi="ISOCPEUR Cyr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20FA738A" w14:textId="77777777" w:rsidR="003A33A4" w:rsidRPr="00AC0A14" w:rsidRDefault="003A33A4" w:rsidP="00577700">
                      <w:pPr>
                        <w:pStyle w:val="a8"/>
                        <w:jc w:val="center"/>
                        <w:rPr>
                          <w:rFonts w:ascii="Calibri" w:hAnsi="Calibri"/>
                          <w:sz w:val="18"/>
                        </w:rPr>
                      </w:pPr>
                      <w:r w:rsidRPr="00AC0A14">
                        <w:rPr>
                          <w:rFonts w:ascii="Calibri" w:hAnsi="Calibri"/>
                          <w:sz w:val="18"/>
                        </w:rPr>
                        <w:t>1</w:t>
                      </w:r>
                    </w:p>
                  </w:txbxContent>
                </v:textbox>
              </v:rect>
              <v:rect id="Rectangle 22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03E7F254" w14:textId="77777777" w:rsidR="003A33A4" w:rsidRDefault="003A33A4" w:rsidP="00577700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КП</w:t>
                      </w:r>
                      <w:r>
                        <w:t xml:space="preserve">.КДК </w:t>
                      </w:r>
                      <w:r w:rsidRPr="00AB34AC">
                        <w:rPr>
                          <w:color w:val="000000" w:themeColor="text1"/>
                          <w:highlight w:val="green"/>
                          <w:lang w:val="ru-RU"/>
                        </w:rPr>
                        <w:t>НОМЕ-ЗАЛІКОВОЇ</w:t>
                      </w:r>
                      <w:r>
                        <w:t>.13.000.Е1</w:t>
                      </w:r>
                    </w:p>
                    <w:p w14:paraId="74484094" w14:textId="77777777" w:rsidR="003A33A4" w:rsidRDefault="003A33A4" w:rsidP="00577700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12E25339" w14:textId="77777777" w:rsidR="003A33A4" w:rsidRPr="00EB5FEC" w:rsidRDefault="003A33A4" w:rsidP="00577700"/>
                  </w:txbxContent>
                </v:textbox>
              </v:rect>
              <v:line id="Line 23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23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23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23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23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group id="Group 23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23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70A9115D" w14:textId="77777777" w:rsidR="003A33A4" w:rsidRDefault="003A33A4" w:rsidP="00577700">
                        <w:pPr>
                          <w:pStyle w:val="a8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rFonts w:ascii="ISOCPEUR Cyr" w:hAnsi="ISOCPEUR Cyr"/>
                            <w:sz w:val="18"/>
                          </w:rPr>
                          <w:t xml:space="preserve"> Розро</w:t>
                        </w:r>
                        <w:r>
                          <w:rPr>
                            <w:rFonts w:ascii="Journal Cyr" w:hAnsi="Journal Cyr"/>
                            <w:sz w:val="18"/>
                          </w:rPr>
                          <w:t>б.</w:t>
                        </w:r>
                      </w:p>
                    </w:txbxContent>
                  </v:textbox>
                </v:rect>
                <v:rect id="Rectangle 23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68BB27EA" w14:textId="77777777" w:rsidR="003A33A4" w:rsidRPr="006705B0" w:rsidRDefault="003A33A4" w:rsidP="00577700">
                        <w:pPr>
                          <w:ind w:firstLine="0"/>
                        </w:pPr>
                        <w:r w:rsidRPr="00AB34AC">
                          <w:rPr>
                            <w:rFonts w:ascii="ISOCPEUR Cyr" w:eastAsia="Times New Roman" w:hAnsi="ISOCPEUR Cyr" w:cs="Times New Roman"/>
                            <w:i/>
                            <w:sz w:val="18"/>
                            <w:szCs w:val="20"/>
                            <w:highlight w:val="green"/>
                            <w:lang w:eastAsia="uk-UA"/>
                          </w:rPr>
                          <w:t>ПІБ</w:t>
                        </w:r>
                      </w:p>
                    </w:txbxContent>
                  </v:textbox>
                </v:rect>
              </v:group>
              <v:group id="Group 23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23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1A443E08" w14:textId="77777777" w:rsidR="003A33A4" w:rsidRDefault="003A33A4" w:rsidP="00577700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rFonts w:ascii="ISOCPEUR Cyr" w:hAnsi="ISOCPEUR Cyr"/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24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41A9C8A8" w14:textId="77777777" w:rsidR="003A33A4" w:rsidRPr="00830403" w:rsidRDefault="003A33A4" w:rsidP="00577700">
                        <w:pPr>
                          <w:pStyle w:val="a8"/>
                          <w:rPr>
                            <w:rFonts w:cs="Courier New"/>
                            <w:sz w:val="18"/>
                          </w:rPr>
                        </w:pPr>
                        <w:r w:rsidRPr="00AB34AC">
                          <w:rPr>
                            <w:rFonts w:ascii="ISOCPEUR Cyr" w:hAnsi="ISOCPEUR Cyr" w:cs="Courier New"/>
                            <w:sz w:val="18"/>
                            <w:highlight w:val="green"/>
                          </w:rPr>
                          <w:t>Пойда В.В.</w:t>
                        </w:r>
                      </w:p>
                    </w:txbxContent>
                  </v:textbox>
                </v:rect>
              </v:group>
              <v:group id="Group 24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24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38A257AC" w14:textId="77777777" w:rsidR="003A33A4" w:rsidRDefault="003A33A4" w:rsidP="00577700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rFonts w:ascii="ISOCPEUR Cyr" w:hAnsi="ISOCPEUR Cyr"/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24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6CE943F6" w14:textId="77777777" w:rsidR="003A33A4" w:rsidRDefault="003A33A4" w:rsidP="00577700">
                        <w:pPr>
                          <w:pStyle w:val="a8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24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24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1903DE4A" w14:textId="77777777" w:rsidR="003A33A4" w:rsidRDefault="003A33A4" w:rsidP="00577700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rFonts w:ascii="ISOCPEUR Cyr" w:hAnsi="ISOCPEUR Cyr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24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1DF79096" w14:textId="77777777" w:rsidR="003A33A4" w:rsidRDefault="003A33A4" w:rsidP="00577700">
                        <w:pPr>
                          <w:pStyle w:val="a8"/>
                          <w:rPr>
                            <w:rFonts w:ascii="Journal" w:hAnsi="Journal"/>
                            <w:sz w:val="18"/>
                          </w:rPr>
                        </w:pPr>
                        <w:r w:rsidRPr="00AB34AC">
                          <w:rPr>
                            <w:rFonts w:ascii="ISOCPEUR Cyr" w:hAnsi="ISOCPEUR Cyr"/>
                            <w:sz w:val="18"/>
                            <w:highlight w:val="green"/>
                          </w:rPr>
                          <w:t>Кравчук М.І</w:t>
                        </w:r>
                        <w:r w:rsidRPr="006705B0">
                          <w:rPr>
                            <w:rFonts w:ascii="ISOCPEUR Cyr" w:hAnsi="ISOCPEUR Cyr"/>
                            <w:sz w:val="18"/>
                          </w:rPr>
                          <w:t>.</w:t>
                        </w:r>
                        <w:r>
                          <w:rPr>
                            <w:rFonts w:ascii="ISOCPEUR Cyr" w:hAnsi="ISOCPEUR Cy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4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<v:rect id="Rectangle 24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6C2686F6" w14:textId="77777777" w:rsidR="003A33A4" w:rsidRDefault="003A33A4" w:rsidP="00577700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rFonts w:ascii="ISOCPEUR Cyr" w:hAnsi="ISOCPEUR Cyr"/>
                            <w:sz w:val="18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24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372A1DFF" w14:textId="77777777" w:rsidR="003A33A4" w:rsidRDefault="003A33A4" w:rsidP="00577700">
                        <w:pPr>
                          <w:pStyle w:val="a8"/>
                          <w:rPr>
                            <w:rFonts w:ascii="Journal" w:hAnsi="Journal"/>
                            <w:sz w:val="18"/>
                          </w:rPr>
                        </w:pPr>
                        <w:r w:rsidRPr="00AB34AC">
                          <w:rPr>
                            <w:rFonts w:ascii="ISOCPEUR Cyr" w:hAnsi="ISOCPEUR Cyr"/>
                            <w:sz w:val="18"/>
                            <w:highlight w:val="green"/>
                          </w:rPr>
                          <w:t>Щербан І.І.</w:t>
                        </w:r>
                      </w:p>
                    </w:txbxContent>
                  </v:textbox>
                </v:rect>
              </v:group>
              <v:line id="Line 25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rect id="Rectangle 251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1CA24231" w14:textId="77777777" w:rsidR="003A33A4" w:rsidRPr="00AB34AC" w:rsidRDefault="003A33A4" w:rsidP="00A171F8">
                      <w:pPr>
                        <w:pStyle w:val="a"/>
                      </w:pPr>
                      <w:r w:rsidRPr="00AB34AC">
                        <w:rPr>
                          <w:highlight w:val="green"/>
                        </w:rPr>
                        <w:t>ТЕМА РОБОТИ</w:t>
                      </w:r>
                    </w:p>
                    <w:p w14:paraId="17D212D7" w14:textId="77777777" w:rsidR="003A33A4" w:rsidRPr="00AB34AC" w:rsidRDefault="003A33A4" w:rsidP="00577700">
                      <w:pPr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Додаток </w:t>
                      </w:r>
                      <w:r w:rsidRPr="00AB34AC">
                        <w:rPr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sz w:val="20"/>
                          <w:szCs w:val="20"/>
                        </w:rPr>
                        <w:t xml:space="preserve">.  </w:t>
                      </w:r>
                      <w:r w:rsidRPr="00927C54">
                        <w:rPr>
                          <w:sz w:val="20"/>
                          <w:szCs w:val="20"/>
                        </w:rPr>
                        <w:t>Блок-схема.</w:t>
                      </w:r>
                    </w:p>
                  </w:txbxContent>
                </v:textbox>
              </v:rect>
              <v:line id="Line 25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25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25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rect id="Rectangle 25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6261FAD4" w14:textId="77777777" w:rsidR="003A33A4" w:rsidRDefault="003A33A4" w:rsidP="00577700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ISOCPEUR Cyr" w:hAnsi="ISOCPEUR Cyr"/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25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37083431" w14:textId="77777777" w:rsidR="003A33A4" w:rsidRDefault="003A33A4" w:rsidP="00577700">
                      <w:pPr>
                        <w:pStyle w:val="a8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rFonts w:ascii="ISOCPEUR Cyr" w:hAnsi="ISOCPEUR Cyr"/>
                          <w:sz w:val="18"/>
                        </w:rPr>
                        <w:t>Акрушів</w:t>
                      </w:r>
                    </w:p>
                  </w:txbxContent>
                </v:textbox>
              </v:rect>
              <v:rect id="Rectangle 25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01C6B88C" w14:textId="77777777" w:rsidR="003A33A4" w:rsidRPr="00CE6577" w:rsidRDefault="003A33A4" w:rsidP="00577700">
                      <w:pPr>
                        <w:pStyle w:val="a8"/>
                        <w:jc w:val="center"/>
                        <w:rPr>
                          <w:rFonts w:ascii="Calibri" w:hAnsi="Calibri"/>
                          <w:sz w:val="18"/>
                          <w:lang w:val="en-US"/>
                        </w:rPr>
                      </w:pPr>
                      <w:r w:rsidRPr="00610C09">
                        <w:rPr>
                          <w:rFonts w:ascii="Calibri" w:hAnsi="Calibri"/>
                          <w:sz w:val="18"/>
                          <w:highlight w:val="green"/>
                        </w:rPr>
                        <w:t>777</w:t>
                      </w:r>
                    </w:p>
                  </w:txbxContent>
                </v:textbox>
              </v:rect>
              <v:line id="Line 25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line id="Line 25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<v:rect id="Rectangle 26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56BDFD4C" w14:textId="77777777" w:rsidR="003A33A4" w:rsidRPr="006705B0" w:rsidRDefault="003A33A4" w:rsidP="00577700">
                      <w:pPr>
                        <w:pStyle w:val="a8"/>
                        <w:jc w:val="center"/>
                        <w:rPr>
                          <w:rFonts w:asciiTheme="minorHAnsi" w:hAnsiTheme="minorHAnsi"/>
                          <w:sz w:val="24"/>
                          <w:lang w:val="en-US"/>
                        </w:rPr>
                      </w:pPr>
                      <w:r>
                        <w:rPr>
                          <w:rFonts w:ascii="ISOCPEUR Cyr" w:hAnsi="ISOCPEUR Cyr"/>
                          <w:sz w:val="24"/>
                        </w:rPr>
                        <w:t>ПГК  ЗакДУ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4BF26" w14:textId="77777777" w:rsidR="00946A0F" w:rsidRDefault="00946A0F">
    <w:pPr>
      <w:pStyle w:val="a6"/>
    </w:pPr>
    <w:r w:rsidRPr="0037656C">
      <w:rPr>
        <w:noProof/>
        <w:color w:val="000000"/>
        <w:szCs w:val="28"/>
        <w:lang w:eastAsia="ru-RU"/>
      </w:rPr>
      <mc:AlternateContent>
        <mc:Choice Requires="wpg">
          <w:drawing>
            <wp:anchor distT="0" distB="0" distL="114300" distR="114300" simplePos="0" relativeHeight="251668480" behindDoc="1" locked="0" layoutInCell="0" allowOverlap="1" wp14:anchorId="765BEAA0" wp14:editId="3F44E074">
              <wp:simplePos x="0" y="0"/>
              <wp:positionH relativeFrom="margin">
                <wp:posOffset>-394335</wp:posOffset>
              </wp:positionH>
              <wp:positionV relativeFrom="page">
                <wp:posOffset>441960</wp:posOffset>
              </wp:positionV>
              <wp:extent cx="6614160" cy="9986010"/>
              <wp:effectExtent l="0" t="0" r="34290" b="34290"/>
              <wp:wrapNone/>
              <wp:docPr id="129" name="Группа 4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4160" cy="9986010"/>
                        <a:chOff x="10" y="-31"/>
                        <a:chExt cx="20001" cy="20020"/>
                      </a:xfrm>
                    </wpg:grpSpPr>
                    <wps:wsp>
                      <wps:cNvPr id="130" name="Rectangle 57"/>
                      <wps:cNvSpPr>
                        <a:spLocks noChangeArrowheads="1"/>
                      </wps:cNvSpPr>
                      <wps:spPr bwMode="auto">
                        <a:xfrm>
                          <a:off x="11" y="-31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1" name="Line 58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59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Line 60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" name="Line 61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Line 62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Line 63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8" name="Line 64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" name="Line 65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Line 66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Rectangle 67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D19A37" w14:textId="77777777" w:rsidR="00946A0F" w:rsidRDefault="00946A0F" w:rsidP="00946A0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" name="Rectangle 68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F457F6" w14:textId="77777777" w:rsidR="00946A0F" w:rsidRDefault="00946A0F" w:rsidP="00946A0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4" name="Rectangle 69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E10C4C" w14:textId="77777777" w:rsidR="00946A0F" w:rsidRDefault="00946A0F" w:rsidP="00946A0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45" name="Rectangle 70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0BB47" w14:textId="77777777" w:rsidR="00946A0F" w:rsidRDefault="00946A0F" w:rsidP="00946A0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46" name="Rectangle 71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C3EBEB" w14:textId="77777777" w:rsidR="00946A0F" w:rsidRDefault="00946A0F" w:rsidP="00946A0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7" name="Rectangle 72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1F4A6E" w14:textId="77777777" w:rsidR="00946A0F" w:rsidRPr="0098560D" w:rsidRDefault="00946A0F" w:rsidP="00946A0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rFonts w:cs="Calibri"/>
                                <w:sz w:val="18"/>
                              </w:rPr>
                              <w:t>Арк</w:t>
                            </w:r>
                            <w:r w:rsidRPr="0098560D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" name="Rectangle 73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4A8F9B" w14:textId="77777777" w:rsidR="00946A0F" w:rsidRPr="00696AE0" w:rsidRDefault="00946A0F" w:rsidP="00D54FB8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696AE0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" name="Rectangle 74"/>
                      <wps:cNvSpPr>
                        <a:spLocks noChangeArrowheads="1"/>
                      </wps:cNvSpPr>
                      <wps:spPr bwMode="auto">
                        <a:xfrm>
                          <a:off x="7760" y="17183"/>
                          <a:ext cx="12159" cy="10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A2E8C" w14:textId="17E67737" w:rsidR="00946A0F" w:rsidRPr="0098560D" w:rsidRDefault="00946A0F" w:rsidP="00D54FB8">
                            <w:pPr>
                              <w:pStyle w:val="a8"/>
                              <w:jc w:val="center"/>
                              <w:rPr>
                                <w:lang w:val="ru-RU"/>
                              </w:rPr>
                            </w:pPr>
                            <w:r w:rsidRPr="0098560D">
                              <w:rPr>
                                <w:rFonts w:cs="Calibri"/>
                                <w:lang w:val="ru-RU"/>
                              </w:rPr>
                              <w:t>Н</w:t>
                            </w:r>
                            <w:r w:rsidRPr="0098560D">
                              <w:rPr>
                                <w:rFonts w:cs="Calibri"/>
                              </w:rPr>
                              <w:t>П</w:t>
                            </w:r>
                            <w:r w:rsidRPr="0098560D">
                              <w:t>.</w:t>
                            </w:r>
                            <w:r w:rsidR="00DE3F15" w:rsidRPr="00DE3F15">
                              <w:rPr>
                                <w:szCs w:val="28"/>
                              </w:rPr>
                              <w:t xml:space="preserve"> </w:t>
                            </w:r>
                            <w:r w:rsidR="00AB1DA6">
                              <w:rPr>
                                <w:szCs w:val="28"/>
                                <w:lang w:val="ru-RU"/>
                              </w:rPr>
                              <w:t>253116</w:t>
                            </w:r>
                            <w:r w:rsidRPr="0098560D">
                              <w:t>.2</w:t>
                            </w:r>
                            <w:r w:rsidR="00F24148">
                              <w:t>4</w:t>
                            </w:r>
                            <w:r w:rsidRPr="0098560D">
                              <w:t>.000.</w:t>
                            </w:r>
                            <w:r w:rsidRPr="0098560D">
                              <w:rPr>
                                <w:rFonts w:cs="Calibri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50" name="Line 75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1" name="Line 76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77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78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Line 79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55" name="Group 80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56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711CCC" w14:textId="77777777" w:rsidR="00946A0F" w:rsidRPr="0098560D" w:rsidRDefault="00946A0F" w:rsidP="00946A0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 w:rsidRPr="0098560D"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98560D">
                                <w:rPr>
                                  <w:rFonts w:cs="Calibri"/>
                                  <w:sz w:val="18"/>
                                </w:rPr>
                                <w:t>Розроб</w:t>
                              </w:r>
                              <w:r w:rsidRPr="0098560D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DC2365" w14:textId="5FDCAF39" w:rsidR="00946A0F" w:rsidRPr="00DE3F15" w:rsidRDefault="00AB1DA6" w:rsidP="00DE3F15">
                              <w:pPr>
                                <w:ind w:firstLine="0"/>
                                <w:jc w:val="left"/>
                                <w:rPr>
                                  <w:rFonts w:ascii="ISOCPEUR" w:hAnsi="ISOCPEUR" w:cs="Arial"/>
                                  <w:i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AB1DA6">
                                <w:rPr>
                                  <w:rFonts w:ascii="ISOCPEUR" w:hAnsi="ISOCPEUR" w:cs="Arial"/>
                                  <w:i/>
                                  <w:sz w:val="16"/>
                                  <w:szCs w:val="16"/>
                                </w:rPr>
                                <w:t>Вінтоняк</w:t>
                              </w:r>
                              <w:r w:rsidR="00DE3F15">
                                <w:rPr>
                                  <w:rFonts w:ascii="ISOCPEUR" w:hAnsi="ISOCPEUR" w:cs="Arial"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Arial"/>
                                  <w:i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="00DE3F15">
                                <w:rPr>
                                  <w:rFonts w:ascii="ISOCPEUR" w:hAnsi="ISOCPEUR" w:cs="Arial"/>
                                  <w:i/>
                                  <w:sz w:val="16"/>
                                  <w:szCs w:val="16"/>
                                  <w:lang w:val="ru-RU"/>
                                </w:rPr>
                                <w:t>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8" name="Group 83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6C35C6" w14:textId="77777777" w:rsidR="00946A0F" w:rsidRDefault="00946A0F" w:rsidP="00946A0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0E4DCE" w14:textId="77777777" w:rsidR="005C45E4" w:rsidRPr="00706C07" w:rsidRDefault="005C45E4" w:rsidP="005C45E4">
                              <w:pPr>
                                <w:pStyle w:val="a8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Лінчук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Н.Л.</w:t>
                              </w:r>
                            </w:p>
                            <w:p w14:paraId="29451C8C" w14:textId="1A9D929D" w:rsidR="00946A0F" w:rsidRPr="0098560D" w:rsidRDefault="00946A0F" w:rsidP="00946A0F">
                              <w:pPr>
                                <w:pStyle w:val="a8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1" name="Group 86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AB294C" w14:textId="77777777" w:rsidR="00946A0F" w:rsidRDefault="00946A0F" w:rsidP="00946A0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DE6DB6" w14:textId="77777777" w:rsidR="00946A0F" w:rsidRDefault="00946A0F" w:rsidP="00946A0F">
                              <w:pPr>
                                <w:pStyle w:val="a8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4" name="Group 89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FF1833" w14:textId="77777777" w:rsidR="00946A0F" w:rsidRDefault="00946A0F" w:rsidP="00946A0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6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9C4FDB" w14:textId="77777777" w:rsidR="00946A0F" w:rsidRPr="00706C07" w:rsidRDefault="00B5509B" w:rsidP="00946A0F">
                              <w:pPr>
                                <w:pStyle w:val="a8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Сидор Р.М.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7" name="Group 92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CFE98A" w14:textId="77777777" w:rsidR="00946A0F" w:rsidRPr="0098560D" w:rsidRDefault="00946A0F" w:rsidP="00946A0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 w:rsidRPr="0098560D"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98560D">
                                <w:rPr>
                                  <w:rFonts w:cs="Calibri"/>
                                  <w:sz w:val="18"/>
                                </w:rPr>
                                <w:t>Затверд</w:t>
                              </w:r>
                              <w:r w:rsidRPr="0098560D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9C6170" w14:textId="77777777" w:rsidR="00946A0F" w:rsidRPr="00706C07" w:rsidRDefault="00F24148" w:rsidP="00946A0F">
                              <w:pPr>
                                <w:pStyle w:val="a8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Лінчук</w:t>
                              </w:r>
                              <w:r w:rsidR="00FD0038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Н</w:t>
                              </w:r>
                              <w:r w:rsidR="00FD0038"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Л</w:t>
                              </w:r>
                              <w:r w:rsidR="00FD0038"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70" name="Line 95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Rectangle 96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651D1C" w14:textId="1D734860" w:rsidR="00946A0F" w:rsidRPr="00FC2D01" w:rsidRDefault="00267B7C" w:rsidP="00267B7C">
                            <w:pPr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22"/>
                              </w:rPr>
                            </w:pPr>
                            <w:r>
                              <w:rPr>
                                <w:rFonts w:ascii="ISOCPEUR" w:hAnsi="ISOCPEUR" w:cs="Calibri"/>
                                <w:i/>
                                <w:iCs/>
                                <w:sz w:val="22"/>
                                <w:lang w:val="ru-RU"/>
                              </w:rPr>
                              <w:t>Компан</w:t>
                            </w:r>
                            <w:r>
                              <w:rPr>
                                <w:rFonts w:ascii="ISOCPEUR" w:hAnsi="ISOCPEUR" w:cs="Calibri"/>
                                <w:i/>
                                <w:iCs/>
                                <w:sz w:val="22"/>
                              </w:rPr>
                              <w:t>ія таксі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72" name="Line 97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" name="Line 98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4" name="Line 99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101A11" w14:textId="77777777" w:rsidR="00946A0F" w:rsidRPr="0098560D" w:rsidRDefault="00946A0F" w:rsidP="00946A0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rFonts w:cs="Calibri"/>
                                <w:sz w:val="18"/>
                              </w:rPr>
                              <w:t>Літ</w:t>
                            </w:r>
                            <w:r w:rsidRPr="0098560D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" name="Rectangle 101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C863D4" w14:textId="77777777" w:rsidR="00946A0F" w:rsidRPr="0098560D" w:rsidRDefault="00946A0F" w:rsidP="00946A0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rFonts w:cs="Calibri"/>
                                <w:sz w:val="18"/>
                              </w:rPr>
                              <w:t>Ар</w:t>
                            </w:r>
                            <w:r w:rsidRPr="0098560D">
                              <w:rPr>
                                <w:rFonts w:cs="Calibri"/>
                                <w:sz w:val="18"/>
                                <w:lang w:val="ru-RU"/>
                              </w:rPr>
                              <w:t>к</w:t>
                            </w:r>
                            <w:r w:rsidRPr="0098560D">
                              <w:rPr>
                                <w:rFonts w:cs="Calibri"/>
                                <w:sz w:val="18"/>
                              </w:rPr>
                              <w:t>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" name="Rectangle 102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2A1C68" w14:textId="5D7193D1" w:rsidR="00946A0F" w:rsidRPr="00696AE0" w:rsidRDefault="00BA7E7D" w:rsidP="00D54FB8">
                            <w:pPr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70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8" name="Line 103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9" name="Line 104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" name="Rectangle 105"/>
                      <wps:cNvSpPr>
                        <a:spLocks noChangeArrowheads="1"/>
                      </wps:cNvSpPr>
                      <wps:spPr bwMode="auto">
                        <a:xfrm>
                          <a:off x="14295" y="18941"/>
                          <a:ext cx="5609" cy="1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169B49" w14:textId="77777777" w:rsidR="00946A0F" w:rsidRPr="0098560D" w:rsidRDefault="00946A0F" w:rsidP="00D54FB8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 w:rsidRPr="0098560D">
                              <w:rPr>
                                <w:rFonts w:cs="Calibri"/>
                                <w:sz w:val="24"/>
                              </w:rPr>
                              <w:t>ПГФК</w:t>
                            </w:r>
                            <w:r w:rsidRPr="0098560D">
                              <w:rPr>
                                <w:sz w:val="24"/>
                              </w:rPr>
                              <w:t xml:space="preserve"> </w:t>
                            </w:r>
                            <w:r w:rsidRPr="0098560D">
                              <w:rPr>
                                <w:rFonts w:cs="Calibri"/>
                                <w:sz w:val="24"/>
                              </w:rPr>
                              <w:t>ДВНЗ</w:t>
                            </w:r>
                            <w:r w:rsidR="00696AE0" w:rsidRPr="0098560D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="00F24148">
                              <w:rPr>
                                <w:sz w:val="24"/>
                                <w:lang w:val="ru-RU"/>
                              </w:rPr>
                              <w:t>«</w:t>
                            </w:r>
                            <w:r w:rsidR="00696AE0" w:rsidRPr="0098560D">
                              <w:rPr>
                                <w:rFonts w:cs="Calibri"/>
                                <w:sz w:val="24"/>
                              </w:rPr>
                              <w:t>У</w:t>
                            </w:r>
                            <w:r w:rsidRPr="0098560D">
                              <w:rPr>
                                <w:rFonts w:cs="Calibri"/>
                                <w:sz w:val="24"/>
                              </w:rPr>
                              <w:t>жНУ</w:t>
                            </w:r>
                            <w:r w:rsidR="00F24148">
                              <w:rPr>
                                <w:sz w:val="24"/>
                                <w:lang w:val="ru-RU"/>
                              </w:rPr>
                              <w:t>»</w:t>
                            </w:r>
                            <w:r w:rsidRPr="0098560D"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5BEAA0" id="Группа 4169" o:spid="_x0000_s1076" style="position:absolute;left:0;text-align:left;margin-left:-31.05pt;margin-top:34.8pt;width:520.8pt;height:786.3pt;z-index:-251648000;mso-position-horizontal-relative:margin;mso-position-vertical-relative:page" coordorigin="10,-31" coordsize="20001,20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" o:allowincell="f">
              <v:rect id="Rectangle 57" o:spid="_x0000_s1077" style="position:absolute;left:11;top:-31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" filled="f" strokeweight="2pt"/>
              <v:line id="Line 58" o:spid="_x0000_s10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    <v:line id="Line 59" o:spid="_x0000_s10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<v:line id="Line 60" o:spid="_x0000_s10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<v:line id="Line 61" o:spid="_x0000_s10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<v:line id="Line 62" o:spid="_x0000_s10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<v:line id="Line 63" o:spid="_x0000_s10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<v:line id="Line 64" o:spid="_x0000_s10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<v:line id="Line 65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<v:line id="Line 66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ro8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AZ5ro8wgAAANwAAAAPAAAA&#10;AAAAAAAAAAAAAAcCAABkcnMvZG93bnJldi54bWxQSwUGAAAAAAMAAwC3AAAA9gIAAAAA&#10;" strokeweight="1pt"/>
              <v:rect id="Rectangle 67" o:spid="_x0000_s10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<v:textbox inset="1pt,1pt,1pt,1pt">
                  <w:txbxContent>
                    <w:p w14:paraId="30D19A37" w14:textId="77777777" w:rsidR="00946A0F" w:rsidRDefault="00946A0F" w:rsidP="00946A0F">
                      <w:pPr>
                        <w:pStyle w:val="a8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8" o:spid="_x0000_s10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<v:textbox inset="1pt,1pt,1pt,1pt">
                  <w:txbxContent>
                    <w:p w14:paraId="08F457F6" w14:textId="77777777" w:rsidR="00946A0F" w:rsidRDefault="00946A0F" w:rsidP="00946A0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69" o:spid="_x0000_s1089" style="position:absolute;left:2267;top:17912;width:2573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" filled="f" stroked="f" strokeweight=".25pt">
                <v:textbox inset="1pt,1pt,1pt,1pt">
                  <w:txbxContent>
                    <w:p w14:paraId="2CE10C4C" w14:textId="77777777" w:rsidR="00946A0F" w:rsidRDefault="00946A0F" w:rsidP="00946A0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70" o:spid="_x0000_s1090" style="position:absolute;left:4983;top:17912;width:1534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" filled="f" stroked="f" strokeweight=".25pt">
                <v:textbox inset="1pt,1pt,1pt,1pt">
                  <w:txbxContent>
                    <w:p w14:paraId="6060BB47" w14:textId="77777777" w:rsidR="00946A0F" w:rsidRDefault="00946A0F" w:rsidP="00946A0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71" o:spid="_x0000_s10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<v:textbox inset="1pt,1pt,1pt,1pt">
                  <w:txbxContent>
                    <w:p w14:paraId="0DC3EBEB" w14:textId="77777777" w:rsidR="00946A0F" w:rsidRDefault="00946A0F" w:rsidP="00946A0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72" o:spid="_x0000_s10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<v:textbox inset="1pt,1pt,1pt,1pt">
                  <w:txbxContent>
                    <w:p w14:paraId="621F4A6E" w14:textId="77777777" w:rsidR="00946A0F" w:rsidRPr="0098560D" w:rsidRDefault="00946A0F" w:rsidP="00946A0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rFonts w:cs="Calibri"/>
                          <w:sz w:val="18"/>
                        </w:rPr>
                        <w:t>Арк</w:t>
                      </w:r>
                      <w:r w:rsidRPr="0098560D"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3" o:spid="_x0000_s10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<v:textbox inset="1pt,1pt,1pt,1pt">
                  <w:txbxContent>
                    <w:p w14:paraId="2E4A8F9B" w14:textId="77777777" w:rsidR="00946A0F" w:rsidRPr="00696AE0" w:rsidRDefault="00946A0F" w:rsidP="00D54FB8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696AE0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  <v:rect id="Rectangle 74" o:spid="_x0000_s1094" style="position:absolute;left:7760;top:17183;width:12159;height:1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" filled="f" stroked="f" strokeweight=".25pt">
                <v:textbox inset="1pt,1pt,1pt,1pt">
                  <w:txbxContent>
                    <w:p w14:paraId="647A2E8C" w14:textId="17E67737" w:rsidR="00946A0F" w:rsidRPr="0098560D" w:rsidRDefault="00946A0F" w:rsidP="00D54FB8">
                      <w:pPr>
                        <w:pStyle w:val="a8"/>
                        <w:jc w:val="center"/>
                        <w:rPr>
                          <w:lang w:val="ru-RU"/>
                        </w:rPr>
                      </w:pPr>
                      <w:r w:rsidRPr="0098560D">
                        <w:rPr>
                          <w:rFonts w:cs="Calibri"/>
                          <w:lang w:val="ru-RU"/>
                        </w:rPr>
                        <w:t>Н</w:t>
                      </w:r>
                      <w:r w:rsidRPr="0098560D">
                        <w:rPr>
                          <w:rFonts w:cs="Calibri"/>
                        </w:rPr>
                        <w:t>П</w:t>
                      </w:r>
                      <w:r w:rsidRPr="0098560D">
                        <w:t>.</w:t>
                      </w:r>
                      <w:r w:rsidR="00DE3F15" w:rsidRPr="00DE3F15">
                        <w:rPr>
                          <w:szCs w:val="28"/>
                        </w:rPr>
                        <w:t xml:space="preserve"> </w:t>
                      </w:r>
                      <w:r w:rsidR="00AB1DA6">
                        <w:rPr>
                          <w:szCs w:val="28"/>
                          <w:lang w:val="ru-RU"/>
                        </w:rPr>
                        <w:t>253116</w:t>
                      </w:r>
                      <w:r w:rsidRPr="0098560D">
                        <w:t>.2</w:t>
                      </w:r>
                      <w:r w:rsidR="00F24148">
                        <w:t>4</w:t>
                      </w:r>
                      <w:r w:rsidRPr="0098560D">
                        <w:t>.000.</w:t>
                      </w:r>
                      <w:r w:rsidRPr="0098560D">
                        <w:rPr>
                          <w:rFonts w:cs="Calibri"/>
                        </w:rPr>
                        <w:t>ПЗ</w:t>
                      </w:r>
                    </w:p>
                  </w:txbxContent>
                </v:textbox>
              </v:rect>
              <v:line id="Line 75" o:spid="_x0000_s109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<v:line id="Line 76" o:spid="_x0000_s10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77" o:spid="_x0000_s10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<v:line id="Line 78" o:spid="_x0000_s10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Line 79" o:spid="_x0000_s10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group id="Group 80" o:spid="_x0000_s110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<v:rect id="Rectangle 81" o:spid="_x0000_s1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  <v:textbox inset="1pt,1pt,1pt,1pt">
                    <w:txbxContent>
                      <w:p w14:paraId="69711CCC" w14:textId="77777777" w:rsidR="00946A0F" w:rsidRPr="0098560D" w:rsidRDefault="00946A0F" w:rsidP="00946A0F">
                        <w:pPr>
                          <w:pStyle w:val="a8"/>
                          <w:rPr>
                            <w:sz w:val="18"/>
                          </w:rPr>
                        </w:pPr>
                        <w:r w:rsidRPr="0098560D">
                          <w:rPr>
                            <w:sz w:val="18"/>
                          </w:rPr>
                          <w:t xml:space="preserve"> </w:t>
                        </w:r>
                        <w:r w:rsidRPr="0098560D">
                          <w:rPr>
                            <w:rFonts w:cs="Calibri"/>
                            <w:sz w:val="18"/>
                          </w:rPr>
                          <w:t>Розроб</w:t>
                        </w:r>
                        <w:r w:rsidRPr="0098560D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2" o:spid="_x0000_s11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  <v:textbox inset="1pt,1pt,1pt,1pt">
                    <w:txbxContent>
                      <w:p w14:paraId="01DC2365" w14:textId="5FDCAF39" w:rsidR="00946A0F" w:rsidRPr="00DE3F15" w:rsidRDefault="00AB1DA6" w:rsidP="00DE3F15">
                        <w:pPr>
                          <w:ind w:firstLine="0"/>
                          <w:jc w:val="left"/>
                          <w:rPr>
                            <w:rFonts w:ascii="ISOCPEUR" w:hAnsi="ISOCPEUR" w:cs="Arial"/>
                            <w:i/>
                            <w:sz w:val="16"/>
                            <w:szCs w:val="16"/>
                            <w:lang w:val="ru-RU"/>
                          </w:rPr>
                        </w:pPr>
                        <w:r w:rsidRPr="00AB1DA6">
                          <w:rPr>
                            <w:rFonts w:ascii="ISOCPEUR" w:hAnsi="ISOCPEUR" w:cs="Arial"/>
                            <w:i/>
                            <w:sz w:val="16"/>
                            <w:szCs w:val="16"/>
                          </w:rPr>
                          <w:t>Вінтоняк</w:t>
                        </w:r>
                        <w:r w:rsidR="00DE3F15">
                          <w:rPr>
                            <w:rFonts w:ascii="ISOCPEUR" w:hAnsi="ISOCPEUR" w:cs="Arial"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ISOCPEUR" w:hAnsi="ISOCPEUR" w:cs="Arial"/>
                            <w:i/>
                            <w:sz w:val="16"/>
                            <w:szCs w:val="16"/>
                            <w:lang w:val="ru-RU"/>
                          </w:rPr>
                          <w:t>В</w:t>
                        </w:r>
                        <w:r w:rsidR="00DE3F15">
                          <w:rPr>
                            <w:rFonts w:ascii="ISOCPEUR" w:hAnsi="ISOCPEUR" w:cs="Arial"/>
                            <w:i/>
                            <w:sz w:val="16"/>
                            <w:szCs w:val="16"/>
                            <w:lang w:val="ru-RU"/>
                          </w:rPr>
                          <w:t>.В.</w:t>
                        </w:r>
                      </w:p>
                    </w:txbxContent>
                  </v:textbox>
                </v:rect>
              </v:group>
              <v:group id="Group 83" o:spid="_x0000_s110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  <v:rect id="Rectangle 84" o:spid="_x0000_s11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  <v:textbox inset="1pt,1pt,1pt,1pt">
                    <w:txbxContent>
                      <w:p w14:paraId="2C6C35C6" w14:textId="77777777" w:rsidR="00946A0F" w:rsidRDefault="00946A0F" w:rsidP="00946A0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85" o:spid="_x0000_s11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  <v:textbox inset="1pt,1pt,1pt,1pt">
                    <w:txbxContent>
                      <w:p w14:paraId="2A0E4DCE" w14:textId="77777777" w:rsidR="005C45E4" w:rsidRPr="00706C07" w:rsidRDefault="005C45E4" w:rsidP="005C45E4">
                        <w:pPr>
                          <w:pStyle w:val="a8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Лінчук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Н.Л.</w:t>
                        </w:r>
                      </w:p>
                      <w:p w14:paraId="29451C8C" w14:textId="1A9D929D" w:rsidR="00946A0F" w:rsidRPr="0098560D" w:rsidRDefault="00946A0F" w:rsidP="00946A0F">
                        <w:pPr>
                          <w:pStyle w:val="a8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86" o:spid="_x0000_s110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<v:rect id="Rectangle 87" o:spid="_x0000_s1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  <v:textbox inset="1pt,1pt,1pt,1pt">
                    <w:txbxContent>
                      <w:p w14:paraId="49AB294C" w14:textId="77777777" w:rsidR="00946A0F" w:rsidRDefault="00946A0F" w:rsidP="00946A0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88" o:spid="_x0000_s11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  <v:textbox inset="1pt,1pt,1pt,1pt">
                    <w:txbxContent>
                      <w:p w14:paraId="59DE6DB6" w14:textId="77777777" w:rsidR="00946A0F" w:rsidRDefault="00946A0F" w:rsidP="00946A0F">
                        <w:pPr>
                          <w:pStyle w:val="a8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  <v:group id="Group 89" o:spid="_x0000_s110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<v:rect id="Rectangle 90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  <v:textbox inset="1pt,1pt,1pt,1pt">
                    <w:txbxContent>
                      <w:p w14:paraId="09FF1833" w14:textId="77777777" w:rsidR="00946A0F" w:rsidRDefault="00946A0F" w:rsidP="00946A0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91" o:spid="_x0000_s111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  <v:textbox inset="1pt,1pt,1pt,1pt">
                    <w:txbxContent>
                      <w:p w14:paraId="0E9C4FDB" w14:textId="77777777" w:rsidR="00946A0F" w:rsidRPr="00706C07" w:rsidRDefault="00B5509B" w:rsidP="00946A0F">
                        <w:pPr>
                          <w:pStyle w:val="a8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Сидор Р.М.</w:t>
                        </w:r>
                      </w:p>
                    </w:txbxContent>
                  </v:textbox>
                </v:rect>
              </v:group>
              <v:group id="Group 92" o:spid="_x0000_s11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<v:rect id="Rectangle 93" o:spid="_x0000_s11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  <v:textbox inset="1pt,1pt,1pt,1pt">
                    <w:txbxContent>
                      <w:p w14:paraId="0BCFE98A" w14:textId="77777777" w:rsidR="00946A0F" w:rsidRPr="0098560D" w:rsidRDefault="00946A0F" w:rsidP="00946A0F">
                        <w:pPr>
                          <w:pStyle w:val="a8"/>
                          <w:rPr>
                            <w:sz w:val="18"/>
                          </w:rPr>
                        </w:pPr>
                        <w:r w:rsidRPr="0098560D">
                          <w:rPr>
                            <w:sz w:val="18"/>
                          </w:rPr>
                          <w:t xml:space="preserve"> </w:t>
                        </w:r>
                        <w:r w:rsidRPr="0098560D">
                          <w:rPr>
                            <w:rFonts w:cs="Calibri"/>
                            <w:sz w:val="18"/>
                          </w:rPr>
                          <w:t>Затверд</w:t>
                        </w:r>
                        <w:r w:rsidRPr="0098560D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4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<v:textbox inset="1pt,1pt,1pt,1pt">
                    <w:txbxContent>
                      <w:p w14:paraId="099C6170" w14:textId="77777777" w:rsidR="00946A0F" w:rsidRPr="00706C07" w:rsidRDefault="00F24148" w:rsidP="00946A0F">
                        <w:pPr>
                          <w:pStyle w:val="a8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Лінчук</w:t>
                        </w:r>
                        <w:r w:rsidR="00FD0038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</w:rPr>
                          <w:t>Н</w:t>
                        </w:r>
                        <w:r w:rsidR="00FD0038">
                          <w:rPr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sz w:val="16"/>
                            <w:szCs w:val="16"/>
                          </w:rPr>
                          <w:t>Л</w:t>
                        </w:r>
                        <w:r w:rsidR="00FD0038"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95" o:spid="_x0000_s11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Vep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" strokeweight="2pt"/>
              <v:rect id="Rectangle 96" o:spid="_x0000_s111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" filled="f" stroked="f" strokeweight=".25pt">
                <v:textbox inset="1pt,1pt,1pt,1pt">
                  <w:txbxContent>
                    <w:p w14:paraId="35651D1C" w14:textId="1D734860" w:rsidR="00946A0F" w:rsidRPr="00FC2D01" w:rsidRDefault="00267B7C" w:rsidP="00267B7C">
                      <w:pPr>
                        <w:ind w:firstLine="0"/>
                        <w:jc w:val="center"/>
                        <w:rPr>
                          <w:rFonts w:ascii="ISOCPEUR" w:hAnsi="ISOCPEUR"/>
                          <w:i/>
                          <w:iCs/>
                          <w:sz w:val="22"/>
                        </w:rPr>
                      </w:pPr>
                      <w:r>
                        <w:rPr>
                          <w:rFonts w:ascii="ISOCPEUR" w:hAnsi="ISOCPEUR" w:cs="Calibri"/>
                          <w:i/>
                          <w:iCs/>
                          <w:sz w:val="22"/>
                          <w:lang w:val="ru-RU"/>
                        </w:rPr>
                        <w:t>Компан</w:t>
                      </w:r>
                      <w:r>
                        <w:rPr>
                          <w:rFonts w:ascii="ISOCPEUR" w:hAnsi="ISOCPEUR" w:cs="Calibri"/>
                          <w:i/>
                          <w:iCs/>
                          <w:sz w:val="22"/>
                        </w:rPr>
                        <w:t>ія таксі</w:t>
                      </w:r>
                    </w:p>
                  </w:txbxContent>
                </v:textbox>
              </v:rect>
              <v:line id="Line 97" o:spid="_x0000_s11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2xF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h&#10;+0y4QK4+AAAA//8DAFBLAQItABQABgAIAAAAIQDb4fbL7gAAAIUBAAATAAAAAAAAAAAAAAAAAAAA&#10;AABbQ29udGVudF9UeXBlc10ueG1sUEsBAi0AFAAGAAgAAAAhAFr0LFu/AAAAFQEAAAsAAAAAAAAA&#10;AAAAAAAAHwEAAF9yZWxzLy5yZWxzUEsBAi0AFAAGAAgAAAAhAKPrbEW+AAAA3AAAAA8AAAAAAAAA&#10;AAAAAAAABwIAAGRycy9kb3ducmV2LnhtbFBLBQYAAAAAAwADALcAAADyAgAAAAA=&#10;" strokeweight="2pt"/>
              <v:line id="Line 98" o:spid="_x0000_s11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/>
              <v:line id="Line 99" o:spid="_x0000_s11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<v:rect id="Rectangle 100" o:spid="_x0000_s11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<v:textbox inset="1pt,1pt,1pt,1pt">
                  <w:txbxContent>
                    <w:p w14:paraId="2C101A11" w14:textId="77777777" w:rsidR="00946A0F" w:rsidRPr="0098560D" w:rsidRDefault="00946A0F" w:rsidP="00946A0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rFonts w:cs="Calibri"/>
                          <w:sz w:val="18"/>
                        </w:rPr>
                        <w:t>Літ</w:t>
                      </w:r>
                      <w:r w:rsidRPr="0098560D"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1" o:spid="_x0000_s11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<v:textbox inset="1pt,1pt,1pt,1pt">
                  <w:txbxContent>
                    <w:p w14:paraId="19C863D4" w14:textId="77777777" w:rsidR="00946A0F" w:rsidRPr="0098560D" w:rsidRDefault="00946A0F" w:rsidP="00946A0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rFonts w:cs="Calibri"/>
                          <w:sz w:val="18"/>
                        </w:rPr>
                        <w:t>Ар</w:t>
                      </w:r>
                      <w:r w:rsidRPr="0098560D">
                        <w:rPr>
                          <w:rFonts w:cs="Calibri"/>
                          <w:sz w:val="18"/>
                          <w:lang w:val="ru-RU"/>
                        </w:rPr>
                        <w:t>к</w:t>
                      </w:r>
                      <w:r w:rsidRPr="0098560D">
                        <w:rPr>
                          <w:rFonts w:cs="Calibri"/>
                          <w:sz w:val="18"/>
                        </w:rPr>
                        <w:t>ушів</w:t>
                      </w:r>
                    </w:p>
                  </w:txbxContent>
                </v:textbox>
              </v:rect>
              <v:rect id="Rectangle 102" o:spid="_x0000_s11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" filled="f" stroked="f" strokeweight=".25pt">
                <v:textbox inset="1pt,1pt,1pt,1pt">
                  <w:txbxContent>
                    <w:p w14:paraId="252A1C68" w14:textId="5D7193D1" w:rsidR="00946A0F" w:rsidRPr="00696AE0" w:rsidRDefault="00BA7E7D" w:rsidP="00D54FB8">
                      <w:pPr>
                        <w:ind w:firstLine="0"/>
                        <w:jc w:val="center"/>
                        <w:rPr>
                          <w:rFonts w:ascii="ISOCPEUR" w:hAnsi="ISOCPEUR"/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ISOCPEUR" w:hAnsi="ISOCPEUR"/>
                          <w:i/>
                          <w:iCs/>
                          <w:sz w:val="18"/>
                          <w:szCs w:val="18"/>
                          <w:lang w:val="en-US"/>
                        </w:rPr>
                        <w:t>70</w:t>
                      </w:r>
                    </w:p>
                  </w:txbxContent>
                </v:textbox>
              </v:rect>
              <v:line id="Line 103" o:spid="_x0000_s11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Nkc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" strokeweight="1pt"/>
              <v:line id="Line 104" o:spid="_x0000_s11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HyH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" strokeweight="1pt"/>
              <v:rect id="Rectangle 105" o:spid="_x0000_s1125" style="position:absolute;left:14295;top:18941;width:5609;height:1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" filled="f" stroked="f" strokeweight=".25pt">
                <v:textbox inset="1pt,1pt,1pt,1pt">
                  <w:txbxContent>
                    <w:p w14:paraId="55169B49" w14:textId="77777777" w:rsidR="00946A0F" w:rsidRPr="0098560D" w:rsidRDefault="00946A0F" w:rsidP="00D54FB8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 w:rsidRPr="0098560D">
                        <w:rPr>
                          <w:rFonts w:cs="Calibri"/>
                          <w:sz w:val="24"/>
                        </w:rPr>
                        <w:t>ПГФК</w:t>
                      </w:r>
                      <w:r w:rsidRPr="0098560D">
                        <w:rPr>
                          <w:sz w:val="24"/>
                        </w:rPr>
                        <w:t xml:space="preserve"> </w:t>
                      </w:r>
                      <w:r w:rsidRPr="0098560D">
                        <w:rPr>
                          <w:rFonts w:cs="Calibri"/>
                          <w:sz w:val="24"/>
                        </w:rPr>
                        <w:t>ДВНЗ</w:t>
                      </w:r>
                      <w:r w:rsidR="00696AE0" w:rsidRPr="0098560D">
                        <w:rPr>
                          <w:sz w:val="24"/>
                          <w:lang w:val="en-US"/>
                        </w:rPr>
                        <w:t xml:space="preserve"> </w:t>
                      </w:r>
                      <w:r w:rsidR="00F24148">
                        <w:rPr>
                          <w:sz w:val="24"/>
                          <w:lang w:val="ru-RU"/>
                        </w:rPr>
                        <w:t>«</w:t>
                      </w:r>
                      <w:r w:rsidR="00696AE0" w:rsidRPr="0098560D">
                        <w:rPr>
                          <w:rFonts w:cs="Calibri"/>
                          <w:sz w:val="24"/>
                        </w:rPr>
                        <w:t>У</w:t>
                      </w:r>
                      <w:r w:rsidRPr="0098560D">
                        <w:rPr>
                          <w:rFonts w:cs="Calibri"/>
                          <w:sz w:val="24"/>
                        </w:rPr>
                        <w:t>жНУ</w:t>
                      </w:r>
                      <w:r w:rsidR="00F24148">
                        <w:rPr>
                          <w:sz w:val="24"/>
                          <w:lang w:val="ru-RU"/>
                        </w:rPr>
                        <w:t>»</w:t>
                      </w:r>
                      <w:r w:rsidRPr="0098560D">
                        <w:rPr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5CCEC" w14:textId="77777777" w:rsidR="003A33A4" w:rsidRPr="00D02BC7" w:rsidRDefault="003A33A4" w:rsidP="00D02BC7">
    <w:pPr>
      <w:pStyle w:val="a6"/>
      <w:ind w:firstLine="0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5063A45F" wp14:editId="19A5AF60">
              <wp:simplePos x="0" y="0"/>
              <wp:positionH relativeFrom="page">
                <wp:posOffset>693420</wp:posOffset>
              </wp:positionH>
              <wp:positionV relativeFrom="page">
                <wp:posOffset>457200</wp:posOffset>
              </wp:positionV>
              <wp:extent cx="6591300" cy="9944100"/>
              <wp:effectExtent l="0" t="0" r="19050" b="38100"/>
              <wp:wrapNone/>
              <wp:docPr id="2" name="Group 3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1300" cy="9944100"/>
                        <a:chOff x="0" y="0"/>
                        <a:chExt cx="20000" cy="20000"/>
                      </a:xfrm>
                    </wpg:grpSpPr>
                    <wps:wsp>
                      <wps:cNvPr id="4" name="Rectangle 31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31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1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1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1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1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2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32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32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Rectangle 32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D4E2F6" w14:textId="77777777" w:rsidR="003A33A4" w:rsidRPr="00696AE0" w:rsidRDefault="003A33A4" w:rsidP="00812A15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rFonts w:cs="Calibri"/>
                                <w:sz w:val="18"/>
                              </w:rPr>
                              <w:t>Змн</w:t>
                            </w:r>
                            <w:r w:rsidRPr="00696AE0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32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6AF129" w14:textId="77777777" w:rsidR="003A33A4" w:rsidRPr="0098560D" w:rsidRDefault="003A33A4" w:rsidP="00812A15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rFonts w:cs="Calibri"/>
                                <w:sz w:val="18"/>
                              </w:rPr>
                              <w:t>Арк</w:t>
                            </w:r>
                            <w:r w:rsidRPr="0098560D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32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143586" w14:textId="77777777" w:rsidR="003A33A4" w:rsidRPr="0098560D" w:rsidRDefault="003A33A4" w:rsidP="00812A15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rFonts w:cs="Arial"/>
                                <w:sz w:val="18"/>
                              </w:rPr>
                              <w:t>№</w:t>
                            </w:r>
                            <w:r w:rsidRPr="0098560D">
                              <w:rPr>
                                <w:sz w:val="18"/>
                              </w:rPr>
                              <w:t xml:space="preserve"> </w:t>
                            </w:r>
                            <w:r w:rsidRPr="0098560D">
                              <w:rPr>
                                <w:rFonts w:cs="Calibri"/>
                                <w:sz w:val="18"/>
                              </w:rPr>
                              <w:t>докум</w:t>
                            </w:r>
                            <w:r w:rsidRPr="0098560D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32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B4641E" w14:textId="77777777" w:rsidR="003A33A4" w:rsidRPr="00696AE0" w:rsidRDefault="003A33A4" w:rsidP="00812A15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rFonts w:cs="Calibri"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32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31884" w14:textId="77777777" w:rsidR="003A33A4" w:rsidRPr="00696AE0" w:rsidRDefault="003A33A4" w:rsidP="00812A15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rFonts w:cs="Calibri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32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61AD60" w14:textId="77777777" w:rsidR="003A33A4" w:rsidRPr="0098560D" w:rsidRDefault="003A33A4" w:rsidP="00812A15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rFonts w:cs="Calibri"/>
                                <w:sz w:val="18"/>
                              </w:rPr>
                              <w:t>Арк</w:t>
                            </w:r>
                            <w:r w:rsidRPr="0098560D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329"/>
                      <wps:cNvSpPr>
                        <a:spLocks noChangeArrowheads="1"/>
                      </wps:cNvSpPr>
                      <wps:spPr bwMode="auto">
                        <a:xfrm>
                          <a:off x="18949" y="19297"/>
                          <a:ext cx="1001" cy="6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36CC79" w14:textId="77777777" w:rsidR="003A33A4" w:rsidRPr="00696AE0" w:rsidRDefault="00000000" w:rsidP="0098560D">
                            <w:pPr>
                              <w:pStyle w:val="a8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3209962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Content>
                                <w:r w:rsidR="003A33A4" w:rsidRPr="00696AE0"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="003A33A4" w:rsidRPr="00696AE0">
                                  <w:rPr>
                                    <w:sz w:val="22"/>
                                    <w:szCs w:val="22"/>
                                  </w:rPr>
                                  <w:instrText xml:space="preserve"> PAGE   \* MERGEFORMAT </w:instrText>
                                </w:r>
                                <w:r w:rsidR="003A33A4" w:rsidRPr="00696AE0"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EE71BD" w:rsidRPr="00696AE0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9</w:t>
                                </w:r>
                                <w:r w:rsidR="003A33A4" w:rsidRPr="00696AE0">
                                  <w:rPr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</w:sdtContent>
                            </w:sdt>
                            <w:r w:rsidR="003A33A4" w:rsidRPr="00696AE0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3A33A4" w:rsidRPr="00696AE0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="003A33A4" w:rsidRPr="00696AE0">
                              <w:rPr>
                                <w:sz w:val="22"/>
                                <w:szCs w:val="22"/>
                              </w:rPr>
                              <w:instrText xml:space="preserve"> {={PAGE}} \* MERGEFORMAT </w:instrText>
                            </w:r>
                            <w:r w:rsidR="003A33A4" w:rsidRPr="00696AE0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21" name="Rectangle 33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075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E5B4A" w14:textId="40319778" w:rsidR="003A33A4" w:rsidRPr="0098560D" w:rsidRDefault="003A33A4" w:rsidP="00FD0038">
                            <w:pPr>
                              <w:pStyle w:val="a8"/>
                              <w:jc w:val="center"/>
                              <w:rPr>
                                <w:rFonts w:cs="Calibri"/>
                                <w:color w:val="000000" w:themeColor="text1"/>
                              </w:rPr>
                            </w:pPr>
                            <w:r w:rsidRPr="0098560D">
                              <w:rPr>
                                <w:rFonts w:cs="Calibri"/>
                                <w:color w:val="000000" w:themeColor="text1"/>
                                <w:lang w:val="ru-RU"/>
                              </w:rPr>
                              <w:t>НП</w:t>
                            </w:r>
                            <w:r w:rsidRPr="0098560D">
                              <w:rPr>
                                <w:color w:val="000000" w:themeColor="text1"/>
                                <w:lang w:val="ru-RU"/>
                              </w:rPr>
                              <w:t>.</w:t>
                            </w:r>
                            <w:r w:rsidR="00DE3F15" w:rsidRPr="00DE3F15">
                              <w:rPr>
                                <w:szCs w:val="28"/>
                              </w:rPr>
                              <w:t xml:space="preserve"> </w:t>
                            </w:r>
                            <w:r w:rsidR="00AB1DA6">
                              <w:rPr>
                                <w:szCs w:val="28"/>
                                <w:lang w:val="ru-RU"/>
                              </w:rPr>
                              <w:t>253116</w:t>
                            </w:r>
                            <w:r w:rsidRPr="0098560D">
                              <w:rPr>
                                <w:color w:val="000000" w:themeColor="text1"/>
                                <w:lang w:val="ru-RU"/>
                              </w:rPr>
                              <w:t>.</w:t>
                            </w:r>
                            <w:r w:rsidR="007E4CAA" w:rsidRPr="0098560D">
                              <w:rPr>
                                <w:color w:val="000000" w:themeColor="text1"/>
                              </w:rPr>
                              <w:t>2</w:t>
                            </w:r>
                            <w:r w:rsidR="00D9470D">
                              <w:rPr>
                                <w:color w:val="000000" w:themeColor="text1"/>
                              </w:rPr>
                              <w:t>4</w:t>
                            </w:r>
                            <w:r w:rsidR="007E4CAA" w:rsidRPr="0098560D">
                              <w:rPr>
                                <w:color w:val="000000" w:themeColor="text1"/>
                              </w:rPr>
                              <w:t>.000</w:t>
                            </w:r>
                            <w:r w:rsidR="00696AE0" w:rsidRPr="0098560D">
                              <w:rPr>
                                <w:rFonts w:cs="Calibri"/>
                                <w:color w:val="000000" w:themeColor="text1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63A45F" id="Group 311" o:spid="_x0000_s1126" style="position:absolute;left:0;text-align:left;margin-left:54.6pt;margin-top:36pt;width:519pt;height:78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">
              <v:rect id="Rectangle 312" o:spid="_x0000_s11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    <v:line id="Line 313" o:spid="_x0000_s11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14" o:spid="_x0000_s11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5" o:spid="_x0000_s11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6" o:spid="_x0000_s11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17" o:spid="_x0000_s11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18" o:spid="_x0000_s11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19" o:spid="_x0000_s11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320" o:spid="_x0000_s11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line id="Line 321" o:spid="_x0000_s11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322" o:spid="_x0000_s11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<v:rect id="Rectangle 323" o:spid="_x0000_s11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22D4E2F6" w14:textId="77777777" w:rsidR="003A33A4" w:rsidRPr="00696AE0" w:rsidRDefault="003A33A4" w:rsidP="00812A15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rFonts w:cs="Calibri"/>
                          <w:sz w:val="18"/>
                        </w:rPr>
                        <w:t>Змн</w:t>
                      </w:r>
                      <w:r w:rsidRPr="00696AE0"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24" o:spid="_x0000_s11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7C6AF129" w14:textId="77777777" w:rsidR="003A33A4" w:rsidRPr="0098560D" w:rsidRDefault="003A33A4" w:rsidP="00812A15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rFonts w:cs="Calibri"/>
                          <w:sz w:val="18"/>
                        </w:rPr>
                        <w:t>Арк</w:t>
                      </w:r>
                      <w:r w:rsidRPr="0098560D"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25" o:spid="_x0000_s11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39143586" w14:textId="77777777" w:rsidR="003A33A4" w:rsidRPr="0098560D" w:rsidRDefault="003A33A4" w:rsidP="00812A15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rFonts w:cs="Arial"/>
                          <w:sz w:val="18"/>
                        </w:rPr>
                        <w:t>№</w:t>
                      </w:r>
                      <w:r w:rsidRPr="0098560D">
                        <w:rPr>
                          <w:sz w:val="18"/>
                        </w:rPr>
                        <w:t xml:space="preserve"> </w:t>
                      </w:r>
                      <w:r w:rsidRPr="0098560D">
                        <w:rPr>
                          <w:rFonts w:cs="Calibri"/>
                          <w:sz w:val="18"/>
                        </w:rPr>
                        <w:t>докум</w:t>
                      </w:r>
                      <w:r w:rsidRPr="0098560D"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26" o:spid="_x0000_s11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21B4641E" w14:textId="77777777" w:rsidR="003A33A4" w:rsidRPr="00696AE0" w:rsidRDefault="003A33A4" w:rsidP="00812A15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rFonts w:cs="Calibri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327" o:spid="_x0000_s11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41E31884" w14:textId="77777777" w:rsidR="003A33A4" w:rsidRPr="00696AE0" w:rsidRDefault="003A33A4" w:rsidP="00812A15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rFonts w:cs="Calibri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28" o:spid="_x0000_s11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1A61AD60" w14:textId="77777777" w:rsidR="003A33A4" w:rsidRPr="0098560D" w:rsidRDefault="003A33A4" w:rsidP="00812A15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rFonts w:cs="Calibri"/>
                          <w:sz w:val="18"/>
                        </w:rPr>
                        <w:t>Арк</w:t>
                      </w:r>
                      <w:r w:rsidRPr="0098560D"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29" o:spid="_x0000_s1144" style="position:absolute;left:18949;top:19297;width:1001;height:6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" filled="f" stroked="f" strokeweight=".25pt">
                <v:textbox inset="1pt,1pt,1pt,1pt">
                  <w:txbxContent>
                    <w:p w14:paraId="6436CC79" w14:textId="77777777" w:rsidR="003A33A4" w:rsidRPr="00696AE0" w:rsidRDefault="00000000" w:rsidP="0098560D">
                      <w:pPr>
                        <w:pStyle w:val="a8"/>
                        <w:jc w:val="center"/>
                        <w:rPr>
                          <w:sz w:val="22"/>
                          <w:szCs w:val="22"/>
                        </w:rPr>
                      </w:pPr>
                      <w:sdt>
                        <w:sdtPr>
                          <w:rPr>
                            <w:sz w:val="22"/>
                            <w:szCs w:val="22"/>
                          </w:rPr>
                          <w:id w:val="3209962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r w:rsidR="003A33A4" w:rsidRPr="00696AE0"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 w:rsidR="003A33A4" w:rsidRPr="00696AE0">
                            <w:rPr>
                              <w:sz w:val="22"/>
                              <w:szCs w:val="22"/>
                            </w:rPr>
                            <w:instrText xml:space="preserve"> PAGE   \* MERGEFORMAT </w:instrText>
                          </w:r>
                          <w:r w:rsidR="003A33A4" w:rsidRPr="00696AE0"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EE71BD" w:rsidRPr="00696AE0">
                            <w:rPr>
                              <w:noProof/>
                              <w:sz w:val="22"/>
                              <w:szCs w:val="22"/>
                            </w:rPr>
                            <w:t>9</w:t>
                          </w:r>
                          <w:r w:rsidR="003A33A4" w:rsidRPr="00696AE0">
                            <w:rPr>
                              <w:sz w:val="22"/>
                              <w:szCs w:val="22"/>
                            </w:rPr>
                            <w:fldChar w:fldCharType="end"/>
                          </w:r>
                        </w:sdtContent>
                      </w:sdt>
                      <w:r w:rsidR="003A33A4" w:rsidRPr="00696AE0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3A33A4" w:rsidRPr="00696AE0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3A33A4" w:rsidRPr="00696AE0">
                        <w:rPr>
                          <w:sz w:val="22"/>
                          <w:szCs w:val="22"/>
                        </w:rPr>
                        <w:instrText xml:space="preserve"> {={PAGE}} \* MERGEFORMAT </w:instrText>
                      </w:r>
                      <w:r w:rsidR="003A33A4" w:rsidRPr="00696AE0">
                        <w:rPr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330" o:spid="_x0000_s1145" style="position:absolute;left:7745;top:18977;width:11075;height: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" filled="f" stroked="f" strokeweight=".25pt">
                <v:textbox inset="1pt,1pt,1pt,1pt">
                  <w:txbxContent>
                    <w:p w14:paraId="669E5B4A" w14:textId="40319778" w:rsidR="003A33A4" w:rsidRPr="0098560D" w:rsidRDefault="003A33A4" w:rsidP="00FD0038">
                      <w:pPr>
                        <w:pStyle w:val="a8"/>
                        <w:jc w:val="center"/>
                        <w:rPr>
                          <w:rFonts w:cs="Calibri"/>
                          <w:color w:val="000000" w:themeColor="text1"/>
                        </w:rPr>
                      </w:pPr>
                      <w:r w:rsidRPr="0098560D">
                        <w:rPr>
                          <w:rFonts w:cs="Calibri"/>
                          <w:color w:val="000000" w:themeColor="text1"/>
                          <w:lang w:val="ru-RU"/>
                        </w:rPr>
                        <w:t>НП</w:t>
                      </w:r>
                      <w:r w:rsidRPr="0098560D">
                        <w:rPr>
                          <w:color w:val="000000" w:themeColor="text1"/>
                          <w:lang w:val="ru-RU"/>
                        </w:rPr>
                        <w:t>.</w:t>
                      </w:r>
                      <w:r w:rsidR="00DE3F15" w:rsidRPr="00DE3F15">
                        <w:rPr>
                          <w:szCs w:val="28"/>
                        </w:rPr>
                        <w:t xml:space="preserve"> </w:t>
                      </w:r>
                      <w:r w:rsidR="00AB1DA6">
                        <w:rPr>
                          <w:szCs w:val="28"/>
                          <w:lang w:val="ru-RU"/>
                        </w:rPr>
                        <w:t>253116</w:t>
                      </w:r>
                      <w:r w:rsidRPr="0098560D">
                        <w:rPr>
                          <w:color w:val="000000" w:themeColor="text1"/>
                          <w:lang w:val="ru-RU"/>
                        </w:rPr>
                        <w:t>.</w:t>
                      </w:r>
                      <w:r w:rsidR="007E4CAA" w:rsidRPr="0098560D">
                        <w:rPr>
                          <w:color w:val="000000" w:themeColor="text1"/>
                        </w:rPr>
                        <w:t>2</w:t>
                      </w:r>
                      <w:r w:rsidR="00D9470D">
                        <w:rPr>
                          <w:color w:val="000000" w:themeColor="text1"/>
                        </w:rPr>
                        <w:t>4</w:t>
                      </w:r>
                      <w:r w:rsidR="007E4CAA" w:rsidRPr="0098560D">
                        <w:rPr>
                          <w:color w:val="000000" w:themeColor="text1"/>
                        </w:rPr>
                        <w:t>.000</w:t>
                      </w:r>
                      <w:r w:rsidR="00696AE0" w:rsidRPr="0098560D">
                        <w:rPr>
                          <w:rFonts w:cs="Calibri"/>
                          <w:color w:val="000000" w:themeColor="text1"/>
                        </w:rPr>
                        <w:t>.ПЗ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8D93B" w14:textId="77777777" w:rsidR="00B5509B" w:rsidRPr="00D02BC7" w:rsidRDefault="00B5509B" w:rsidP="00D02BC7">
    <w:pPr>
      <w:pStyle w:val="a6"/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1" layoutInCell="1" allowOverlap="1" wp14:anchorId="0445A7B5" wp14:editId="7F3F7635">
              <wp:simplePos x="0" y="0"/>
              <wp:positionH relativeFrom="page">
                <wp:posOffset>682625</wp:posOffset>
              </wp:positionH>
              <wp:positionV relativeFrom="page">
                <wp:posOffset>441960</wp:posOffset>
              </wp:positionV>
              <wp:extent cx="6588760" cy="9931400"/>
              <wp:effectExtent l="0" t="0" r="21590" b="12700"/>
              <wp:wrapNone/>
              <wp:docPr id="90" name="Group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9931400"/>
                        <a:chOff x="0" y="0"/>
                        <a:chExt cx="20000" cy="20000"/>
                      </a:xfrm>
                    </wpg:grpSpPr>
                    <wps:wsp>
                      <wps:cNvPr id="91" name="Rectangle 21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2" name="Line 21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21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21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21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21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21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21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22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Line 22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Rectangle 22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80880F" w14:textId="77777777" w:rsidR="00B5509B" w:rsidRDefault="00B5509B" w:rsidP="00B5509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 w:rsidRPr="007D4136"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22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7FDB57" w14:textId="77777777" w:rsidR="00B5509B" w:rsidRDefault="00B5509B" w:rsidP="00B5509B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Арк</w:t>
                            </w:r>
                            <w:r>
                              <w:rPr>
                                <w:rFonts w:ascii="ISOCPEUR Cyr" w:hAnsi="ISOCPEUR Cyr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22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6C5210" w14:textId="77777777" w:rsidR="00B5509B" w:rsidRDefault="00B5509B" w:rsidP="00B5509B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ISOCPEUR Cyr" w:hAnsi="ISOCPEUR Cyr"/>
                                <w:sz w:val="18"/>
                              </w:rPr>
                              <w:t xml:space="preserve">№ </w:t>
                            </w:r>
                            <w:r w:rsidRPr="0098560D">
                              <w:rPr>
                                <w:sz w:val="18"/>
                              </w:rPr>
                              <w:t>докум</w:t>
                            </w:r>
                            <w:r>
                              <w:rPr>
                                <w:rFonts w:ascii="ISOCPEUR Cyr" w:hAnsi="ISOCPEUR Cyr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22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D383FD" w14:textId="77777777" w:rsidR="00B5509B" w:rsidRPr="0098560D" w:rsidRDefault="00B5509B" w:rsidP="00B5509B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2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B34BAD" w14:textId="77777777" w:rsidR="00B5509B" w:rsidRPr="0098560D" w:rsidRDefault="00B5509B" w:rsidP="00B5509B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22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802C29" w14:textId="77777777" w:rsidR="00B5509B" w:rsidRDefault="00B5509B" w:rsidP="00B5509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Арк</w:t>
                            </w:r>
                            <w:r>
                              <w:rPr>
                                <w:rFonts w:ascii="ISOCPEUR Cyr" w:hAnsi="ISOCPEUR Cyr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Rectangle 22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45BD68" w14:textId="2C015C7A" w:rsidR="00B5509B" w:rsidRPr="001E365C" w:rsidRDefault="00CA7A19" w:rsidP="00B5509B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Rectangle 22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6C606D" w14:textId="38CA6C42" w:rsidR="00B5509B" w:rsidRPr="000364C5" w:rsidRDefault="00B5509B" w:rsidP="00B5509B">
                            <w:pPr>
                              <w:pStyle w:val="a8"/>
                              <w:jc w:val="center"/>
                              <w:rPr>
                                <w:lang w:val="ru-RU"/>
                              </w:rPr>
                            </w:pPr>
                            <w:r w:rsidRPr="000364C5">
                              <w:rPr>
                                <w:lang w:val="ru-RU"/>
                              </w:rPr>
                              <w:t>НП</w:t>
                            </w:r>
                            <w:r w:rsidRPr="000364C5">
                              <w:t>.</w:t>
                            </w:r>
                            <w:r w:rsidR="00780C3F" w:rsidRPr="00780C3F">
                              <w:rPr>
                                <w:szCs w:val="28"/>
                              </w:rPr>
                              <w:t xml:space="preserve"> </w:t>
                            </w:r>
                            <w:r w:rsidR="00AB1DA6">
                              <w:rPr>
                                <w:szCs w:val="28"/>
                                <w:lang w:val="ru-RU"/>
                              </w:rPr>
                              <w:t>253116</w:t>
                            </w:r>
                            <w:r w:rsidR="00780C3F">
                              <w:rPr>
                                <w:szCs w:val="28"/>
                                <w:lang w:val="en-US"/>
                              </w:rPr>
                              <w:t>.</w:t>
                            </w:r>
                            <w:r w:rsidRPr="000364C5">
                              <w:rPr>
                                <w:lang w:val="ru-RU"/>
                              </w:rPr>
                              <w:t>2</w:t>
                            </w:r>
                            <w:r w:rsidR="007D4136">
                              <w:rPr>
                                <w:lang w:val="ru-RU"/>
                              </w:rPr>
                              <w:t>4</w:t>
                            </w:r>
                            <w:r w:rsidRPr="000364C5">
                              <w:t>.000.Е</w:t>
                            </w:r>
                            <w:r w:rsidRPr="003C6A43">
                              <w:t>1</w:t>
                            </w:r>
                          </w:p>
                          <w:p w14:paraId="76BC0159" w14:textId="77777777" w:rsidR="00B5509B" w:rsidRPr="000364C5" w:rsidRDefault="00B5509B" w:rsidP="00B5509B">
                            <w:pPr>
                              <w:pStyle w:val="a8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258CA5AD" w14:textId="77777777" w:rsidR="00B5509B" w:rsidRPr="000364C5" w:rsidRDefault="00B5509B" w:rsidP="00B5509B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Line 23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" name="Line 23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" name="Line 23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" name="Line 23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Line 23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4" name="Group 23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5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3E269" w14:textId="77777777" w:rsidR="00B5509B" w:rsidRPr="0098560D" w:rsidRDefault="00B5509B" w:rsidP="00B5509B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 w:rsidRPr="0098560D">
                                <w:rPr>
                                  <w:sz w:val="18"/>
                                </w:rPr>
                                <w:t xml:space="preserve"> Розроб.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4BF89D" w14:textId="77777777" w:rsidR="00AB1DA6" w:rsidRPr="00DE3F15" w:rsidRDefault="00AB1DA6" w:rsidP="00AB1DA6">
                              <w:pPr>
                                <w:ind w:firstLine="0"/>
                                <w:jc w:val="left"/>
                                <w:rPr>
                                  <w:rFonts w:ascii="ISOCPEUR" w:hAnsi="ISOCPEUR" w:cs="Arial"/>
                                  <w:i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AB1DA6">
                                <w:rPr>
                                  <w:rFonts w:ascii="ISOCPEUR" w:hAnsi="ISOCPEUR" w:cs="Arial"/>
                                  <w:i/>
                                  <w:sz w:val="16"/>
                                  <w:szCs w:val="16"/>
                                </w:rPr>
                                <w:t>Вінтоняк</w:t>
                              </w:r>
                              <w:r>
                                <w:rPr>
                                  <w:rFonts w:ascii="ISOCPEUR" w:hAnsi="ISOCPEUR" w:cs="Arial"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Arial"/>
                                  <w:i/>
                                  <w:sz w:val="16"/>
                                  <w:szCs w:val="16"/>
                                  <w:lang w:val="ru-RU"/>
                                </w:rPr>
                                <w:t>В.В.</w:t>
                              </w:r>
                            </w:p>
                            <w:p w14:paraId="2E6BFDB0" w14:textId="24837C80" w:rsidR="00B5509B" w:rsidRPr="00780C3F" w:rsidRDefault="00B5509B" w:rsidP="00B5509B">
                              <w:pPr>
                                <w:ind w:firstLine="0"/>
                                <w:rPr>
                                  <w:rFonts w:ascii="ISOCPEUR" w:hAnsi="ISOCPEUR"/>
                                  <w:sz w:val="24"/>
                                  <w:szCs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7" name="Group 23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8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A89DD" w14:textId="77777777" w:rsidR="00B5509B" w:rsidRPr="0098560D" w:rsidRDefault="00B5509B" w:rsidP="00B5509B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 w:rsidRPr="0098560D">
                                <w:rPr>
                                  <w:sz w:val="18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CB973B" w14:textId="77777777" w:rsidR="005C45E4" w:rsidRPr="00706C07" w:rsidRDefault="005C45E4" w:rsidP="005C45E4">
                              <w:pPr>
                                <w:pStyle w:val="a8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Лінчук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Н.Л.</w:t>
                              </w:r>
                            </w:p>
                            <w:p w14:paraId="3FA74E93" w14:textId="5851403F" w:rsidR="00B5509B" w:rsidRPr="0098560D" w:rsidRDefault="00B5509B" w:rsidP="00B5509B">
                              <w:pPr>
                                <w:pStyle w:val="a8"/>
                                <w:rPr>
                                  <w:rFonts w:cs="Courier New"/>
                                  <w:sz w:val="16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0" name="Group 24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2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50E03F" w14:textId="77777777" w:rsidR="00B5509B" w:rsidRPr="0098560D" w:rsidRDefault="00B5509B" w:rsidP="00B5509B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ISOCPEUR Cyr" w:hAnsi="ISOCPEUR Cyr"/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08D19E" w14:textId="77777777" w:rsidR="00B5509B" w:rsidRDefault="00B5509B" w:rsidP="00B5509B">
                              <w:pPr>
                                <w:pStyle w:val="a8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4" name="Group 24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5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F455F4" w14:textId="77777777" w:rsidR="00B5509B" w:rsidRPr="0098560D" w:rsidRDefault="007D4136" w:rsidP="00B5509B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ISOCPEUR Cyr" w:hAnsi="ISOCPEUR Cyr"/>
                                  <w:sz w:val="18"/>
                                </w:rPr>
                                <w:t xml:space="preserve"> </w:t>
                              </w:r>
                              <w:r w:rsidR="00B5509B" w:rsidRPr="007D4136">
                                <w:rPr>
                                  <w:sz w:val="18"/>
                                </w:rPr>
                                <w:t>Н. Контр</w:t>
                              </w:r>
                              <w:r w:rsidR="00B5509B">
                                <w:rPr>
                                  <w:rFonts w:ascii="ISOCPEUR Cyr" w:hAnsi="ISOCPEUR Cy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0D8EE0" w14:textId="77777777" w:rsidR="00B5509B" w:rsidRPr="001E365C" w:rsidRDefault="00B5509B" w:rsidP="00B5509B">
                              <w:pPr>
                                <w:pStyle w:val="a8"/>
                                <w:rPr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sz w:val="16"/>
                                  <w:szCs w:val="18"/>
                                </w:rPr>
                                <w:t>Сидор Р.М.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" name="Group 24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1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9C34AB" w14:textId="77777777" w:rsidR="00B5509B" w:rsidRPr="007D4136" w:rsidRDefault="007D4136" w:rsidP="00B5509B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="00B5509B" w:rsidRPr="007D4136">
                                <w:rPr>
                                  <w:sz w:val="18"/>
                                </w:rPr>
                                <w:t>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E4CD2E" w14:textId="77777777" w:rsidR="00B5509B" w:rsidRPr="0098560D" w:rsidRDefault="007D4136" w:rsidP="00B5509B">
                              <w:pPr>
                                <w:pStyle w:val="a8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Лінчук</w:t>
                              </w:r>
                              <w:r w:rsidR="00B5509B" w:rsidRPr="0098560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Н</w:t>
                              </w:r>
                              <w:r w:rsidR="00B5509B" w:rsidRPr="0098560D"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Л</w:t>
                              </w:r>
                              <w:r w:rsidR="00B5509B" w:rsidRPr="0098560D"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3" name="Line 25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Rectangle 25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CD6AEB" w14:textId="77777777" w:rsidR="00267B7C" w:rsidRPr="00267B7C" w:rsidRDefault="00267B7C" w:rsidP="00267B7C">
                            <w:pPr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22"/>
                              </w:rPr>
                            </w:pPr>
                            <w:r>
                              <w:rPr>
                                <w:rFonts w:ascii="ISOCPEUR" w:hAnsi="ISOCPEUR" w:cs="Calibri"/>
                                <w:i/>
                                <w:iCs/>
                                <w:sz w:val="22"/>
                                <w:lang w:val="ru-RU"/>
                              </w:rPr>
                              <w:t>Компан</w:t>
                            </w:r>
                            <w:r>
                              <w:rPr>
                                <w:rFonts w:ascii="ISOCPEUR" w:hAnsi="ISOCPEUR" w:cs="Calibri"/>
                                <w:i/>
                                <w:iCs/>
                                <w:sz w:val="22"/>
                              </w:rPr>
                              <w:t>ія таксі</w:t>
                            </w:r>
                          </w:p>
                          <w:p w14:paraId="3C3F9D3E" w14:textId="77777777" w:rsidR="00B5509B" w:rsidRPr="0098560D" w:rsidRDefault="00B5509B" w:rsidP="0098560D">
                            <w:pPr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8560D"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Додаток </w:t>
                            </w:r>
                            <w:r w:rsidR="00F02EBC" w:rsidRPr="00CA7A19"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  <w:szCs w:val="20"/>
                              </w:rPr>
                              <w:t>1</w:t>
                            </w:r>
                            <w:r w:rsidRPr="00CA7A19"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  <w:szCs w:val="20"/>
                              </w:rPr>
                              <w:t>.</w:t>
                            </w:r>
                            <w:r w:rsidR="00F02EBC" w:rsidRPr="0098560D"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Структурна схема даних</w:t>
                            </w:r>
                            <w:r w:rsidRPr="0098560D"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85" name="Line 25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" name="Line 25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" name="Line 25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" name="Rectangle 25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A68B75" w14:textId="77777777" w:rsidR="00B5509B" w:rsidRPr="0098560D" w:rsidRDefault="00B5509B" w:rsidP="00B5509B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" name="Rectangle 25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5FDDAD" w14:textId="77777777" w:rsidR="00B5509B" w:rsidRPr="0098560D" w:rsidRDefault="00B5509B" w:rsidP="00B5509B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Rectangle 25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7B31A7" w14:textId="24CD5376" w:rsidR="00B5509B" w:rsidRPr="00BA7E7D" w:rsidRDefault="00BA7E7D" w:rsidP="00B5509B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70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Line 25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Line 25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Rectangle 26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DA7A01" w14:textId="77777777" w:rsidR="00B5509B" w:rsidRPr="0098560D" w:rsidRDefault="00B5509B" w:rsidP="00B5509B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 w:rsidRPr="0098560D">
                              <w:rPr>
                                <w:sz w:val="24"/>
                              </w:rPr>
                              <w:t>ПГФК ДВНЗ  «</w:t>
                            </w:r>
                            <w:r w:rsidRPr="0098560D">
                              <w:rPr>
                                <w:sz w:val="24"/>
                                <w:lang w:val="ru-RU"/>
                              </w:rPr>
                              <w:t>УжНУ»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45A7B5" id="Group 90" o:spid="_x0000_s1146" style="position:absolute;left:0;text-align:left;margin-left:53.75pt;margin-top:34.8pt;width:518.8pt;height:782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">
              <v:rect id="Rectangle 212" o:spid="_x0000_s11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" filled="f" strokeweight="2pt"/>
              <v:line id="Line 213" o:spid="_x0000_s11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214" o:spid="_x0000_s11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215" o:spid="_x0000_s11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216" o:spid="_x0000_s11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Line 217" o:spid="_x0000_s11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218" o:spid="_x0000_s11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Line 219" o:spid="_x0000_s11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Line 220" o:spid="_x0000_s11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<v:line id="Line 221" o:spid="_x0000_s11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<v:rect id="Rectangle 222" o:spid="_x0000_s11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14:paraId="6180880F" w14:textId="77777777" w:rsidR="00B5509B" w:rsidRDefault="00B5509B" w:rsidP="00B5509B">
                      <w:pPr>
                        <w:pStyle w:val="a8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 w:rsidRPr="007D4136"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3" o:spid="_x0000_s11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14:paraId="187FDB57" w14:textId="77777777" w:rsidR="00B5509B" w:rsidRDefault="00B5509B" w:rsidP="00B5509B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Арк</w:t>
                      </w:r>
                      <w:r>
                        <w:rPr>
                          <w:rFonts w:ascii="ISOCPEUR Cyr" w:hAnsi="ISOCPEUR Cyr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4" o:spid="_x0000_s11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14:paraId="4E6C5210" w14:textId="77777777" w:rsidR="00B5509B" w:rsidRDefault="00B5509B" w:rsidP="00B5509B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ISOCPEUR Cyr" w:hAnsi="ISOCPEUR Cyr"/>
                          <w:sz w:val="18"/>
                        </w:rPr>
                        <w:t xml:space="preserve">№ </w:t>
                      </w:r>
                      <w:r w:rsidRPr="0098560D">
                        <w:rPr>
                          <w:sz w:val="18"/>
                        </w:rPr>
                        <w:t>докум</w:t>
                      </w:r>
                      <w:r>
                        <w:rPr>
                          <w:rFonts w:ascii="ISOCPEUR Cyr" w:hAnsi="ISOCPEUR Cyr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5" o:spid="_x0000_s11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6ED383FD" w14:textId="77777777" w:rsidR="00B5509B" w:rsidRPr="0098560D" w:rsidRDefault="00B5509B" w:rsidP="00B5509B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26" o:spid="_x0000_s11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73B34BAD" w14:textId="77777777" w:rsidR="00B5509B" w:rsidRPr="0098560D" w:rsidRDefault="00B5509B" w:rsidP="00B5509B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27" o:spid="_x0000_s11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14:paraId="69802C29" w14:textId="77777777" w:rsidR="00B5509B" w:rsidRDefault="00B5509B" w:rsidP="00B5509B">
                      <w:pPr>
                        <w:pStyle w:val="a8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Арк</w:t>
                      </w:r>
                      <w:r>
                        <w:rPr>
                          <w:rFonts w:ascii="ISOCPEUR Cyr" w:hAnsi="ISOCPEUR Cyr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8" o:spid="_x0000_s11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14:paraId="1145BD68" w14:textId="2C015C7A" w:rsidR="00B5509B" w:rsidRPr="001E365C" w:rsidRDefault="00CA7A19" w:rsidP="00B5509B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32</w:t>
                      </w:r>
                    </w:p>
                  </w:txbxContent>
                </v:textbox>
              </v:rect>
              <v:rect id="Rectangle 229" o:spid="_x0000_s11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14:paraId="366C606D" w14:textId="38CA6C42" w:rsidR="00B5509B" w:rsidRPr="000364C5" w:rsidRDefault="00B5509B" w:rsidP="00B5509B">
                      <w:pPr>
                        <w:pStyle w:val="a8"/>
                        <w:jc w:val="center"/>
                        <w:rPr>
                          <w:lang w:val="ru-RU"/>
                        </w:rPr>
                      </w:pPr>
                      <w:r w:rsidRPr="000364C5">
                        <w:rPr>
                          <w:lang w:val="ru-RU"/>
                        </w:rPr>
                        <w:t>НП</w:t>
                      </w:r>
                      <w:r w:rsidRPr="000364C5">
                        <w:t>.</w:t>
                      </w:r>
                      <w:r w:rsidR="00780C3F" w:rsidRPr="00780C3F">
                        <w:rPr>
                          <w:szCs w:val="28"/>
                        </w:rPr>
                        <w:t xml:space="preserve"> </w:t>
                      </w:r>
                      <w:r w:rsidR="00AB1DA6">
                        <w:rPr>
                          <w:szCs w:val="28"/>
                          <w:lang w:val="ru-RU"/>
                        </w:rPr>
                        <w:t>253116</w:t>
                      </w:r>
                      <w:r w:rsidR="00780C3F">
                        <w:rPr>
                          <w:szCs w:val="28"/>
                          <w:lang w:val="en-US"/>
                        </w:rPr>
                        <w:t>.</w:t>
                      </w:r>
                      <w:r w:rsidRPr="000364C5">
                        <w:rPr>
                          <w:lang w:val="ru-RU"/>
                        </w:rPr>
                        <w:t>2</w:t>
                      </w:r>
                      <w:r w:rsidR="007D4136">
                        <w:rPr>
                          <w:lang w:val="ru-RU"/>
                        </w:rPr>
                        <w:t>4</w:t>
                      </w:r>
                      <w:r w:rsidRPr="000364C5">
                        <w:t>.000.Е</w:t>
                      </w:r>
                      <w:r w:rsidRPr="003C6A43">
                        <w:t>1</w:t>
                      </w:r>
                    </w:p>
                    <w:p w14:paraId="76BC0159" w14:textId="77777777" w:rsidR="00B5509B" w:rsidRPr="000364C5" w:rsidRDefault="00B5509B" w:rsidP="00B5509B">
                      <w:pPr>
                        <w:pStyle w:val="a8"/>
                        <w:jc w:val="center"/>
                        <w:rPr>
                          <w:lang w:val="ru-RU"/>
                        </w:rPr>
                      </w:pPr>
                    </w:p>
                    <w:p w14:paraId="258CA5AD" w14:textId="77777777" w:rsidR="00B5509B" w:rsidRPr="000364C5" w:rsidRDefault="00B5509B" w:rsidP="00B5509B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rect>
              <v:line id="Line 230" o:spid="_x0000_s11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231" o:spid="_x0000_s11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<v:line id="Line 232" o:spid="_x0000_s11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<v:line id="Line 233" o:spid="_x0000_s11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<v:line id="Line 234" o:spid="_x0000_s11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<v:group id="Group 235" o:spid="_x0000_s11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<v:rect id="Rectangle 236" o:spid="_x0000_s11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  <v:textbox inset="1pt,1pt,1pt,1pt">
                    <w:txbxContent>
                      <w:p w14:paraId="2133E269" w14:textId="77777777" w:rsidR="00B5509B" w:rsidRPr="0098560D" w:rsidRDefault="00B5509B" w:rsidP="00B5509B">
                        <w:pPr>
                          <w:pStyle w:val="a8"/>
                          <w:rPr>
                            <w:sz w:val="18"/>
                          </w:rPr>
                        </w:pPr>
                        <w:r w:rsidRPr="0098560D">
                          <w:rPr>
                            <w:sz w:val="18"/>
                          </w:rPr>
                          <w:t xml:space="preserve"> Розроб.</w:t>
                        </w:r>
                      </w:p>
                    </w:txbxContent>
                  </v:textbox>
                </v:rect>
                <v:rect id="Rectangle 237" o:spid="_x0000_s11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<v:textbox inset="1pt,1pt,1pt,1pt">
                    <w:txbxContent>
                      <w:p w14:paraId="634BF89D" w14:textId="77777777" w:rsidR="00AB1DA6" w:rsidRPr="00DE3F15" w:rsidRDefault="00AB1DA6" w:rsidP="00AB1DA6">
                        <w:pPr>
                          <w:ind w:firstLine="0"/>
                          <w:jc w:val="left"/>
                          <w:rPr>
                            <w:rFonts w:ascii="ISOCPEUR" w:hAnsi="ISOCPEUR" w:cs="Arial"/>
                            <w:i/>
                            <w:sz w:val="16"/>
                            <w:szCs w:val="16"/>
                            <w:lang w:val="ru-RU"/>
                          </w:rPr>
                        </w:pPr>
                        <w:r w:rsidRPr="00AB1DA6">
                          <w:rPr>
                            <w:rFonts w:ascii="ISOCPEUR" w:hAnsi="ISOCPEUR" w:cs="Arial"/>
                            <w:i/>
                            <w:sz w:val="16"/>
                            <w:szCs w:val="16"/>
                          </w:rPr>
                          <w:t>Вінтоняк</w:t>
                        </w:r>
                        <w:r>
                          <w:rPr>
                            <w:rFonts w:ascii="ISOCPEUR" w:hAnsi="ISOCPEUR" w:cs="Arial"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ISOCPEUR" w:hAnsi="ISOCPEUR" w:cs="Arial"/>
                            <w:i/>
                            <w:sz w:val="16"/>
                            <w:szCs w:val="16"/>
                            <w:lang w:val="ru-RU"/>
                          </w:rPr>
                          <w:t>В.В.</w:t>
                        </w:r>
                      </w:p>
                      <w:p w14:paraId="2E6BFDB0" w14:textId="24837C80" w:rsidR="00B5509B" w:rsidRPr="00780C3F" w:rsidRDefault="00B5509B" w:rsidP="00B5509B">
                        <w:pPr>
                          <w:ind w:firstLine="0"/>
                          <w:rPr>
                            <w:rFonts w:ascii="ISOCPEUR" w:hAnsi="ISOCPEUR"/>
                            <w:sz w:val="24"/>
                            <w:szCs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38" o:spid="_x0000_s11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<v:rect id="Rectangle 239" o:spid="_x0000_s11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396A89DD" w14:textId="77777777" w:rsidR="00B5509B" w:rsidRPr="0098560D" w:rsidRDefault="00B5509B" w:rsidP="00B5509B">
                        <w:pPr>
                          <w:pStyle w:val="a8"/>
                          <w:rPr>
                            <w:sz w:val="18"/>
                          </w:rPr>
                        </w:pPr>
                        <w:r w:rsidRPr="0098560D">
                          <w:rPr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240" o:spid="_x0000_s11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14:paraId="01CB973B" w14:textId="77777777" w:rsidR="005C45E4" w:rsidRPr="00706C07" w:rsidRDefault="005C45E4" w:rsidP="005C45E4">
                        <w:pPr>
                          <w:pStyle w:val="a8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Лінчук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Н.Л.</w:t>
                        </w:r>
                      </w:p>
                      <w:p w14:paraId="3FA74E93" w14:textId="5851403F" w:rsidR="00B5509B" w:rsidRPr="0098560D" w:rsidRDefault="00B5509B" w:rsidP="00B5509B">
                        <w:pPr>
                          <w:pStyle w:val="a8"/>
                          <w:rPr>
                            <w:rFonts w:cs="Courier New"/>
                            <w:sz w:val="16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241" o:spid="_x0000_s11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<v:rect id="Rectangle 242" o:spid="_x0000_s11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14:paraId="5450E03F" w14:textId="77777777" w:rsidR="00B5509B" w:rsidRPr="0098560D" w:rsidRDefault="00B5509B" w:rsidP="00B5509B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rFonts w:ascii="ISOCPEUR Cyr" w:hAnsi="ISOCPEUR Cyr"/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243" o:spid="_x0000_s11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14:paraId="4D08D19E" w14:textId="77777777" w:rsidR="00B5509B" w:rsidRDefault="00B5509B" w:rsidP="00B5509B">
                        <w:pPr>
                          <w:pStyle w:val="a8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244" o:spid="_x0000_s11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<v:rect id="Rectangle 245" o:spid="_x0000_s11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50F455F4" w14:textId="77777777" w:rsidR="00B5509B" w:rsidRPr="0098560D" w:rsidRDefault="007D4136" w:rsidP="00B5509B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rFonts w:ascii="ISOCPEUR Cyr" w:hAnsi="ISOCPEUR Cyr"/>
                            <w:sz w:val="18"/>
                          </w:rPr>
                          <w:t xml:space="preserve"> </w:t>
                        </w:r>
                        <w:r w:rsidR="00B5509B" w:rsidRPr="007D4136">
                          <w:rPr>
                            <w:sz w:val="18"/>
                          </w:rPr>
                          <w:t>Н. Контр</w:t>
                        </w:r>
                        <w:r w:rsidR="00B5509B">
                          <w:rPr>
                            <w:rFonts w:ascii="ISOCPEUR Cyr" w:hAnsi="ISOCPEUR Cy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46" o:spid="_x0000_s11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2E0D8EE0" w14:textId="77777777" w:rsidR="00B5509B" w:rsidRPr="001E365C" w:rsidRDefault="00B5509B" w:rsidP="00B5509B">
                        <w:pPr>
                          <w:pStyle w:val="a8"/>
                          <w:rPr>
                            <w:sz w:val="16"/>
                            <w:szCs w:val="18"/>
                          </w:rPr>
                        </w:pPr>
                        <w:r>
                          <w:rPr>
                            <w:sz w:val="16"/>
                            <w:szCs w:val="18"/>
                          </w:rPr>
                          <w:t>Сидор Р.М.</w:t>
                        </w:r>
                      </w:p>
                    </w:txbxContent>
                  </v:textbox>
                </v:rect>
              </v:group>
              <v:group id="Group 247" o:spid="_x0000_s11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<v:rect id="Rectangle 248" o:spid="_x0000_s11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  <v:textbox inset="1pt,1pt,1pt,1pt">
                    <w:txbxContent>
                      <w:p w14:paraId="7A9C34AB" w14:textId="77777777" w:rsidR="00B5509B" w:rsidRPr="007D4136" w:rsidRDefault="007D4136" w:rsidP="00B5509B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="00B5509B" w:rsidRPr="007D4136">
                          <w:rPr>
                            <w:sz w:val="18"/>
                          </w:rPr>
                          <w:t>Затверд.</w:t>
                        </w:r>
                      </w:p>
                    </w:txbxContent>
                  </v:textbox>
                </v:rect>
                <v:rect id="Rectangle 249" o:spid="_x0000_s11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14:paraId="14E4CD2E" w14:textId="77777777" w:rsidR="00B5509B" w:rsidRPr="0098560D" w:rsidRDefault="007D4136" w:rsidP="00B5509B">
                        <w:pPr>
                          <w:pStyle w:val="a8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Лінчук</w:t>
                        </w:r>
                        <w:r w:rsidR="00B5509B" w:rsidRPr="0098560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</w:rPr>
                          <w:t>Н</w:t>
                        </w:r>
                        <w:r w:rsidR="00B5509B" w:rsidRPr="0098560D">
                          <w:rPr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sz w:val="16"/>
                            <w:szCs w:val="16"/>
                          </w:rPr>
                          <w:t>Л</w:t>
                        </w:r>
                        <w:r w:rsidR="00B5509B" w:rsidRPr="0098560D"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250" o:spid="_x0000_s11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rect id="Rectangle 251" o:spid="_x0000_s118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" filled="f" stroked="f" strokeweight=".25pt">
                <v:textbox inset="1pt,1pt,1pt,1pt">
                  <w:txbxContent>
                    <w:p w14:paraId="42CD6AEB" w14:textId="77777777" w:rsidR="00267B7C" w:rsidRPr="00267B7C" w:rsidRDefault="00267B7C" w:rsidP="00267B7C">
                      <w:pPr>
                        <w:ind w:firstLine="0"/>
                        <w:jc w:val="center"/>
                        <w:rPr>
                          <w:rFonts w:ascii="ISOCPEUR" w:hAnsi="ISOCPEUR"/>
                          <w:i/>
                          <w:iCs/>
                          <w:sz w:val="22"/>
                        </w:rPr>
                      </w:pPr>
                      <w:r>
                        <w:rPr>
                          <w:rFonts w:ascii="ISOCPEUR" w:hAnsi="ISOCPEUR" w:cs="Calibri"/>
                          <w:i/>
                          <w:iCs/>
                          <w:sz w:val="22"/>
                          <w:lang w:val="ru-RU"/>
                        </w:rPr>
                        <w:t>Компан</w:t>
                      </w:r>
                      <w:r>
                        <w:rPr>
                          <w:rFonts w:ascii="ISOCPEUR" w:hAnsi="ISOCPEUR" w:cs="Calibri"/>
                          <w:i/>
                          <w:iCs/>
                          <w:sz w:val="22"/>
                        </w:rPr>
                        <w:t>ія таксі</w:t>
                      </w:r>
                    </w:p>
                    <w:p w14:paraId="3C3F9D3E" w14:textId="77777777" w:rsidR="00B5509B" w:rsidRPr="0098560D" w:rsidRDefault="00B5509B" w:rsidP="0098560D">
                      <w:pPr>
                        <w:ind w:firstLine="0"/>
                        <w:jc w:val="center"/>
                        <w:rPr>
                          <w:rFonts w:ascii="ISOCPEUR" w:hAnsi="ISOCPEUR"/>
                          <w:i/>
                          <w:iCs/>
                          <w:sz w:val="20"/>
                          <w:szCs w:val="20"/>
                        </w:rPr>
                      </w:pPr>
                      <w:r w:rsidRPr="0098560D">
                        <w:rPr>
                          <w:rFonts w:ascii="ISOCPEUR" w:hAnsi="ISOCPEUR"/>
                          <w:i/>
                          <w:iCs/>
                          <w:sz w:val="20"/>
                          <w:szCs w:val="20"/>
                        </w:rPr>
                        <w:t xml:space="preserve">Додаток </w:t>
                      </w:r>
                      <w:r w:rsidR="00F02EBC" w:rsidRPr="00CA7A19">
                        <w:rPr>
                          <w:rFonts w:ascii="ISOCPEUR" w:hAnsi="ISOCPEUR"/>
                          <w:i/>
                          <w:iCs/>
                          <w:sz w:val="20"/>
                          <w:szCs w:val="20"/>
                        </w:rPr>
                        <w:t>1</w:t>
                      </w:r>
                      <w:r w:rsidRPr="00CA7A19">
                        <w:rPr>
                          <w:rFonts w:ascii="ISOCPEUR" w:hAnsi="ISOCPEUR"/>
                          <w:i/>
                          <w:iCs/>
                          <w:sz w:val="20"/>
                          <w:szCs w:val="20"/>
                        </w:rPr>
                        <w:t>.</w:t>
                      </w:r>
                      <w:r w:rsidR="00F02EBC" w:rsidRPr="0098560D">
                        <w:rPr>
                          <w:rFonts w:ascii="ISOCPEUR" w:hAnsi="ISOCPEUR"/>
                          <w:i/>
                          <w:iCs/>
                          <w:sz w:val="20"/>
                          <w:szCs w:val="20"/>
                        </w:rPr>
                        <w:t xml:space="preserve"> Структурна схема даних</w:t>
                      </w:r>
                      <w:r w:rsidRPr="0098560D">
                        <w:rPr>
                          <w:rFonts w:ascii="ISOCPEUR" w:hAnsi="ISOCPEUR"/>
                          <w:i/>
                          <w:iCs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ect>
              <v:line id="Line 252" o:spid="_x0000_s11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<v:line id="Line 253" o:spid="_x0000_s11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Line 254" o:spid="_x0000_s11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<v:rect id="Rectangle 255" o:spid="_x0000_s11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<v:textbox inset="1pt,1pt,1pt,1pt">
                  <w:txbxContent>
                    <w:p w14:paraId="24A68B75" w14:textId="77777777" w:rsidR="00B5509B" w:rsidRPr="0098560D" w:rsidRDefault="00B5509B" w:rsidP="00B5509B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256" o:spid="_x0000_s11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14:paraId="655FDDAD" w14:textId="77777777" w:rsidR="00B5509B" w:rsidRPr="0098560D" w:rsidRDefault="00B5509B" w:rsidP="00B5509B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257" o:spid="_x0000_s11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7F7B31A7" w14:textId="24CD5376" w:rsidR="00B5509B" w:rsidRPr="00BA7E7D" w:rsidRDefault="00BA7E7D" w:rsidP="00B5509B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70</w:t>
                      </w:r>
                    </w:p>
                  </w:txbxContent>
                </v:textbox>
              </v:rect>
              <v:line id="Line 258" o:spid="_x0000_s11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Line 259" o:spid="_x0000_s11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rect id="Rectangle 260" o:spid="_x0000_s11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<v:textbox inset="1pt,1pt,1pt,1pt">
                  <w:txbxContent>
                    <w:p w14:paraId="34DA7A01" w14:textId="77777777" w:rsidR="00B5509B" w:rsidRPr="0098560D" w:rsidRDefault="00B5509B" w:rsidP="00B5509B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 w:rsidRPr="0098560D">
                        <w:rPr>
                          <w:sz w:val="24"/>
                        </w:rPr>
                        <w:t>ПГФК ДВНЗ  «</w:t>
                      </w:r>
                      <w:r w:rsidRPr="0098560D">
                        <w:rPr>
                          <w:sz w:val="24"/>
                          <w:lang w:val="ru-RU"/>
                        </w:rPr>
                        <w:t>УжНУ»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EB185" w14:textId="77777777" w:rsidR="00256719" w:rsidRPr="00D02BC7" w:rsidRDefault="00F02EBC" w:rsidP="00D02BC7">
    <w:pPr>
      <w:pStyle w:val="a6"/>
      <w:ind w:firstLine="0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1552" behindDoc="0" locked="1" layoutInCell="1" allowOverlap="1" wp14:anchorId="40A6DCF2" wp14:editId="5C76F5F8">
              <wp:simplePos x="0" y="0"/>
              <wp:positionH relativeFrom="margin">
                <wp:posOffset>-380365</wp:posOffset>
              </wp:positionH>
              <wp:positionV relativeFrom="page">
                <wp:posOffset>441325</wp:posOffset>
              </wp:positionV>
              <wp:extent cx="6591300" cy="9944100"/>
              <wp:effectExtent l="0" t="0" r="19050" b="38100"/>
              <wp:wrapNone/>
              <wp:docPr id="264" name="Group 3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1300" cy="9944100"/>
                        <a:chOff x="0" y="0"/>
                        <a:chExt cx="20000" cy="20000"/>
                      </a:xfrm>
                    </wpg:grpSpPr>
                    <wps:wsp>
                      <wps:cNvPr id="265" name="Rectangle 31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6" name="Line 31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7" name="Line 31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Line 31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9" name="Line 31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0" name="Line 31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1" name="Line 31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2" name="Line 31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3" name="Line 32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4" name="Line 32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5" name="Line 32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" name="Rectangle 32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611DF9" w14:textId="77777777" w:rsidR="00F02EBC" w:rsidRPr="0098560D" w:rsidRDefault="00F02EBC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32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F1C1EB" w14:textId="77777777" w:rsidR="00F02EBC" w:rsidRDefault="00F02EBC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Арк</w:t>
                            </w:r>
                            <w:r>
                              <w:rPr>
                                <w:rFonts w:ascii="ISOCPEUR Cyr" w:hAnsi="ISOCPEUR Cyr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32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0BF115" w14:textId="77777777" w:rsidR="00F02EBC" w:rsidRPr="0098560D" w:rsidRDefault="00F02EBC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32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52B496" w14:textId="77777777" w:rsidR="00F02EBC" w:rsidRPr="0098560D" w:rsidRDefault="00F02EBC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32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4C62A" w14:textId="77777777" w:rsidR="00F02EBC" w:rsidRDefault="00F02EBC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32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0D665F" w14:textId="77777777" w:rsidR="00F02EBC" w:rsidRPr="0098560D" w:rsidRDefault="00F02EBC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329"/>
                      <wps:cNvSpPr>
                        <a:spLocks noChangeArrowheads="1"/>
                      </wps:cNvSpPr>
                      <wps:spPr bwMode="auto">
                        <a:xfrm>
                          <a:off x="18949" y="19297"/>
                          <a:ext cx="1001" cy="6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3BF487" w14:textId="77777777" w:rsidR="00F02EBC" w:rsidRPr="0089731E" w:rsidRDefault="00000000" w:rsidP="00F02EBC">
                            <w:pPr>
                              <w:pStyle w:val="a8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-1496409081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Content>
                                <w:r w:rsidR="00F02EBC" w:rsidRPr="0089731E"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="00F02EBC" w:rsidRPr="0089731E">
                                  <w:rPr>
                                    <w:sz w:val="22"/>
                                    <w:szCs w:val="22"/>
                                  </w:rPr>
                                  <w:instrText xml:space="preserve"> PAGE   \* MERGEFORMAT </w:instrText>
                                </w:r>
                                <w:r w:rsidR="00F02EBC" w:rsidRPr="0089731E"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F02EBC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9</w:t>
                                </w:r>
                                <w:r w:rsidR="00F02EBC" w:rsidRPr="0089731E">
                                  <w:rPr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</w:sdtContent>
                            </w:sdt>
                            <w:r w:rsidR="00F02EBC" w:rsidRPr="0089731E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F02EBC" w:rsidRPr="0089731E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="00F02EBC" w:rsidRPr="0089731E">
                              <w:rPr>
                                <w:sz w:val="22"/>
                                <w:szCs w:val="22"/>
                              </w:rPr>
                              <w:instrText xml:space="preserve"> {={PAGE}} \* MERGEFORMAT </w:instrText>
                            </w:r>
                            <w:r w:rsidR="00F02EBC" w:rsidRPr="0089731E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83" name="Rectangle 33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075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38C70D" w14:textId="35B55FDC" w:rsidR="00F02EBC" w:rsidRPr="00F02EBC" w:rsidRDefault="00F02EBC" w:rsidP="00F02EBC">
                            <w:pPr>
                              <w:pStyle w:val="a8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32B48">
                              <w:rPr>
                                <w:color w:val="000000" w:themeColor="text1"/>
                                <w:lang w:val="ru-RU"/>
                              </w:rPr>
                              <w:t>НП.</w:t>
                            </w:r>
                            <w:r w:rsidR="00DE3F15" w:rsidRPr="00DE3F15">
                              <w:rPr>
                                <w:szCs w:val="28"/>
                              </w:rPr>
                              <w:t xml:space="preserve"> </w:t>
                            </w:r>
                            <w:r w:rsidR="00AB1DA6">
                              <w:rPr>
                                <w:szCs w:val="28"/>
                                <w:lang w:val="ru-RU"/>
                              </w:rPr>
                              <w:t>253116</w:t>
                            </w: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="007D4136">
                              <w:rPr>
                                <w:color w:val="000000" w:themeColor="text1"/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</w:rPr>
                              <w:t>.000.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0A6DCF2" id="_x0000_s1196" style="position:absolute;left:0;text-align:left;margin-left:-29.95pt;margin-top:34.75pt;width:519pt;height:783pt;z-index:251671552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">
              <v:rect id="Rectangle 312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" filled="f" strokeweight="2pt"/>
              <v:line id="Line 313" o:spid="_x0000_s1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<v:line id="Line 314" o:spid="_x0000_s1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315" o:spid="_x0000_s1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316" o:spid="_x0000_s1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317" o:spid="_x0000_s1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318" o:spid="_x0000_s1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319" o:spid="_x0000_s1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320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oR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CTMSoRxQAAANwAAAAP&#10;AAAAAAAAAAAAAAAAAAcCAABkcnMvZG93bnJldi54bWxQSwUGAAAAAAMAAwC3AAAA+QIAAAAA&#10;" strokeweight="1pt"/>
              <v:line id="Line 321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322" o:spid="_x0000_s1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Bf+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BzlBf+xQAAANwAAAAP&#10;AAAAAAAAAAAAAAAAAAcCAABkcnMvZG93bnJldi54bWxQSwUGAAAAAAMAAwC3AAAA+QIAAAAA&#10;" strokeweight="1pt"/>
              <v:rect id="Rectangle 323" o:spid="_x0000_s1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2C611DF9" w14:textId="77777777" w:rsidR="00F02EBC" w:rsidRPr="0098560D" w:rsidRDefault="00F02EBC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324" o:spid="_x0000_s1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18F1C1EB" w14:textId="77777777" w:rsidR="00F02EBC" w:rsidRDefault="00F02EBC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Арк</w:t>
                      </w:r>
                      <w:r>
                        <w:rPr>
                          <w:rFonts w:ascii="ISOCPEUR Cyr" w:hAnsi="ISOCPEUR Cyr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25" o:spid="_x0000_s1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2A0BF115" w14:textId="77777777" w:rsidR="00F02EBC" w:rsidRPr="0098560D" w:rsidRDefault="00F02EBC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26" o:spid="_x0000_s1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6F52B496" w14:textId="77777777" w:rsidR="00F02EBC" w:rsidRPr="0098560D" w:rsidRDefault="00F02EBC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327" o:spid="_x0000_s1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7DD4C62A" w14:textId="77777777" w:rsidR="00F02EBC" w:rsidRDefault="00F02EBC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28" o:spid="_x0000_s1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690D665F" w14:textId="77777777" w:rsidR="00F02EBC" w:rsidRPr="0098560D" w:rsidRDefault="00F02EBC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329" o:spid="_x0000_s1214" style="position:absolute;left:18949;top:19297;width:1001;height:6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" filled="f" stroked="f" strokeweight=".25pt">
                <v:textbox inset="1pt,1pt,1pt,1pt">
                  <w:txbxContent>
                    <w:p w14:paraId="743BF487" w14:textId="77777777" w:rsidR="00F02EBC" w:rsidRPr="0089731E" w:rsidRDefault="00000000" w:rsidP="00F02EBC">
                      <w:pPr>
                        <w:pStyle w:val="a8"/>
                        <w:jc w:val="center"/>
                        <w:rPr>
                          <w:sz w:val="22"/>
                          <w:szCs w:val="22"/>
                        </w:rPr>
                      </w:pPr>
                      <w:sdt>
                        <w:sdtPr>
                          <w:rPr>
                            <w:sz w:val="22"/>
                            <w:szCs w:val="22"/>
                          </w:rPr>
                          <w:id w:val="-1496409081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r w:rsidR="00F02EBC" w:rsidRPr="0089731E"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 w:rsidR="00F02EBC" w:rsidRPr="0089731E">
                            <w:rPr>
                              <w:sz w:val="22"/>
                              <w:szCs w:val="22"/>
                            </w:rPr>
                            <w:instrText xml:space="preserve"> PAGE   \* MERGEFORMAT </w:instrText>
                          </w:r>
                          <w:r w:rsidR="00F02EBC" w:rsidRPr="0089731E"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F02EBC">
                            <w:rPr>
                              <w:noProof/>
                              <w:sz w:val="22"/>
                              <w:szCs w:val="22"/>
                            </w:rPr>
                            <w:t>9</w:t>
                          </w:r>
                          <w:r w:rsidR="00F02EBC" w:rsidRPr="0089731E">
                            <w:rPr>
                              <w:sz w:val="22"/>
                              <w:szCs w:val="22"/>
                            </w:rPr>
                            <w:fldChar w:fldCharType="end"/>
                          </w:r>
                        </w:sdtContent>
                      </w:sdt>
                      <w:r w:rsidR="00F02EBC" w:rsidRPr="0089731E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F02EBC" w:rsidRPr="0089731E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F02EBC" w:rsidRPr="0089731E">
                        <w:rPr>
                          <w:sz w:val="22"/>
                          <w:szCs w:val="22"/>
                        </w:rPr>
                        <w:instrText xml:space="preserve"> {={PAGE}} \* MERGEFORMAT </w:instrText>
                      </w:r>
                      <w:r w:rsidR="00F02EBC" w:rsidRPr="0089731E">
                        <w:rPr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330" o:spid="_x0000_s1215" style="position:absolute;left:7745;top:18977;width:11075;height: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" filled="f" stroked="f" strokeweight=".25pt">
                <v:textbox inset="1pt,1pt,1pt,1pt">
                  <w:txbxContent>
                    <w:p w14:paraId="7438C70D" w14:textId="35B55FDC" w:rsidR="00F02EBC" w:rsidRPr="00F02EBC" w:rsidRDefault="00F02EBC" w:rsidP="00F02EBC">
                      <w:pPr>
                        <w:pStyle w:val="a8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732B48">
                        <w:rPr>
                          <w:color w:val="000000" w:themeColor="text1"/>
                          <w:lang w:val="ru-RU"/>
                        </w:rPr>
                        <w:t>НП.</w:t>
                      </w:r>
                      <w:r w:rsidR="00DE3F15" w:rsidRPr="00DE3F15">
                        <w:rPr>
                          <w:szCs w:val="28"/>
                        </w:rPr>
                        <w:t xml:space="preserve"> </w:t>
                      </w:r>
                      <w:r w:rsidR="00AB1DA6">
                        <w:rPr>
                          <w:szCs w:val="28"/>
                          <w:lang w:val="ru-RU"/>
                        </w:rPr>
                        <w:t>253116</w:t>
                      </w:r>
                      <w:r>
                        <w:rPr>
                          <w:color w:val="000000" w:themeColor="text1"/>
                          <w:lang w:val="ru-RU"/>
                        </w:rPr>
                        <w:t>.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  <w:r w:rsidR="007D4136">
                        <w:rPr>
                          <w:color w:val="000000" w:themeColor="text1"/>
                        </w:rPr>
                        <w:t>4</w:t>
                      </w:r>
                      <w:r>
                        <w:rPr>
                          <w:color w:val="000000" w:themeColor="text1"/>
                        </w:rPr>
                        <w:t>.000.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E1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AFF2B" w14:textId="77777777" w:rsidR="00F02EBC" w:rsidRPr="00D02BC7" w:rsidRDefault="00F02EBC" w:rsidP="00D02BC7">
    <w:pPr>
      <w:pStyle w:val="a6"/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1" layoutInCell="1" allowOverlap="1" wp14:anchorId="5AC724ED" wp14:editId="24E07F47">
              <wp:simplePos x="0" y="0"/>
              <wp:positionH relativeFrom="page">
                <wp:posOffset>676275</wp:posOffset>
              </wp:positionH>
              <wp:positionV relativeFrom="page">
                <wp:posOffset>454025</wp:posOffset>
              </wp:positionV>
              <wp:extent cx="6588760" cy="10058400"/>
              <wp:effectExtent l="0" t="0" r="21590" b="19050"/>
              <wp:wrapNone/>
              <wp:docPr id="344" name="Group 3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058400"/>
                        <a:chOff x="0" y="0"/>
                        <a:chExt cx="20000" cy="20000"/>
                      </a:xfrm>
                    </wpg:grpSpPr>
                    <wps:wsp>
                      <wps:cNvPr id="345" name="Rectangle 21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6" name="Line 21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7" name="Line 21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8" name="Line 21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9" name="Line 21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0" name="Line 21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1" name="Line 21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2" name="Line 21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3" name="Line 22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4" name="Line 22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5" name="Rectangle 22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F2AB77" w14:textId="77777777" w:rsidR="00F02EBC" w:rsidRPr="0098560D" w:rsidRDefault="00F02EBC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6" name="Rectangle 22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A60958" w14:textId="77777777" w:rsidR="00F02EBC" w:rsidRPr="0098560D" w:rsidRDefault="00F02EBC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7" name="Rectangle 22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6CAA3B" w14:textId="77777777" w:rsidR="00F02EBC" w:rsidRPr="0098560D" w:rsidRDefault="00F02EBC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8" name="Rectangle 22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775F9D" w14:textId="77777777" w:rsidR="00F02EBC" w:rsidRPr="0098560D" w:rsidRDefault="00F02EBC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9" name="Rectangle 22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36B1E1" w14:textId="77777777" w:rsidR="00F02EBC" w:rsidRPr="0098560D" w:rsidRDefault="00F02EBC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0" name="Rectangle 22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282C59" w14:textId="77777777" w:rsidR="00F02EBC" w:rsidRPr="0098560D" w:rsidRDefault="00F02EBC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1" name="Rectangle 22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B41800" w14:textId="033EE0A4" w:rsidR="00F02EBC" w:rsidRPr="00445D27" w:rsidRDefault="00CA7A19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2" name="Rectangle 22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511031" w14:textId="6D672CC5" w:rsidR="00F02EBC" w:rsidRPr="00445D27" w:rsidRDefault="00F02EBC" w:rsidP="00F02EBC">
                            <w:pPr>
                              <w:pStyle w:val="a8"/>
                              <w:jc w:val="center"/>
                            </w:pPr>
                            <w:r w:rsidRPr="001E35B4">
                              <w:rPr>
                                <w:color w:val="000000" w:themeColor="text1"/>
                                <w:lang w:val="ru-RU"/>
                              </w:rPr>
                              <w:t>НП.</w:t>
                            </w:r>
                            <w:r w:rsidR="00CA7A19" w:rsidRPr="00CA7A19">
                              <w:rPr>
                                <w:szCs w:val="28"/>
                              </w:rPr>
                              <w:t xml:space="preserve"> </w:t>
                            </w:r>
                            <w:r w:rsidR="00AB1DA6">
                              <w:rPr>
                                <w:szCs w:val="28"/>
                                <w:lang w:val="ru-RU"/>
                              </w:rPr>
                              <w:t>253116</w:t>
                            </w:r>
                            <w:r w:rsidRPr="00445D27">
                              <w:rPr>
                                <w:lang w:val="ru-RU"/>
                              </w:rPr>
                              <w:t>.</w:t>
                            </w:r>
                            <w:r w:rsidRPr="00445D27">
                              <w:rPr>
                                <w:color w:val="000000" w:themeColor="text1"/>
                                <w:lang w:val="ru-RU"/>
                              </w:rPr>
                              <w:t>2</w:t>
                            </w:r>
                            <w:r w:rsidR="007D4136"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445D27">
                              <w:rPr>
                                <w:color w:val="000000" w:themeColor="text1"/>
                                <w:lang w:val="ru-RU"/>
                              </w:rPr>
                              <w:t>.000.ПЗ</w:t>
                            </w:r>
                          </w:p>
                          <w:p w14:paraId="40E6CB9E" w14:textId="77777777" w:rsidR="00F02EBC" w:rsidRPr="00445D27" w:rsidRDefault="00F02EBC" w:rsidP="00F02EBC">
                            <w:pPr>
                              <w:pStyle w:val="a8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711E3F7E" w14:textId="77777777" w:rsidR="00F02EBC" w:rsidRPr="00445D27" w:rsidRDefault="00F02EBC" w:rsidP="00F02EB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3" name="Line 23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4" name="Line 23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5" name="Line 23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6" name="Line 23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7" name="Line 23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68" name="Group 23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69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5E68C7" w14:textId="77777777" w:rsidR="00F02EBC" w:rsidRPr="0098560D" w:rsidRDefault="00F02EBC" w:rsidP="00F02EBC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 w:rsidRPr="0098560D">
                                <w:rPr>
                                  <w:sz w:val="18"/>
                                </w:rPr>
                                <w:t xml:space="preserve"> Розроб.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0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B8B4A2" w14:textId="77777777" w:rsidR="00AB1DA6" w:rsidRPr="00DE3F15" w:rsidRDefault="00AB1DA6" w:rsidP="00AB1DA6">
                              <w:pPr>
                                <w:ind w:firstLine="0"/>
                                <w:jc w:val="left"/>
                                <w:rPr>
                                  <w:rFonts w:ascii="ISOCPEUR" w:hAnsi="ISOCPEUR" w:cs="Arial"/>
                                  <w:i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AB1DA6">
                                <w:rPr>
                                  <w:rFonts w:ascii="ISOCPEUR" w:hAnsi="ISOCPEUR" w:cs="Arial"/>
                                  <w:i/>
                                  <w:sz w:val="16"/>
                                  <w:szCs w:val="16"/>
                                </w:rPr>
                                <w:t>Вінтоняк</w:t>
                              </w:r>
                              <w:r>
                                <w:rPr>
                                  <w:rFonts w:ascii="ISOCPEUR" w:hAnsi="ISOCPEUR" w:cs="Arial"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Arial"/>
                                  <w:i/>
                                  <w:sz w:val="16"/>
                                  <w:szCs w:val="16"/>
                                  <w:lang w:val="ru-RU"/>
                                </w:rPr>
                                <w:t>В.В.</w:t>
                              </w:r>
                            </w:p>
                            <w:p w14:paraId="6B1EA138" w14:textId="748D8F20" w:rsidR="00F02EBC" w:rsidRPr="00780C3F" w:rsidRDefault="00F02EBC" w:rsidP="00F02EBC">
                              <w:pPr>
                                <w:spacing w:line="240" w:lineRule="auto"/>
                                <w:ind w:firstLine="0"/>
                                <w:rPr>
                                  <w:rFonts w:ascii="ISOCPEUR" w:hAnsi="ISOCPEUR"/>
                                  <w:i/>
                                  <w:iCs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1" name="Group 23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72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F3F448" w14:textId="77777777" w:rsidR="00F02EBC" w:rsidRPr="0098560D" w:rsidRDefault="00F02EBC" w:rsidP="00F02EBC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 w:rsidRPr="0098560D">
                                <w:rPr>
                                  <w:sz w:val="18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3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75592B" w14:textId="77777777" w:rsidR="005C45E4" w:rsidRPr="00706C07" w:rsidRDefault="005C45E4" w:rsidP="005C45E4">
                              <w:pPr>
                                <w:pStyle w:val="a8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Лінчук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Н.Л.</w:t>
                              </w:r>
                            </w:p>
                            <w:p w14:paraId="18390A51" w14:textId="56F2401A" w:rsidR="00F02EBC" w:rsidRPr="0098560D" w:rsidRDefault="00F02EBC" w:rsidP="00F02EBC">
                              <w:pPr>
                                <w:pStyle w:val="a8"/>
                                <w:rPr>
                                  <w:rFonts w:cs="Courier New"/>
                                  <w:sz w:val="16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4" name="Group 24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75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C52BDC" w14:textId="77777777" w:rsidR="00F02EBC" w:rsidRDefault="00F02EBC" w:rsidP="00F02EBC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ISOCPEUR Cyr" w:hAnsi="ISOCPEUR Cyr"/>
                                  <w:sz w:val="18"/>
                                </w:rPr>
                                <w:t xml:space="preserve"> </w:t>
                              </w:r>
                              <w:r w:rsidRPr="0098560D">
                                <w:rPr>
                                  <w:sz w:val="18"/>
                                </w:rPr>
                                <w:t>Реценз</w:t>
                              </w:r>
                              <w:r>
                                <w:rPr>
                                  <w:rFonts w:ascii="ISOCPEUR Cyr" w:hAnsi="ISOCPEUR Cy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6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B3B96C" w14:textId="77777777" w:rsidR="00F02EBC" w:rsidRDefault="00F02EBC" w:rsidP="00F02EBC">
                              <w:pPr>
                                <w:pStyle w:val="a8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7" name="Group 24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78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B1E6F2" w14:textId="77777777" w:rsidR="00F02EBC" w:rsidRDefault="00F02EBC" w:rsidP="00F02EBC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 w:rsidRPr="007D4136">
                                <w:rPr>
                                  <w:sz w:val="18"/>
                                </w:rPr>
                                <w:t xml:space="preserve"> Н.</w:t>
                              </w:r>
                              <w:r>
                                <w:rPr>
                                  <w:rFonts w:ascii="ISOCPEUR Cyr" w:hAnsi="ISOCPEUR Cyr"/>
                                  <w:sz w:val="18"/>
                                </w:rPr>
                                <w:t xml:space="preserve"> </w:t>
                              </w:r>
                              <w:r w:rsidRPr="0098560D">
                                <w:rPr>
                                  <w:sz w:val="18"/>
                                </w:rPr>
                                <w:t>контр</w:t>
                              </w:r>
                              <w:r>
                                <w:rPr>
                                  <w:rFonts w:ascii="ISOCPEUR Cyr" w:hAnsi="ISOCPEUR Cy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9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17F6D6" w14:textId="77777777" w:rsidR="00F02EBC" w:rsidRPr="007D4136" w:rsidRDefault="00F02EBC" w:rsidP="00F02EBC">
                              <w:pPr>
                                <w:pStyle w:val="a8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D4136">
                                <w:rPr>
                                  <w:sz w:val="16"/>
                                  <w:szCs w:val="16"/>
                                </w:rPr>
                                <w:t>Сидор Р.М.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0" name="Group 24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1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28C3BE" w14:textId="77777777" w:rsidR="00F02EBC" w:rsidRDefault="00F02EBC" w:rsidP="00F02EBC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ISOCPEUR Cyr" w:hAnsi="ISOCPEUR Cyr"/>
                                  <w:sz w:val="18"/>
                                </w:rPr>
                                <w:t xml:space="preserve"> </w:t>
                              </w:r>
                              <w:r w:rsidRPr="0098560D">
                                <w:rPr>
                                  <w:sz w:val="18"/>
                                </w:rPr>
                                <w:t>Затверд</w:t>
                              </w:r>
                              <w:r>
                                <w:rPr>
                                  <w:rFonts w:ascii="ISOCPEUR Cyr" w:hAnsi="ISOCPEUR Cy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2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79B0BF" w14:textId="77777777" w:rsidR="00F02EBC" w:rsidRPr="0098560D" w:rsidRDefault="007D4136" w:rsidP="00F02EBC">
                              <w:pPr>
                                <w:pStyle w:val="a8"/>
                                <w:rPr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sz w:val="16"/>
                                  <w:szCs w:val="18"/>
                                </w:rPr>
                                <w:t>Лінчук</w:t>
                              </w:r>
                              <w:r w:rsidR="00F02EBC" w:rsidRPr="00445D27">
                                <w:rPr>
                                  <w:sz w:val="16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  <w:szCs w:val="18"/>
                                </w:rPr>
                                <w:t>Н</w:t>
                              </w:r>
                              <w:r w:rsidR="00F02EBC" w:rsidRPr="00445D27">
                                <w:rPr>
                                  <w:sz w:val="16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sz w:val="16"/>
                                  <w:szCs w:val="18"/>
                                </w:rPr>
                                <w:t>Л</w:t>
                              </w:r>
                              <w:r w:rsidR="00F02EBC" w:rsidRPr="00445D27">
                                <w:rPr>
                                  <w:sz w:val="16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83" name="Line 25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4" name="Rectangle 25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9FBCB" w14:textId="77777777" w:rsidR="00267B7C" w:rsidRPr="00267B7C" w:rsidRDefault="00267B7C" w:rsidP="00267B7C">
                            <w:pPr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22"/>
                              </w:rPr>
                            </w:pPr>
                            <w:r>
                              <w:rPr>
                                <w:rFonts w:ascii="ISOCPEUR" w:hAnsi="ISOCPEUR" w:cs="Calibri"/>
                                <w:i/>
                                <w:iCs/>
                                <w:sz w:val="22"/>
                                <w:lang w:val="ru-RU"/>
                              </w:rPr>
                              <w:t>Компан</w:t>
                            </w:r>
                            <w:r>
                              <w:rPr>
                                <w:rFonts w:ascii="ISOCPEUR" w:hAnsi="ISOCPEUR" w:cs="Calibri"/>
                                <w:i/>
                                <w:iCs/>
                                <w:sz w:val="22"/>
                              </w:rPr>
                              <w:t>ія таксі</w:t>
                            </w:r>
                          </w:p>
                          <w:p w14:paraId="5963F671" w14:textId="77777777" w:rsidR="00F02EBC" w:rsidRPr="0098560D" w:rsidRDefault="00F02EBC" w:rsidP="00F02EBC">
                            <w:pPr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8560D"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  <w:szCs w:val="20"/>
                              </w:rPr>
                              <w:t>Додаток 2. Документація до програмного коду</w:t>
                            </w:r>
                            <w:r w:rsidR="0062392B" w:rsidRPr="0098560D"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85" name="Line 25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6" name="Line 25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7" name="Line 25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8" name="Rectangle 25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37DA13" w14:textId="77777777" w:rsidR="00F02EBC" w:rsidRPr="0098560D" w:rsidRDefault="00F02EBC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9" name="Rectangle 25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14C7AC" w14:textId="77777777" w:rsidR="00F02EBC" w:rsidRPr="0098560D" w:rsidRDefault="00F02EBC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0" name="Rectangle 25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18E77A" w14:textId="3E00E0E2" w:rsidR="00F02EBC" w:rsidRPr="00BA7E7D" w:rsidRDefault="00BA7E7D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70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1" name="Line 25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2" name="Line 25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3" name="Rectangle 26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41304A" w14:textId="77777777" w:rsidR="00F02EBC" w:rsidRPr="0098560D" w:rsidRDefault="00F02EBC" w:rsidP="00F02EBC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98560D">
                              <w:rPr>
                                <w:sz w:val="24"/>
                              </w:rPr>
                              <w:t>ПГФК ДВНЗ «</w:t>
                            </w:r>
                            <w:r w:rsidRPr="0098560D">
                              <w:rPr>
                                <w:sz w:val="24"/>
                                <w:lang w:val="ru-RU"/>
                              </w:rPr>
                              <w:t>УжНУ»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C724ED" id="Group 344" o:spid="_x0000_s1216" style="position:absolute;left:0;text-align:left;margin-left:53.25pt;margin-top:35.75pt;width:518.8pt;height:11in;z-index:2516766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">
              <v:rect id="Rectangle 212" o:spid="_x0000_s12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" filled="f" strokeweight="2pt"/>
              <v:line id="Line 213" o:spid="_x0000_s121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M4a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yDa8z4QjI/T8AAAD//wMAUEsBAi0AFAAGAAgAAAAhANvh9svuAAAAhQEAABMAAAAAAAAAAAAA&#10;AAAAAAAAAFtDb250ZW50X1R5cGVzXS54bWxQSwECLQAUAAYACAAAACEAWvQsW78AAAAVAQAACwAA&#10;AAAAAAAAAAAAAAAfAQAAX3JlbHMvLnJlbHNQSwECLQAUAAYACAAAACEAv3jOGsMAAADcAAAADwAA&#10;AAAAAAAAAAAAAAAHAgAAZHJzL2Rvd25yZXYueG1sUEsFBgAAAAADAAMAtwAAAPcCAAAAAA==&#10;" strokeweight="2pt"/>
              <v:line id="Line 214" o:spid="_x0000_s121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GuB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5Rp+z4QjIPc/AAAA//8DAFBLAQItABQABgAIAAAAIQDb4fbL7gAAAIUBAAATAAAAAAAAAAAA&#10;AAAAAAAAAABbQ29udGVudF9UeXBlc10ueG1sUEsBAi0AFAAGAAgAAAAhAFr0LFu/AAAAFQEAAAsA&#10;AAAAAAAAAAAAAAAAHwEAAF9yZWxzLy5yZWxzUEsBAi0AFAAGAAgAAAAhANA0a4HEAAAA3AAAAA8A&#10;AAAAAAAAAAAAAAAABwIAAGRycy9kb3ducmV2LnhtbFBLBQYAAAAAAwADALcAAAD4AgAAAAA=&#10;" strokeweight="2pt"/>
              <v:line id="Line 215" o:spid="_x0000_s122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//z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W04&#10;E46AXH8BAAD//wMAUEsBAi0AFAAGAAgAAAAhANvh9svuAAAAhQEAABMAAAAAAAAAAAAAAAAAAAAA&#10;AFtDb250ZW50X1R5cGVzXS54bWxQSwECLQAUAAYACAAAACEAWvQsW78AAAAVAQAACwAAAAAAAAAA&#10;AAAAAAAfAQAAX3JlbHMvLnJlbHNQSwECLQAUAAYACAAAACEAoav/870AAADcAAAADwAAAAAAAAAA&#10;AAAAAAAHAgAAZHJzL2Rvd25yZXYueG1sUEsFBgAAAAADAAMAtwAAAPECAAAAAA==&#10;" strokeweight="2pt"/>
              <v:line id="Line 216" o:spid="_x0000_s122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1po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5QZ+z4QjIPc/AAAA//8DAFBLAQItABQABgAIAAAAIQDb4fbL7gAAAIUBAAATAAAAAAAAAAAA&#10;AAAAAAAAAABbQ29udGVudF9UeXBlc10ueG1sUEsBAi0AFAAGAAgAAAAhAFr0LFu/AAAAFQEAAAsA&#10;AAAAAAAAAAAAAAAAHwEAAF9yZWxzLy5yZWxzUEsBAi0AFAAGAAgAAAAhAM7nWmjEAAAA3AAAAA8A&#10;AAAAAAAAAAAAAAAABwIAAGRycy9kb3ducmV2LnhtbFBLBQYAAAAAAwADALcAAAD4AgAAAAA=&#10;" strokeweight="2pt"/>
              <v:line id="Line 217" o:spid="_x0000_s122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GU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2gRlKL0AAADcAAAADwAAAAAAAAAA&#10;AAAAAAAHAgAAZHJzL2Rvd25yZXYueG1sUEsFBgAAAAADAAMAtwAAAPECAAAAAA==&#10;" strokeweight="2pt"/>
              <v:line id="Line 218" o:spid="_x0000_s122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C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tUjAs8AAAADcAAAADwAAAAAA&#10;AAAAAAAAAAAHAgAAZHJzL2Rvd25yZXYueG1sUEsFBgAAAAADAAMAtwAAAPQCAAAAAA==&#10;" strokeweight="2pt"/>
              <v:line id="Line 219" o:spid="_x0000_s122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7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RZpexMAAAADcAAAADwAAAAAA&#10;AAAAAAAAAAAHAgAAZHJzL2Rvd25yZXYueG1sUEsFBgAAAAADAAMAtwAAAPQCAAAAAA==&#10;" strokeweight="2pt"/>
              <v:line id="Line 220" o:spid="_x0000_s12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Xns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" strokeweight="1pt"/>
              <v:line id="Line 221" o:spid="_x0000_s12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OGY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" strokeweight="1pt"/>
              <v:rect id="Rectangle 222" o:spid="_x0000_s122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uP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" filled="f" stroked="f" strokeweight=".25pt">
                <v:textbox inset="1pt,1pt,1pt,1pt">
                  <w:txbxContent>
                    <w:p w14:paraId="4AF2AB77" w14:textId="77777777" w:rsidR="00F02EBC" w:rsidRPr="0098560D" w:rsidRDefault="00F02EBC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223" o:spid="_x0000_s122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lX4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" filled="f" stroked="f" strokeweight=".25pt">
                <v:textbox inset="1pt,1pt,1pt,1pt">
                  <w:txbxContent>
                    <w:p w14:paraId="17A60958" w14:textId="77777777" w:rsidR="00F02EBC" w:rsidRPr="0098560D" w:rsidRDefault="00F02EBC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4" o:spid="_x0000_s122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vBj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Ygl/Z+IRkMUvAAAA//8DAFBLAQItABQABgAIAAAAIQDb4fbL7gAAAIUBAAATAAAAAAAAAAAA&#10;AAAAAAAAAABbQ29udGVudF9UeXBlc10ueG1sUEsBAi0AFAAGAAgAAAAhAFr0LFu/AAAAFQEAAAsA&#10;AAAAAAAAAAAAAAAAHwEAAF9yZWxzLy5yZWxzUEsBAi0AFAAGAAgAAAAhABXa8GPEAAAA3AAAAA8A&#10;AAAAAAAAAAAAAAAABwIAAGRycy9kb3ducmV2LnhtbFBLBQYAAAAAAwADALcAAAD4AgAAAAA=&#10;" filled="f" stroked="f" strokeweight=".25pt">
                <v:textbox inset="1pt,1pt,1pt,1pt">
                  <w:txbxContent>
                    <w:p w14:paraId="2B6CAA3B" w14:textId="77777777" w:rsidR="00F02EBC" w:rsidRPr="0098560D" w:rsidRDefault="00F02EBC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25" o:spid="_x0000_s123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WQR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e1&#10;8Uw8AnLzDwAA//8DAFBLAQItABQABgAIAAAAIQDb4fbL7gAAAIUBAAATAAAAAAAAAAAAAAAAAAAA&#10;AABbQ29udGVudF9UeXBlc10ueG1sUEsBAi0AFAAGAAgAAAAhAFr0LFu/AAAAFQEAAAsAAAAAAAAA&#10;AAAAAAAAHwEAAF9yZWxzLy5yZWxzUEsBAi0AFAAGAAgAAAAhAGRFZBG+AAAA3AAAAA8AAAAAAAAA&#10;AAAAAAAABwIAAGRycy9kb3ducmV2LnhtbFBLBQYAAAAAAwADALcAAADyAgAAAAA=&#10;" filled="f" stroked="f" strokeweight=".25pt">
                <v:textbox inset="1pt,1pt,1pt,1pt">
                  <w:txbxContent>
                    <w:p w14:paraId="4E775F9D" w14:textId="77777777" w:rsidR="00F02EBC" w:rsidRPr="0098560D" w:rsidRDefault="00F02EBC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26" o:spid="_x0000_s123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cGK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" filled="f" stroked="f" strokeweight=".25pt">
                <v:textbox inset="1pt,1pt,1pt,1pt">
                  <w:txbxContent>
                    <w:p w14:paraId="7E36B1E1" w14:textId="77777777" w:rsidR="00F02EBC" w:rsidRPr="0098560D" w:rsidRDefault="00F02EBC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27" o:spid="_x0000_s123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6Kq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+&#10;PBOPgNz8AwAA//8DAFBLAQItABQABgAIAAAAIQDb4fbL7gAAAIUBAAATAAAAAAAAAAAAAAAAAAAA&#10;AABbQ29udGVudF9UeXBlc10ueG1sUEsBAi0AFAAGAAgAAAAhAFr0LFu/AAAAFQEAAAsAAAAAAAAA&#10;AAAAAAAAHwEAAF9yZWxzLy5yZWxzUEsBAi0AFAAGAAgAAAAhAFRfoqq+AAAA3AAAAA8AAAAAAAAA&#10;AAAAAAAABwIAAGRycy9kb3ducmV2LnhtbFBLBQYAAAAAAwADALcAAADyAgAAAAA=&#10;" filled="f" stroked="f" strokeweight=".25pt">
                <v:textbox inset="1pt,1pt,1pt,1pt">
                  <w:txbxContent>
                    <w:p w14:paraId="72282C59" w14:textId="77777777" w:rsidR="00F02EBC" w:rsidRPr="0098560D" w:rsidRDefault="00F02EBC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8" o:spid="_x0000_s123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wcx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" filled="f" stroked="f" strokeweight=".25pt">
                <v:textbox inset="1pt,1pt,1pt,1pt">
                  <w:txbxContent>
                    <w:p w14:paraId="78B41800" w14:textId="033EE0A4" w:rsidR="00F02EBC" w:rsidRPr="00445D27" w:rsidRDefault="00CA7A19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34</w:t>
                      </w:r>
                    </w:p>
                  </w:txbxContent>
                </v:textbox>
              </v:rect>
              <v:rect id="Rectangle 229" o:spid="_x0000_s123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ZlG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6yDfyeiUdA7n8AAAD//wMAUEsBAi0AFAAGAAgAAAAhANvh9svuAAAAhQEAABMAAAAAAAAAAAAA&#10;AAAAAAAAAFtDb250ZW50X1R5cGVzXS54bWxQSwECLQAUAAYACAAAACEAWvQsW78AAAAVAQAACwAA&#10;AAAAAAAAAAAAAAAfAQAAX3JlbHMvLnJlbHNQSwECLQAUAAYACAAAACEAy8GZRsMAAADcAAAADwAA&#10;AAAAAAAAAAAAAAAHAgAAZHJzL2Rvd25yZXYueG1sUEsFBgAAAAADAAMAtwAAAPcCAAAAAA==&#10;" filled="f" stroked="f" strokeweight=".25pt">
                <v:textbox inset="1pt,1pt,1pt,1pt">
                  <w:txbxContent>
                    <w:p w14:paraId="00511031" w14:textId="6D672CC5" w:rsidR="00F02EBC" w:rsidRPr="00445D27" w:rsidRDefault="00F02EBC" w:rsidP="00F02EBC">
                      <w:pPr>
                        <w:pStyle w:val="a8"/>
                        <w:jc w:val="center"/>
                      </w:pPr>
                      <w:r w:rsidRPr="001E35B4">
                        <w:rPr>
                          <w:color w:val="000000" w:themeColor="text1"/>
                          <w:lang w:val="ru-RU"/>
                        </w:rPr>
                        <w:t>НП.</w:t>
                      </w:r>
                      <w:r w:rsidR="00CA7A19" w:rsidRPr="00CA7A19">
                        <w:rPr>
                          <w:szCs w:val="28"/>
                        </w:rPr>
                        <w:t xml:space="preserve"> </w:t>
                      </w:r>
                      <w:r w:rsidR="00AB1DA6">
                        <w:rPr>
                          <w:szCs w:val="28"/>
                          <w:lang w:val="ru-RU"/>
                        </w:rPr>
                        <w:t>253116</w:t>
                      </w:r>
                      <w:r w:rsidRPr="00445D27">
                        <w:rPr>
                          <w:lang w:val="ru-RU"/>
                        </w:rPr>
                        <w:t>.</w:t>
                      </w:r>
                      <w:r w:rsidRPr="00445D27">
                        <w:rPr>
                          <w:color w:val="000000" w:themeColor="text1"/>
                          <w:lang w:val="ru-RU"/>
                        </w:rPr>
                        <w:t>2</w:t>
                      </w:r>
                      <w:r w:rsidR="007D4136">
                        <w:rPr>
                          <w:color w:val="000000" w:themeColor="text1"/>
                        </w:rPr>
                        <w:t>4</w:t>
                      </w:r>
                      <w:r w:rsidRPr="00445D27">
                        <w:rPr>
                          <w:color w:val="000000" w:themeColor="text1"/>
                          <w:lang w:val="ru-RU"/>
                        </w:rPr>
                        <w:t>.000.ПЗ</w:t>
                      </w:r>
                    </w:p>
                    <w:p w14:paraId="40E6CB9E" w14:textId="77777777" w:rsidR="00F02EBC" w:rsidRPr="00445D27" w:rsidRDefault="00F02EBC" w:rsidP="00F02EBC">
                      <w:pPr>
                        <w:pStyle w:val="a8"/>
                        <w:jc w:val="center"/>
                        <w:rPr>
                          <w:lang w:val="ru-RU"/>
                        </w:rPr>
                      </w:pPr>
                    </w:p>
                    <w:p w14:paraId="711E3F7E" w14:textId="77777777" w:rsidR="00F02EBC" w:rsidRPr="00445D27" w:rsidRDefault="00F02EBC" w:rsidP="00F02EBC"/>
                  </w:txbxContent>
                </v:textbox>
              </v:rect>
              <v:line id="Line 230" o:spid="_x0000_s123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H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5Lox4sAAAADcAAAADwAAAAAA&#10;AAAAAAAAAAAHAgAAZHJzL2Rvd25yZXYueG1sUEsFBgAAAAADAAMAtwAAAPQCAAAAAA==&#10;" strokeweight="2pt"/>
              <v:line id="Line 231" o:spid="_x0000_s123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6mW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6Ca8z4QjI/T8AAAD//wMAUEsBAi0AFAAGAAgAAAAhANvh9svuAAAAhQEAABMAAAAAAAAAAAAA&#10;AAAAAAAAAFtDb250ZW50X1R5cGVzXS54bWxQSwECLQAUAAYACAAAACEAWvQsW78AAAAVAQAACwAA&#10;AAAAAAAAAAAAAAAfAQAAX3JlbHMvLnJlbHNQSwECLQAUAAYACAAAACEAa1OplsMAAADcAAAADwAA&#10;AAAAAAAAAAAAAAAHAgAAZHJzL2Rvd25yZXYueG1sUEsFBgAAAAADAAMAtwAAAPcCAAAAAA==&#10;" strokeweight="2pt"/>
              <v:line id="Line 232" o:spid="_x0000_s123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I6+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CArI6+xQAAANwAAAAP&#10;AAAAAAAAAAAAAAAAAAcCAABkcnMvZG93bnJldi54bWxQSwUGAAAAAAMAAwC3AAAA+QIAAAAA&#10;" strokeweight="1pt"/>
              <v:line id="Line 233" o:spid="_x0000_s123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" strokeweight="1pt"/>
              <v:line id="Line 234" o:spid="_x0000_s123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rVS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" strokeweight="1pt"/>
              <v:group id="Group 235" o:spid="_x0000_s124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0b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rA1nwhGQmz8AAAD//wMAUEsBAi0AFAAGAAgAAAAhANvh9svuAAAAhQEAABMAAAAAAAAAAAAA&#10;AAAAAAAAAFtDb250ZW50X1R5cGVzXS54bWxQSwECLQAUAAYACAAAACEAWvQsW78AAAAVAQAACwAA&#10;AAAAAAAAAAAAAAAfAQAAX3JlbHMvLnJlbHNQSwECLQAUAAYACAAAACEAxakdG8MAAADcAAAADwAA&#10;AAAAAAAAAAAAAAAHAgAAZHJzL2Rvd25yZXYueG1sUEsFBgAAAAADAAMAtwAAAPcCAAAAAA==&#10;">
                <v:rect id="Rectangle 236" o:spid="_x0000_s12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  <v:textbox inset="1pt,1pt,1pt,1pt">
                    <w:txbxContent>
                      <w:p w14:paraId="565E68C7" w14:textId="77777777" w:rsidR="00F02EBC" w:rsidRPr="0098560D" w:rsidRDefault="00F02EBC" w:rsidP="00F02EBC">
                        <w:pPr>
                          <w:pStyle w:val="a8"/>
                          <w:rPr>
                            <w:sz w:val="18"/>
                          </w:rPr>
                        </w:pPr>
                        <w:r w:rsidRPr="0098560D">
                          <w:rPr>
                            <w:sz w:val="18"/>
                          </w:rPr>
                          <w:t xml:space="preserve"> Розроб.</w:t>
                        </w:r>
                      </w:p>
                    </w:txbxContent>
                  </v:textbox>
                </v:rect>
                <v:rect id="Rectangle 237" o:spid="_x0000_s124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3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fnxTDwCcv8AAAD//wMAUEsBAi0AFAAGAAgAAAAhANvh9svuAAAAhQEAABMAAAAAAAAAAAAAAAAA&#10;AAAAAFtDb250ZW50X1R5cGVzXS54bWxQSwECLQAUAAYACAAAACEAWvQsW78AAAAVAQAACwAAAAAA&#10;AAAAAAAAAAAfAQAAX3JlbHMvLnJlbHNQSwECLQAUAAYACAAAACEA0YY0d8AAAADcAAAADwAAAAAA&#10;AAAAAAAAAAAHAgAAZHJzL2Rvd25yZXYueG1sUEsFBgAAAAADAAMAtwAAAPQCAAAAAA==&#10;" filled="f" stroked="f" strokeweight=".25pt">
                  <v:textbox inset="1pt,1pt,1pt,1pt">
                    <w:txbxContent>
                      <w:p w14:paraId="75B8B4A2" w14:textId="77777777" w:rsidR="00AB1DA6" w:rsidRPr="00DE3F15" w:rsidRDefault="00AB1DA6" w:rsidP="00AB1DA6">
                        <w:pPr>
                          <w:ind w:firstLine="0"/>
                          <w:jc w:val="left"/>
                          <w:rPr>
                            <w:rFonts w:ascii="ISOCPEUR" w:hAnsi="ISOCPEUR" w:cs="Arial"/>
                            <w:i/>
                            <w:sz w:val="16"/>
                            <w:szCs w:val="16"/>
                            <w:lang w:val="ru-RU"/>
                          </w:rPr>
                        </w:pPr>
                        <w:r w:rsidRPr="00AB1DA6">
                          <w:rPr>
                            <w:rFonts w:ascii="ISOCPEUR" w:hAnsi="ISOCPEUR" w:cs="Arial"/>
                            <w:i/>
                            <w:sz w:val="16"/>
                            <w:szCs w:val="16"/>
                          </w:rPr>
                          <w:t>Вінтоняк</w:t>
                        </w:r>
                        <w:r>
                          <w:rPr>
                            <w:rFonts w:ascii="ISOCPEUR" w:hAnsi="ISOCPEUR" w:cs="Arial"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ISOCPEUR" w:hAnsi="ISOCPEUR" w:cs="Arial"/>
                            <w:i/>
                            <w:sz w:val="16"/>
                            <w:szCs w:val="16"/>
                            <w:lang w:val="ru-RU"/>
                          </w:rPr>
                          <w:t>В.В.</w:t>
                        </w:r>
                      </w:p>
                      <w:p w14:paraId="6B1EA138" w14:textId="748D8F20" w:rsidR="00F02EBC" w:rsidRPr="00780C3F" w:rsidRDefault="00F02EBC" w:rsidP="00F02EBC">
                        <w:pPr>
                          <w:spacing w:line="240" w:lineRule="auto"/>
                          <w:ind w:firstLine="0"/>
                          <w:rPr>
                            <w:rFonts w:ascii="ISOCPEUR" w:hAnsi="ISOCPEUR"/>
                            <w:i/>
                            <w:iCs/>
                            <w:sz w:val="16"/>
                            <w:szCs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38" o:spid="_x0000_s124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<v:rect id="Rectangle 239" o:spid="_x0000_s12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  <v:textbox inset="1pt,1pt,1pt,1pt">
                    <w:txbxContent>
                      <w:p w14:paraId="71F3F448" w14:textId="77777777" w:rsidR="00F02EBC" w:rsidRPr="0098560D" w:rsidRDefault="00F02EBC" w:rsidP="00F02EBC">
                        <w:pPr>
                          <w:pStyle w:val="a8"/>
                          <w:rPr>
                            <w:sz w:val="18"/>
                          </w:rPr>
                        </w:pPr>
                        <w:r w:rsidRPr="0098560D">
                          <w:rPr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240" o:spid="_x0000_s124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oA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" filled="f" stroked="f" strokeweight=".25pt">
                  <v:textbox inset="1pt,1pt,1pt,1pt">
                    <w:txbxContent>
                      <w:p w14:paraId="7A75592B" w14:textId="77777777" w:rsidR="005C45E4" w:rsidRPr="00706C07" w:rsidRDefault="005C45E4" w:rsidP="005C45E4">
                        <w:pPr>
                          <w:pStyle w:val="a8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Лінчук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Н.Л.</w:t>
                        </w:r>
                      </w:p>
                      <w:p w14:paraId="18390A51" w14:textId="56F2401A" w:rsidR="00F02EBC" w:rsidRPr="0098560D" w:rsidRDefault="00F02EBC" w:rsidP="00F02EBC">
                        <w:pPr>
                          <w:pStyle w:val="a8"/>
                          <w:rPr>
                            <w:rFonts w:cs="Courier New"/>
                            <w:sz w:val="16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241" o:spid="_x0000_s124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HD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">
                <v:rect id="Rectangle 242" o:spid="_x0000_s124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Zfv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cgF/Z+IRkMUvAAAA//8DAFBLAQItABQABgAIAAAAIQDb4fbL7gAAAIUBAAATAAAAAAAAAAAA&#10;AAAAAAAAAABbQ29udGVudF9UeXBlc10ueG1sUEsBAi0AFAAGAAgAAAAhAFr0LFu/AAAAFQEAAAsA&#10;AAAAAAAAAAAAAAAAHwEAAF9yZWxzLy5yZWxzUEsBAi0AFAAGAAgAAAAhAMHxl+/EAAAA3AAAAA8A&#10;AAAAAAAAAAAAAAAABwIAAGRycy9kb3ducmV2LnhtbFBLBQYAAAAAAwADALcAAAD4AgAAAAA=&#10;" filled="f" stroked="f" strokeweight=".25pt">
                  <v:textbox inset="1pt,1pt,1pt,1pt">
                    <w:txbxContent>
                      <w:p w14:paraId="39C52BDC" w14:textId="77777777" w:rsidR="00F02EBC" w:rsidRDefault="00F02EBC" w:rsidP="00F02EBC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rFonts w:ascii="ISOCPEUR Cyr" w:hAnsi="ISOCPEUR Cyr"/>
                            <w:sz w:val="18"/>
                          </w:rPr>
                          <w:t xml:space="preserve"> </w:t>
                        </w:r>
                        <w:r w:rsidRPr="0098560D">
                          <w:rPr>
                            <w:sz w:val="18"/>
                          </w:rPr>
                          <w:t>Реценз</w:t>
                        </w:r>
                        <w:r>
                          <w:rPr>
                            <w:rFonts w:ascii="ISOCPEUR Cyr" w:hAnsi="ISOCPEUR Cy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43" o:spid="_x0000_s124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mY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" filled="f" stroked="f" strokeweight=".25pt">
                  <v:textbox inset="1pt,1pt,1pt,1pt">
                    <w:txbxContent>
                      <w:p w14:paraId="46B3B96C" w14:textId="77777777" w:rsidR="00F02EBC" w:rsidRDefault="00F02EBC" w:rsidP="00F02EBC">
                        <w:pPr>
                          <w:pStyle w:val="a8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244" o:spid="_x0000_s124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  <v:rect id="Rectangle 245" o:spid="_x0000_s12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hx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bXxTDwCcv8AAAD//wMAUEsBAi0AFAAGAAgAAAAhANvh9svuAAAAhQEAABMAAAAAAAAAAAAAAAAA&#10;AAAAAFtDb250ZW50X1R5cGVzXS54bWxQSwECLQAUAAYACAAAACEAWvQsW78AAAAVAQAACwAAAAAA&#10;AAAAAAAAAAAfAQAAX3JlbHMvLnJlbHNQSwECLQAUAAYACAAAACEAL/A4ccAAAADcAAAADwAAAAAA&#10;AAAAAAAAAAAHAgAAZHJzL2Rvd25yZXYueG1sUEsFBgAAAAADAAMAtwAAAPQCAAAAAA==&#10;" filled="f" stroked="f" strokeweight=".25pt">
                  <v:textbox inset="1pt,1pt,1pt,1pt">
                    <w:txbxContent>
                      <w:p w14:paraId="7BB1E6F2" w14:textId="77777777" w:rsidR="00F02EBC" w:rsidRDefault="00F02EBC" w:rsidP="00F02EBC">
                        <w:pPr>
                          <w:pStyle w:val="a8"/>
                          <w:rPr>
                            <w:sz w:val="18"/>
                          </w:rPr>
                        </w:pPr>
                        <w:r w:rsidRPr="007D4136">
                          <w:rPr>
                            <w:sz w:val="18"/>
                          </w:rPr>
                          <w:t xml:space="preserve"> Н.</w:t>
                        </w:r>
                        <w:r>
                          <w:rPr>
                            <w:rFonts w:ascii="ISOCPEUR Cyr" w:hAnsi="ISOCPEUR Cyr"/>
                            <w:sz w:val="18"/>
                          </w:rPr>
                          <w:t xml:space="preserve"> </w:t>
                        </w:r>
                        <w:r w:rsidRPr="0098560D">
                          <w:rPr>
                            <w:sz w:val="18"/>
                          </w:rPr>
                          <w:t>контр</w:t>
                        </w:r>
                        <w:r>
                          <w:rPr>
                            <w:rFonts w:ascii="ISOCPEUR Cyr" w:hAnsi="ISOCPEUR Cy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46" o:spid="_x0000_s12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J3q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" filled="f" stroked="f" strokeweight=".25pt">
                  <v:textbox inset="1pt,1pt,1pt,1pt">
                    <w:txbxContent>
                      <w:p w14:paraId="5917F6D6" w14:textId="77777777" w:rsidR="00F02EBC" w:rsidRPr="007D4136" w:rsidRDefault="00F02EBC" w:rsidP="00F02EBC">
                        <w:pPr>
                          <w:pStyle w:val="a8"/>
                          <w:rPr>
                            <w:sz w:val="16"/>
                            <w:szCs w:val="16"/>
                          </w:rPr>
                        </w:pPr>
                        <w:r w:rsidRPr="007D4136">
                          <w:rPr>
                            <w:sz w:val="16"/>
                            <w:szCs w:val="16"/>
                          </w:rPr>
                          <w:t>Сидор Р.М.</w:t>
                        </w:r>
                      </w:p>
                    </w:txbxContent>
                  </v:textbox>
                </v:rect>
              </v:group>
              <v:group id="Group 247" o:spid="_x0000_s125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/fn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">
                <v:rect id="Rectangle 248" o:spid="_x0000_s12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+HL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TqF95l4BOTmBQAA//8DAFBLAQItABQABgAIAAAAIQDb4fbL7gAAAIUBAAATAAAAAAAAAAAAAAAA&#10;AAAAAABbQ29udGVudF9UeXBlc10ueG1sUEsBAi0AFAAGAAgAAAAhAFr0LFu/AAAAFQEAAAsAAAAA&#10;AAAAAAAAAAAAHwEAAF9yZWxzLy5yZWxzUEsBAi0AFAAGAAgAAAAhAIsf4cvBAAAA3AAAAA8AAAAA&#10;AAAAAAAAAAAABwIAAGRycy9kb3ducmV2LnhtbFBLBQYAAAAAAwADALcAAAD1AgAAAAA=&#10;" filled="f" stroked="f" strokeweight=".25pt">
                  <v:textbox inset="1pt,1pt,1pt,1pt">
                    <w:txbxContent>
                      <w:p w14:paraId="5728C3BE" w14:textId="77777777" w:rsidR="00F02EBC" w:rsidRDefault="00F02EBC" w:rsidP="00F02EBC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rFonts w:ascii="ISOCPEUR Cyr" w:hAnsi="ISOCPEUR Cyr"/>
                            <w:sz w:val="18"/>
                          </w:rPr>
                          <w:t xml:space="preserve"> </w:t>
                        </w:r>
                        <w:r w:rsidRPr="0098560D">
                          <w:rPr>
                            <w:sz w:val="18"/>
                          </w:rPr>
                          <w:t>Затверд</w:t>
                        </w:r>
                        <w:r>
                          <w:rPr>
                            <w:rFonts w:ascii="ISOCPEUR Cyr" w:hAnsi="ISOCPEUR Cy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49" o:spid="_x0000_s12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X+8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bxlC/g/E4+AXF0BAAD//wMAUEsBAi0AFAAGAAgAAAAhANvh9svuAAAAhQEAABMAAAAAAAAAAAAA&#10;AAAAAAAAAFtDb250ZW50X1R5cGVzXS54bWxQSwECLQAUAAYACAAAACEAWvQsW78AAAAVAQAACwAA&#10;AAAAAAAAAAAAAAAfAQAAX3JlbHMvLnJlbHNQSwECLQAUAAYACAAAACEAe81/vMMAAADcAAAADwAA&#10;AAAAAAAAAAAAAAAHAgAAZHJzL2Rvd25yZXYueG1sUEsFBgAAAAADAAMAtwAAAPcCAAAAAA==&#10;" filled="f" stroked="f" strokeweight=".25pt">
                  <v:textbox inset="1pt,1pt,1pt,1pt">
                    <w:txbxContent>
                      <w:p w14:paraId="2279B0BF" w14:textId="77777777" w:rsidR="00F02EBC" w:rsidRPr="0098560D" w:rsidRDefault="007D4136" w:rsidP="00F02EBC">
                        <w:pPr>
                          <w:pStyle w:val="a8"/>
                          <w:rPr>
                            <w:sz w:val="16"/>
                            <w:szCs w:val="18"/>
                          </w:rPr>
                        </w:pPr>
                        <w:r>
                          <w:rPr>
                            <w:sz w:val="16"/>
                            <w:szCs w:val="18"/>
                          </w:rPr>
                          <w:t>Лінчук</w:t>
                        </w:r>
                        <w:r w:rsidR="00F02EBC" w:rsidRPr="00445D27">
                          <w:rPr>
                            <w:sz w:val="16"/>
                            <w:szCs w:val="18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8"/>
                          </w:rPr>
                          <w:t>Н</w:t>
                        </w:r>
                        <w:r w:rsidR="00F02EBC" w:rsidRPr="00445D27">
                          <w:rPr>
                            <w:sz w:val="16"/>
                            <w:szCs w:val="18"/>
                          </w:rPr>
                          <w:t>.</w:t>
                        </w:r>
                        <w:r>
                          <w:rPr>
                            <w:sz w:val="16"/>
                            <w:szCs w:val="18"/>
                          </w:rPr>
                          <w:t>Л</w:t>
                        </w:r>
                        <w:r w:rsidR="00F02EBC" w:rsidRPr="00445D27">
                          <w:rPr>
                            <w:sz w:val="16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250" o:spid="_x0000_s125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tcY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CXzPhCMgVx8AAAD//wMAUEsBAi0AFAAGAAgAAAAhANvh9svuAAAAhQEAABMAAAAAAAAAAAAAAAAA&#10;AAAAAFtDb250ZW50X1R5cGVzXS54bWxQSwECLQAUAAYACAAAACEAWvQsW78AAAAVAQAACwAAAAAA&#10;AAAAAAAAAAAfAQAAX3JlbHMvLnJlbHNQSwECLQAUAAYACAAAACEAVLbXGMAAAADcAAAADwAAAAAA&#10;AAAAAAAAAAAHAgAAZHJzL2Rvd25yZXYueG1sUEsFBgAAAAADAAMAtwAAAPQCAAAAAA==&#10;" strokeweight="2pt"/>
              <v:rect id="Rectangle 251" o:spid="_x0000_s125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" filled="f" stroked="f" strokeweight=".25pt">
                <v:textbox inset="1pt,1pt,1pt,1pt">
                  <w:txbxContent>
                    <w:p w14:paraId="3FC9FBCB" w14:textId="77777777" w:rsidR="00267B7C" w:rsidRPr="00267B7C" w:rsidRDefault="00267B7C" w:rsidP="00267B7C">
                      <w:pPr>
                        <w:ind w:firstLine="0"/>
                        <w:jc w:val="center"/>
                        <w:rPr>
                          <w:rFonts w:ascii="ISOCPEUR" w:hAnsi="ISOCPEUR"/>
                          <w:i/>
                          <w:iCs/>
                          <w:sz w:val="22"/>
                        </w:rPr>
                      </w:pPr>
                      <w:r>
                        <w:rPr>
                          <w:rFonts w:ascii="ISOCPEUR" w:hAnsi="ISOCPEUR" w:cs="Calibri"/>
                          <w:i/>
                          <w:iCs/>
                          <w:sz w:val="22"/>
                          <w:lang w:val="ru-RU"/>
                        </w:rPr>
                        <w:t>Компан</w:t>
                      </w:r>
                      <w:r>
                        <w:rPr>
                          <w:rFonts w:ascii="ISOCPEUR" w:hAnsi="ISOCPEUR" w:cs="Calibri"/>
                          <w:i/>
                          <w:iCs/>
                          <w:sz w:val="22"/>
                        </w:rPr>
                        <w:t>ія таксі</w:t>
                      </w:r>
                    </w:p>
                    <w:p w14:paraId="5963F671" w14:textId="77777777" w:rsidR="00F02EBC" w:rsidRPr="0098560D" w:rsidRDefault="00F02EBC" w:rsidP="00F02EBC">
                      <w:pPr>
                        <w:ind w:firstLine="0"/>
                        <w:jc w:val="center"/>
                        <w:rPr>
                          <w:rFonts w:ascii="ISOCPEUR" w:hAnsi="ISOCPEUR"/>
                          <w:i/>
                          <w:iCs/>
                          <w:sz w:val="20"/>
                          <w:szCs w:val="20"/>
                        </w:rPr>
                      </w:pPr>
                      <w:r w:rsidRPr="0098560D">
                        <w:rPr>
                          <w:rFonts w:ascii="ISOCPEUR" w:hAnsi="ISOCPEUR"/>
                          <w:i/>
                          <w:iCs/>
                          <w:sz w:val="20"/>
                          <w:szCs w:val="20"/>
                        </w:rPr>
                        <w:t>Додаток 2. Документація до програмного коду</w:t>
                      </w:r>
                      <w:r w:rsidR="0062392B" w:rsidRPr="0098560D">
                        <w:rPr>
                          <w:rFonts w:ascii="ISOCPEUR" w:hAnsi="ISOCPEUR"/>
                          <w:i/>
                          <w:iCs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ect>
              <v:line id="Line 252" o:spid="_x0000_s125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+r3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tBPq98AAAADcAAAADwAAAAAA&#10;AAAAAAAAAAAHAgAAZHJzL2Rvd25yZXYueG1sUEsFBgAAAAADAAMAtwAAAPQCAAAAAA==&#10;" strokeweight="2pt"/>
              <v:line id="Line 253" o:spid="_x0000_s125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XS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RMF0gMAAAADcAAAADwAAAAAA&#10;AAAAAAAAAAAHAgAAZHJzL2Rvd25yZXYueG1sUEsFBgAAAAADAAMAtwAAAPQCAAAAAA==&#10;" strokeweight="2pt"/>
              <v:line id="Line 254" o:spid="_x0000_s125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dEb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hs1vA6E46A3P8DAAD//wMAUEsBAi0AFAAGAAgAAAAhANvh9svuAAAAhQEAABMAAAAAAAAAAAAA&#10;AAAAAAAAAFtDb250ZW50X1R5cGVzXS54bWxQSwECLQAUAAYACAAAACEAWvQsW78AAAAVAQAACwAA&#10;AAAAAAAAAAAAAAAfAQAAX3JlbHMvLnJlbHNQSwECLQAUAAYACAAAACEAK43RG8MAAADcAAAADwAA&#10;AAAAAAAAAAAAAAAHAgAAZHJzL2Rvd25yZXYueG1sUEsFBgAAAAADAAMAtwAAAPcCAAAAAA==&#10;" strokeweight="2pt"/>
              <v:rect id="Rectangle 255" o:spid="_x0000_s126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UhW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LXpTDoCsr4DAAD//wMAUEsBAi0AFAAGAAgAAAAhANvh9svuAAAAhQEAABMAAAAAAAAAAAAAAAAA&#10;AAAAAFtDb250ZW50X1R5cGVzXS54bWxQSwECLQAUAAYACAAAACEAWvQsW78AAAAVAQAACwAAAAAA&#10;AAAAAAAAAAAfAQAAX3JlbHMvLnJlbHNQSwECLQAUAAYACAAAACEAGiVIVsAAAADcAAAADwAAAAAA&#10;AAAAAAAAAAAHAgAAZHJzL2Rvd25yZXYueG1sUEsFBgAAAAADAAMAtwAAAPQCAAAAAA==&#10;" filled="f" stroked="f" strokeweight=".25pt">
                <v:textbox inset="1pt,1pt,1pt,1pt">
                  <w:txbxContent>
                    <w:p w14:paraId="6837DA13" w14:textId="77777777" w:rsidR="00F02EBC" w:rsidRPr="0098560D" w:rsidRDefault="00F02EBC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256" o:spid="_x0000_s126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e3N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bqE95l4BOTmBQAA//8DAFBLAQItABQABgAIAAAAIQDb4fbL7gAAAIUBAAATAAAAAAAAAAAAAAAA&#10;AAAAAABbQ29udGVudF9UeXBlc10ueG1sUEsBAi0AFAAGAAgAAAAhAFr0LFu/AAAAFQEAAAsAAAAA&#10;AAAAAAAAAAAAHwEAAF9yZWxzLy5yZWxzUEsBAi0AFAAGAAgAAAAhAHVp7c3BAAAA3AAAAA8AAAAA&#10;AAAAAAAAAAAABwIAAGRycy9kb3ducmV2LnhtbFBLBQYAAAAAAwADALcAAAD1AgAAAAA=&#10;" filled="f" stroked="f" strokeweight=".25pt">
                <v:textbox inset="1pt,1pt,1pt,1pt">
                  <w:txbxContent>
                    <w:p w14:paraId="7C14C7AC" w14:textId="77777777" w:rsidR="00F02EBC" w:rsidRPr="0098560D" w:rsidRDefault="00F02EBC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257" o:spid="_x0000_s126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KN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" filled="f" stroked="f" strokeweight=".25pt">
                <v:textbox inset="1pt,1pt,1pt,1pt">
                  <w:txbxContent>
                    <w:p w14:paraId="7518E77A" w14:textId="3E00E0E2" w:rsidR="00F02EBC" w:rsidRPr="00BA7E7D" w:rsidRDefault="00BA7E7D" w:rsidP="00F02EBC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70</w:t>
                      </w:r>
                    </w:p>
                  </w:txbxContent>
                </v:textbox>
              </v:rect>
              <v:line id="Line 258" o:spid="_x0000_s126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viaxAAAANwAAAAPAAAAZHJzL2Rvd25yZXYueG1sRI/RagIx&#10;FETfC/2HcAu+1ewq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MpC+JrEAAAA3AAAAA8A&#10;AAAAAAAAAAAAAAAABwIAAGRycy9kb3ducmV2LnhtbFBLBQYAAAAAAwADALcAAAD4AgAAAAA=&#10;" strokeweight="1pt"/>
              <v:line id="Line 259" o:spid="_x0000_s126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" strokeweight="1pt"/>
              <v:rect id="Rectangle 260" o:spid="_x0000_s126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Ez6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l1N4nYlHQK6fAAAA//8DAFBLAQItABQABgAIAAAAIQDb4fbL7gAAAIUBAAATAAAAAAAAAAAAAAAA&#10;AAAAAABbQ29udGVudF9UeXBlc10ueG1sUEsBAi0AFAAGAAgAAAAhAFr0LFu/AAAAFQEAAAsAAAAA&#10;AAAAAAAAAAAAHwEAAF9yZWxzLy5yZWxzUEsBAi0AFAAGAAgAAAAhAJFYTPrBAAAA3AAAAA8AAAAA&#10;AAAAAAAAAAAABwIAAGRycy9kb3ducmV2LnhtbFBLBQYAAAAAAwADALcAAAD1AgAAAAA=&#10;" filled="f" stroked="f" strokeweight=".25pt">
                <v:textbox inset="1pt,1pt,1pt,1pt">
                  <w:txbxContent>
                    <w:p w14:paraId="4341304A" w14:textId="77777777" w:rsidR="00F02EBC" w:rsidRPr="0098560D" w:rsidRDefault="00F02EBC" w:rsidP="00F02EBC">
                      <w:pPr>
                        <w:pStyle w:val="a8"/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98560D">
                        <w:rPr>
                          <w:sz w:val="24"/>
                        </w:rPr>
                        <w:t>ПГФК ДВНЗ «</w:t>
                      </w:r>
                      <w:r w:rsidRPr="0098560D">
                        <w:rPr>
                          <w:sz w:val="24"/>
                          <w:lang w:val="ru-RU"/>
                        </w:rPr>
                        <w:t>УжНУ»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C0F8F" w14:textId="77777777" w:rsidR="00F02EBC" w:rsidRPr="00D02BC7" w:rsidRDefault="00F02EBC" w:rsidP="00D02BC7">
    <w:pPr>
      <w:pStyle w:val="a6"/>
      <w:ind w:firstLine="0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5648" behindDoc="0" locked="1" layoutInCell="1" allowOverlap="1" wp14:anchorId="537F7ED7" wp14:editId="5D31D2D9">
              <wp:simplePos x="0" y="0"/>
              <wp:positionH relativeFrom="margin">
                <wp:posOffset>-380365</wp:posOffset>
              </wp:positionH>
              <wp:positionV relativeFrom="page">
                <wp:posOffset>441325</wp:posOffset>
              </wp:positionV>
              <wp:extent cx="6591300" cy="9944100"/>
              <wp:effectExtent l="0" t="0" r="19050" b="38100"/>
              <wp:wrapNone/>
              <wp:docPr id="324" name="Group 3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1300" cy="9944100"/>
                        <a:chOff x="0" y="0"/>
                        <a:chExt cx="20000" cy="20000"/>
                      </a:xfrm>
                    </wpg:grpSpPr>
                    <wps:wsp>
                      <wps:cNvPr id="325" name="Rectangle 31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6" name="Line 31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7" name="Line 31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8" name="Line 31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9" name="Line 31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0" name="Line 31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1" name="Line 31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2" name="Line 31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3" name="Line 32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4" name="Line 32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5" name="Line 32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6" name="Rectangle 32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867A74" w14:textId="77777777" w:rsidR="00F02EBC" w:rsidRDefault="00F02EBC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ISOCPEUR Cyr" w:hAnsi="ISOCPEUR Cyr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7" name="Rectangle 32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9470F6" w14:textId="77777777" w:rsidR="00F02EBC" w:rsidRPr="0098560D" w:rsidRDefault="00F02EBC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8" name="Rectangle 32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24A479" w14:textId="77777777" w:rsidR="00F02EBC" w:rsidRPr="0098560D" w:rsidRDefault="00F02EBC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9" name="Rectangle 32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AD6324" w14:textId="77777777" w:rsidR="00F02EBC" w:rsidRDefault="00F02EBC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0" name="Rectangle 32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780FD" w14:textId="77777777" w:rsidR="00F02EBC" w:rsidRDefault="00F02EBC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1" name="Rectangle 32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A1CF75" w14:textId="77777777" w:rsidR="00F02EBC" w:rsidRDefault="00F02EBC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Арк</w:t>
                            </w:r>
                            <w:r>
                              <w:rPr>
                                <w:rFonts w:ascii="ISOCPEUR Cyr" w:hAnsi="ISOCPEUR Cyr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2" name="Rectangle 329"/>
                      <wps:cNvSpPr>
                        <a:spLocks noChangeArrowheads="1"/>
                      </wps:cNvSpPr>
                      <wps:spPr bwMode="auto">
                        <a:xfrm>
                          <a:off x="18949" y="19297"/>
                          <a:ext cx="1001" cy="6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CA28E8" w14:textId="77777777" w:rsidR="00F02EBC" w:rsidRPr="0089731E" w:rsidRDefault="00000000" w:rsidP="00F02EBC">
                            <w:pPr>
                              <w:pStyle w:val="a8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-621231602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Content>
                                <w:r w:rsidR="00F02EBC" w:rsidRPr="0089731E"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="00F02EBC" w:rsidRPr="0089731E">
                                  <w:rPr>
                                    <w:sz w:val="22"/>
                                    <w:szCs w:val="22"/>
                                  </w:rPr>
                                  <w:instrText xml:space="preserve"> PAGE   \* MERGEFORMAT </w:instrText>
                                </w:r>
                                <w:r w:rsidR="00F02EBC" w:rsidRPr="0089731E"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F02EBC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9</w:t>
                                </w:r>
                                <w:r w:rsidR="00F02EBC" w:rsidRPr="0089731E">
                                  <w:rPr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</w:sdtContent>
                            </w:sdt>
                            <w:r w:rsidR="00F02EBC" w:rsidRPr="0089731E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F02EBC" w:rsidRPr="0089731E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="00F02EBC" w:rsidRPr="0089731E">
                              <w:rPr>
                                <w:sz w:val="22"/>
                                <w:szCs w:val="22"/>
                              </w:rPr>
                              <w:instrText xml:space="preserve"> {={PAGE}} \* MERGEFORMAT </w:instrText>
                            </w:r>
                            <w:r w:rsidR="00F02EBC" w:rsidRPr="0089731E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43" name="Rectangle 33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075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D73EAB" w14:textId="2D628521" w:rsidR="00F02EBC" w:rsidRPr="00FD0038" w:rsidRDefault="00F02EBC" w:rsidP="00F02EBC">
                            <w:pPr>
                              <w:pStyle w:val="a8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32B48">
                              <w:rPr>
                                <w:color w:val="000000" w:themeColor="text1"/>
                                <w:lang w:val="ru-RU"/>
                              </w:rPr>
                              <w:t>НП.</w:t>
                            </w:r>
                            <w:r w:rsidR="00DE3F15" w:rsidRPr="00DE3F15">
                              <w:rPr>
                                <w:szCs w:val="28"/>
                              </w:rPr>
                              <w:t xml:space="preserve"> </w:t>
                            </w:r>
                            <w:r w:rsidR="00AB1DA6">
                              <w:rPr>
                                <w:szCs w:val="28"/>
                                <w:lang w:val="ru-RU"/>
                              </w:rPr>
                              <w:t>253116</w:t>
                            </w: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="007D4136">
                              <w:rPr>
                                <w:color w:val="000000" w:themeColor="text1"/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</w:rPr>
                              <w:t>.000.ПЗ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37F7ED7" id="_x0000_s1266" style="position:absolute;left:0;text-align:left;margin-left:-29.95pt;margin-top:34.75pt;width:519pt;height:783pt;z-index:251675648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">
              <v:rect id="Rectangle 312" o:spid="_x0000_s12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" filled="f" strokeweight="2pt"/>
              <v:line id="Line 313" o:spid="_x0000_s12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yu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GXzPhCMgVx8AAAD//wMAUEsBAi0AFAAGAAgAAAAhANvh9svuAAAAhQEAABMAAAAAAAAAAAAAAAAA&#10;AAAAAFtDb250ZW50X1R5cGVzXS54bWxQSwECLQAUAAYACAAAACEAWvQsW78AAAAVAQAACwAAAAAA&#10;AAAAAAAAAAAfAQAAX3JlbHMvLnJlbHNQSwECLQAUAAYACAAAACEAYqcrusAAAADcAAAADwAAAAAA&#10;AAAAAAAAAAAHAgAAZHJzL2Rvd25yZXYueG1sUEsFBgAAAAADAAMAtwAAAPQCAAAAAA==&#10;" strokeweight="2pt"/>
              <v:line id="Line 314" o:spid="_x0000_s12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44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A3rjiHEAAAA3AAAAA8A&#10;AAAAAAAAAAAAAAAABwIAAGRycy9kb3ducmV2LnhtbFBLBQYAAAAAAwADALcAAAD4AgAAAAA=&#10;" strokeweight="2pt"/>
              <v:line id="Line 315" o:spid="_x0000_s12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p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fHQaU70AAADcAAAADwAAAAAAAAAA&#10;AAAAAAAHAgAAZHJzL2Rvd25yZXYueG1sUEsFBgAAAAADAAMAtwAAAPECAAAAAA==&#10;" strokeweight="2pt"/>
              <v:line id="Line 316" o:spid="_x0000_s12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L/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iNfwdyYcAbl9AAAA//8DAFBLAQItABQABgAIAAAAIQDb4fbL7gAAAIUBAAATAAAAAAAAAAAA&#10;AAAAAAAAAABbQ29udGVudF9UeXBlc10ueG1sUEsBAi0AFAAGAAgAAAAhAFr0LFu/AAAAFQEAAAsA&#10;AAAAAAAAAAAAAAAAHwEAAF9yZWxzLy5yZWxzUEsBAi0AFAAGAAgAAAAhABM4v8jEAAAA3AAAAA8A&#10;AAAAAAAAAAAAAAAABwIAAGRycy9kb3ducmV2LnhtbFBLBQYAAAAAAwADALcAAAD4AgAAAAA=&#10;" strokeweight="2pt"/>
              <v:line id="Line 317" o:spid="_x0000_s12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4CI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B9uAiL0AAADcAAAADwAAAAAAAAAA&#10;AAAAAAAHAgAAZHJzL2Rvd25yZXYueG1sUEsFBgAAAAADAAMAtwAAAPECAAAAAA==&#10;" strokeweight="2pt"/>
              <v:line id="Line 318" o:spid="_x0000_s12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<v:line id="Line 319" o:spid="_x0000_s12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<v:line id="Line 320" o:spid="_x0000_s12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" strokeweight="1pt"/>
              <v:line id="Line 321" o:spid="_x0000_s12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<v:line id="Line 322" o:spid="_x0000_s12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6Gj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CTH6GjxQAAANwAAAAP&#10;AAAAAAAAAAAAAAAAAAcCAABkcnMvZG93bnJldi54bWxQSwUGAAAAAAMAAwC3AAAA+QIAAAAA&#10;" strokeweight="1pt"/>
              <v:rect id="Rectangle 323" o:spid="_x0000_s127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Y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dJrC80w8AnL1DwAA//8DAFBLAQItABQABgAIAAAAIQDb4fbL7gAAAIUBAAATAAAAAAAAAAAAAAAA&#10;AAAAAABbQ29udGVudF9UeXBlc10ueG1sUEsBAi0AFAAGAAgAAAAhAFr0LFu/AAAAFQEAAAsAAAAA&#10;AAAAAAAAAAAAHwEAAF9yZWxzLy5yZWxzUEsBAi0AFAAGAAgAAAAhAKdJsFjBAAAA3AAAAA8AAAAA&#10;AAAAAAAAAAAABwIAAGRycy9kb3ducmV2LnhtbFBLBQYAAAAAAwADALcAAAD1AgAAAAA=&#10;" filled="f" stroked="f" strokeweight=".25pt">
                <v:textbox inset="1pt,1pt,1pt,1pt">
                  <w:txbxContent>
                    <w:p w14:paraId="40867A74" w14:textId="77777777" w:rsidR="00F02EBC" w:rsidRDefault="00F02EBC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ISOCPEUR Cyr" w:hAnsi="ISOCPEUR Cyr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24" o:spid="_x0000_s127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RXD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" filled="f" stroked="f" strokeweight=".25pt">
                <v:textbox inset="1pt,1pt,1pt,1pt">
                  <w:txbxContent>
                    <w:p w14:paraId="6B9470F6" w14:textId="77777777" w:rsidR="00F02EBC" w:rsidRPr="0098560D" w:rsidRDefault="00F02EBC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325" o:spid="_x0000_s128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oGx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rXxTDwCsrwDAAD//wMAUEsBAi0AFAAGAAgAAAAhANvh9svuAAAAhQEAABMAAAAAAAAAAAAAAAAA&#10;AAAAAFtDb250ZW50X1R5cGVzXS54bWxQSwECLQAUAAYACAAAACEAWvQsW78AAAAVAQAACwAAAAAA&#10;AAAAAAAAAAAfAQAAX3JlbHMvLnJlbHNQSwECLQAUAAYACAAAACEAuZqBscAAAADcAAAADwAAAAAA&#10;AAAAAAAAAAAHAgAAZHJzL2Rvd25yZXYueG1sUEsFBgAAAAADAAMAtwAAAPQCAAAAAA==&#10;" filled="f" stroked="f" strokeweight=".25pt">
                <v:textbox inset="1pt,1pt,1pt,1pt">
                  <w:txbxContent>
                    <w:p w14:paraId="0124A479" w14:textId="77777777" w:rsidR="00F02EBC" w:rsidRPr="0098560D" w:rsidRDefault="00F02EBC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26" o:spid="_x0000_s128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iQq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p0t4nYlHQK6fAAAA//8DAFBLAQItABQABgAIAAAAIQDb4fbL7gAAAIUBAAATAAAAAAAAAAAAAAAA&#10;AAAAAABbQ29udGVudF9UeXBlc10ueG1sUEsBAi0AFAAGAAgAAAAhAFr0LFu/AAAAFQEAAAsAAAAA&#10;AAAAAAAAAAAAHwEAAF9yZWxzLy5yZWxzUEsBAi0AFAAGAAgAAAAhANbWJCrBAAAA3AAAAA8AAAAA&#10;AAAAAAAAAAAABwIAAGRycy9kb3ducmV2LnhtbFBLBQYAAAAAAwADALcAAAD1AgAAAAA=&#10;" filled="f" stroked="f" strokeweight=".25pt">
                <v:textbox inset="1pt,1pt,1pt,1pt">
                  <w:txbxContent>
                    <w:p w14:paraId="59AD6324" w14:textId="77777777" w:rsidR="00F02EBC" w:rsidRDefault="00F02EBC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327" o:spid="_x0000_s128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v7K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vx4Jh4BWf4CAAD//wMAUEsBAi0AFAAGAAgAAAAhANvh9svuAAAAhQEAABMAAAAAAAAAAAAAAAAA&#10;AAAAAFtDb250ZW50X1R5cGVzXS54bWxQSwECLQAUAAYACAAAACEAWvQsW78AAAAVAQAACwAAAAAA&#10;AAAAAAAAAAAfAQAAX3JlbHMvLnJlbHNQSwECLQAUAAYACAAAACEAH+r+ysAAAADcAAAADwAAAAAA&#10;AAAAAAAAAAAHAgAAZHJzL2Rvd25yZXYueG1sUEsFBgAAAAADAAMAtwAAAPQCAAAAAA==&#10;" filled="f" stroked="f" strokeweight=".25pt">
                <v:textbox inset="1pt,1pt,1pt,1pt">
                  <w:txbxContent>
                    <w:p w14:paraId="6F0780FD" w14:textId="77777777" w:rsidR="00F02EBC" w:rsidRDefault="00F02EBC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28" o:spid="_x0000_s128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<v:textbox inset="1pt,1pt,1pt,1pt">
                  <w:txbxContent>
                    <w:p w14:paraId="3EA1CF75" w14:textId="77777777" w:rsidR="00F02EBC" w:rsidRDefault="00F02EBC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Арк</w:t>
                      </w:r>
                      <w:r>
                        <w:rPr>
                          <w:rFonts w:ascii="ISOCPEUR Cyr" w:hAnsi="ISOCPEUR Cyr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29" o:spid="_x0000_s1284" style="position:absolute;left:18949;top:19297;width:1001;height:6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" filled="f" stroked="f" strokeweight=".25pt">
                <v:textbox inset="1pt,1pt,1pt,1pt">
                  <w:txbxContent>
                    <w:p w14:paraId="0DCA28E8" w14:textId="77777777" w:rsidR="00F02EBC" w:rsidRPr="0089731E" w:rsidRDefault="00000000" w:rsidP="00F02EBC">
                      <w:pPr>
                        <w:pStyle w:val="a8"/>
                        <w:jc w:val="center"/>
                        <w:rPr>
                          <w:sz w:val="22"/>
                          <w:szCs w:val="22"/>
                        </w:rPr>
                      </w:pPr>
                      <w:sdt>
                        <w:sdtPr>
                          <w:rPr>
                            <w:sz w:val="22"/>
                            <w:szCs w:val="22"/>
                          </w:rPr>
                          <w:id w:val="-621231602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r w:rsidR="00F02EBC" w:rsidRPr="0089731E"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 w:rsidR="00F02EBC" w:rsidRPr="0089731E">
                            <w:rPr>
                              <w:sz w:val="22"/>
                              <w:szCs w:val="22"/>
                            </w:rPr>
                            <w:instrText xml:space="preserve"> PAGE   \* MERGEFORMAT </w:instrText>
                          </w:r>
                          <w:r w:rsidR="00F02EBC" w:rsidRPr="0089731E"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F02EBC">
                            <w:rPr>
                              <w:noProof/>
                              <w:sz w:val="22"/>
                              <w:szCs w:val="22"/>
                            </w:rPr>
                            <w:t>9</w:t>
                          </w:r>
                          <w:r w:rsidR="00F02EBC" w:rsidRPr="0089731E">
                            <w:rPr>
                              <w:sz w:val="22"/>
                              <w:szCs w:val="22"/>
                            </w:rPr>
                            <w:fldChar w:fldCharType="end"/>
                          </w:r>
                        </w:sdtContent>
                      </w:sdt>
                      <w:r w:rsidR="00F02EBC" w:rsidRPr="0089731E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F02EBC" w:rsidRPr="0089731E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F02EBC" w:rsidRPr="0089731E">
                        <w:rPr>
                          <w:sz w:val="22"/>
                          <w:szCs w:val="22"/>
                        </w:rPr>
                        <w:instrText xml:space="preserve"> {={PAGE}} \* MERGEFORMAT </w:instrText>
                      </w:r>
                      <w:r w:rsidR="00F02EBC" w:rsidRPr="0089731E">
                        <w:rPr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330" o:spid="_x0000_s1285" style="position:absolute;left:7745;top:18977;width:11075;height: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" filled="f" stroked="f" strokeweight=".25pt">
                <v:textbox inset="1pt,1pt,1pt,1pt">
                  <w:txbxContent>
                    <w:p w14:paraId="75D73EAB" w14:textId="2D628521" w:rsidR="00F02EBC" w:rsidRPr="00FD0038" w:rsidRDefault="00F02EBC" w:rsidP="00F02EBC">
                      <w:pPr>
                        <w:pStyle w:val="a8"/>
                        <w:jc w:val="center"/>
                        <w:rPr>
                          <w:color w:val="000000" w:themeColor="text1"/>
                        </w:rPr>
                      </w:pPr>
                      <w:r w:rsidRPr="00732B48">
                        <w:rPr>
                          <w:color w:val="000000" w:themeColor="text1"/>
                          <w:lang w:val="ru-RU"/>
                        </w:rPr>
                        <w:t>НП.</w:t>
                      </w:r>
                      <w:r w:rsidR="00DE3F15" w:rsidRPr="00DE3F15">
                        <w:rPr>
                          <w:szCs w:val="28"/>
                        </w:rPr>
                        <w:t xml:space="preserve"> </w:t>
                      </w:r>
                      <w:r w:rsidR="00AB1DA6">
                        <w:rPr>
                          <w:szCs w:val="28"/>
                          <w:lang w:val="ru-RU"/>
                        </w:rPr>
                        <w:t>253116</w:t>
                      </w:r>
                      <w:r>
                        <w:rPr>
                          <w:color w:val="000000" w:themeColor="text1"/>
                          <w:lang w:val="ru-RU"/>
                        </w:rPr>
                        <w:t>.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  <w:r w:rsidR="007D4136">
                        <w:rPr>
                          <w:color w:val="000000" w:themeColor="text1"/>
                        </w:rPr>
                        <w:t>4</w:t>
                      </w:r>
                      <w:r>
                        <w:rPr>
                          <w:color w:val="000000" w:themeColor="text1"/>
                        </w:rPr>
                        <w:t>.000.ПЗ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41B07" w14:textId="77777777" w:rsidR="00466527" w:rsidRPr="00D02BC7" w:rsidRDefault="00466527" w:rsidP="00D02BC7">
    <w:pPr>
      <w:pStyle w:val="a6"/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1" layoutInCell="1" allowOverlap="1" wp14:anchorId="5B72B961" wp14:editId="5B3EA351">
              <wp:simplePos x="0" y="0"/>
              <wp:positionH relativeFrom="page">
                <wp:posOffset>676275</wp:posOffset>
              </wp:positionH>
              <wp:positionV relativeFrom="page">
                <wp:posOffset>393700</wp:posOffset>
              </wp:positionV>
              <wp:extent cx="6588760" cy="10013315"/>
              <wp:effectExtent l="0" t="0" r="21590" b="26035"/>
              <wp:wrapNone/>
              <wp:docPr id="434" name="Group 4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013315"/>
                        <a:chOff x="0" y="0"/>
                        <a:chExt cx="20000" cy="20000"/>
                      </a:xfrm>
                    </wpg:grpSpPr>
                    <wps:wsp>
                      <wps:cNvPr id="435" name="Rectangle 21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6" name="Line 21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7" name="Line 21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8" name="Line 21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9" name="Line 21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0" name="Line 21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1" name="Line 21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2" name="Line 21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Line 22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4" name="Line 22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5" name="Rectangle 22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00DA01" w14:textId="77777777" w:rsidR="00466527" w:rsidRDefault="00466527" w:rsidP="00466527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6" name="Rectangle 22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EED51A" w14:textId="77777777" w:rsidR="00466527" w:rsidRPr="0098560D" w:rsidRDefault="00466527" w:rsidP="0046652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7" name="Rectangle 22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1C01DD" w14:textId="77777777" w:rsidR="00466527" w:rsidRPr="0098560D" w:rsidRDefault="00466527" w:rsidP="0046652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8" name="Rectangle 22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5237B7" w14:textId="77777777" w:rsidR="00466527" w:rsidRPr="0098560D" w:rsidRDefault="00466527" w:rsidP="0046652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9" name="Rectangle 22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3A8AF0" w14:textId="77777777" w:rsidR="00466527" w:rsidRPr="0098560D" w:rsidRDefault="00466527" w:rsidP="0046652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0" name="Rectangle 22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AAD994" w14:textId="77777777" w:rsidR="00466527" w:rsidRPr="0098560D" w:rsidRDefault="00466527" w:rsidP="0046652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1" name="Rectangle 22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58A4FC" w14:textId="55248D24" w:rsidR="00466527" w:rsidRPr="0098560D" w:rsidRDefault="00417645" w:rsidP="0046652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2" name="Rectangle 22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9B9C11" w14:textId="29575BFB" w:rsidR="00466527" w:rsidRPr="00E42BE5" w:rsidRDefault="00466527" w:rsidP="00466527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Н</w:t>
                            </w: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П.</w:t>
                            </w:r>
                            <w:r w:rsidR="00CA7A19" w:rsidRPr="00CA7A19">
                              <w:rPr>
                                <w:szCs w:val="28"/>
                              </w:rPr>
                              <w:t xml:space="preserve"> </w:t>
                            </w:r>
                            <w:r w:rsidR="00AB1DA6">
                              <w:rPr>
                                <w:szCs w:val="28"/>
                                <w:lang w:val="ru-RU"/>
                              </w:rPr>
                              <w:t>253116</w:t>
                            </w:r>
                            <w:r w:rsidR="00CA7A19">
                              <w:rPr>
                                <w:color w:val="000000" w:themeColor="text1"/>
                                <w:lang w:val="ru-RU"/>
                              </w:rPr>
                              <w:t>.</w:t>
                            </w:r>
                            <w:r w:rsidR="00CA7A19">
                              <w:rPr>
                                <w:color w:val="000000" w:themeColor="text1"/>
                              </w:rPr>
                              <w:t>24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.</w:t>
                            </w:r>
                            <w:r w:rsidRPr="00BF1603">
                              <w:rPr>
                                <w:color w:val="000000" w:themeColor="text1"/>
                                <w:lang w:val="ru-RU"/>
                              </w:rPr>
                              <w:t>000.ПЗ</w:t>
                            </w:r>
                          </w:p>
                          <w:p w14:paraId="38BF01D5" w14:textId="77777777" w:rsidR="00466527" w:rsidRDefault="00466527" w:rsidP="00466527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12B61110" w14:textId="77777777" w:rsidR="00466527" w:rsidRPr="00EB5FEC" w:rsidRDefault="00466527" w:rsidP="0046652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3" name="Line 23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4" name="Line 23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5" name="Line 23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6" name="Line 23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7" name="Line 23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58" name="Group 23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59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E409E1" w14:textId="77777777" w:rsidR="00466527" w:rsidRPr="0098560D" w:rsidRDefault="00466527" w:rsidP="00466527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 w:rsidRPr="0098560D">
                                <w:rPr>
                                  <w:sz w:val="18"/>
                                </w:rPr>
                                <w:t xml:space="preserve"> Розроб.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8B8425" w14:textId="77777777" w:rsidR="00AB1DA6" w:rsidRPr="00DE3F15" w:rsidRDefault="00AB1DA6" w:rsidP="00AB1DA6">
                              <w:pPr>
                                <w:ind w:firstLine="0"/>
                                <w:jc w:val="left"/>
                                <w:rPr>
                                  <w:rFonts w:ascii="ISOCPEUR" w:hAnsi="ISOCPEUR" w:cs="Arial"/>
                                  <w:i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AB1DA6">
                                <w:rPr>
                                  <w:rFonts w:ascii="ISOCPEUR" w:hAnsi="ISOCPEUR" w:cs="Arial"/>
                                  <w:i/>
                                  <w:sz w:val="16"/>
                                  <w:szCs w:val="16"/>
                                </w:rPr>
                                <w:t>Вінтоняк</w:t>
                              </w:r>
                              <w:r>
                                <w:rPr>
                                  <w:rFonts w:ascii="ISOCPEUR" w:hAnsi="ISOCPEUR" w:cs="Arial"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Arial"/>
                                  <w:i/>
                                  <w:sz w:val="16"/>
                                  <w:szCs w:val="16"/>
                                  <w:lang w:val="ru-RU"/>
                                </w:rPr>
                                <w:t>В.В.</w:t>
                              </w:r>
                            </w:p>
                            <w:p w14:paraId="63EA1EFD" w14:textId="49F6AE5A" w:rsidR="00466527" w:rsidRPr="00780C3F" w:rsidRDefault="00466527" w:rsidP="00466527">
                              <w:pPr>
                                <w:spacing w:line="240" w:lineRule="auto"/>
                                <w:ind w:firstLine="0"/>
                                <w:rPr>
                                  <w:rFonts w:ascii="ISOCPEUR" w:hAnsi="ISOCPEUR"/>
                                  <w:i/>
                                  <w:iCs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1" name="Group 23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62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38663C" w14:textId="77777777" w:rsidR="00466527" w:rsidRPr="0098560D" w:rsidRDefault="00466527" w:rsidP="00466527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 w:rsidRPr="0098560D">
                                <w:rPr>
                                  <w:sz w:val="18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EAC34F" w14:textId="77777777" w:rsidR="005C45E4" w:rsidRPr="00706C07" w:rsidRDefault="005C45E4" w:rsidP="005C45E4">
                              <w:pPr>
                                <w:pStyle w:val="a8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Лінчук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Н.Л.</w:t>
                              </w:r>
                            </w:p>
                            <w:p w14:paraId="4874D14F" w14:textId="4A7F9F3E" w:rsidR="00466527" w:rsidRPr="0098560D" w:rsidRDefault="00466527" w:rsidP="00466527">
                              <w:pPr>
                                <w:pStyle w:val="a8"/>
                                <w:rPr>
                                  <w:rFonts w:cs="Courier New"/>
                                  <w:sz w:val="16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4" name="Group 24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65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389D8E" w14:textId="77777777" w:rsidR="00466527" w:rsidRPr="0098560D" w:rsidRDefault="00466527" w:rsidP="00466527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 w:rsidRPr="0098560D"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6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B760F1" w14:textId="77777777" w:rsidR="00466527" w:rsidRDefault="00466527" w:rsidP="00466527">
                              <w:pPr>
                                <w:pStyle w:val="a8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7" name="Group 24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68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A1E29F" w14:textId="77777777" w:rsidR="00466527" w:rsidRPr="0098560D" w:rsidRDefault="00466527" w:rsidP="00466527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 w:rsidRPr="0098560D"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9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947409" w14:textId="77777777" w:rsidR="00466527" w:rsidRPr="0098560D" w:rsidRDefault="00466527" w:rsidP="00466527">
                              <w:pPr>
                                <w:pStyle w:val="a8"/>
                                <w:rPr>
                                  <w:sz w:val="16"/>
                                  <w:szCs w:val="18"/>
                                </w:rPr>
                              </w:pPr>
                              <w:r w:rsidRPr="0098560D">
                                <w:rPr>
                                  <w:sz w:val="16"/>
                                  <w:szCs w:val="18"/>
                                </w:rPr>
                                <w:t>Александра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70" name="Group 24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71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6BAE6C" w14:textId="77777777" w:rsidR="00466527" w:rsidRPr="0098560D" w:rsidRDefault="00466527" w:rsidP="00466527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 w:rsidRPr="0098560D">
                                <w:rPr>
                                  <w:sz w:val="18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2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3098E6" w14:textId="77777777" w:rsidR="00466527" w:rsidRPr="0098560D" w:rsidRDefault="00466527" w:rsidP="00466527">
                              <w:pPr>
                                <w:pStyle w:val="a8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560D">
                                <w:rPr>
                                  <w:sz w:val="16"/>
                                  <w:szCs w:val="16"/>
                                </w:rPr>
                                <w:t>Лукавська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73" name="Line 25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4" name="Rectangle 25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427DA5" w14:textId="5336E47E" w:rsidR="00417645" w:rsidRPr="00267B7C" w:rsidRDefault="00267B7C" w:rsidP="00417645">
                            <w:pPr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22"/>
                              </w:rPr>
                            </w:pPr>
                            <w:r>
                              <w:rPr>
                                <w:rFonts w:ascii="ISOCPEUR" w:hAnsi="ISOCPEUR" w:cs="Calibri"/>
                                <w:i/>
                                <w:iCs/>
                                <w:sz w:val="22"/>
                                <w:lang w:val="ru-RU"/>
                              </w:rPr>
                              <w:t>Компан</w:t>
                            </w:r>
                            <w:r>
                              <w:rPr>
                                <w:rFonts w:ascii="ISOCPEUR" w:hAnsi="ISOCPEUR" w:cs="Calibri"/>
                                <w:i/>
                                <w:iCs/>
                                <w:sz w:val="22"/>
                              </w:rPr>
                              <w:t>ія таксі</w:t>
                            </w:r>
                          </w:p>
                          <w:p w14:paraId="438D9D99" w14:textId="77777777" w:rsidR="00466527" w:rsidRPr="0098560D" w:rsidRDefault="00466527" w:rsidP="00466527">
                            <w:pPr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22"/>
                                <w:szCs w:val="16"/>
                                <w:lang w:val="en-US"/>
                              </w:rPr>
                            </w:pPr>
                            <w:r w:rsidRPr="0098560D">
                              <w:rPr>
                                <w:rFonts w:ascii="ISOCPEUR" w:hAnsi="ISOCPEUR"/>
                                <w:i/>
                                <w:iCs/>
                                <w:sz w:val="22"/>
                                <w:szCs w:val="16"/>
                              </w:rPr>
                              <w:t xml:space="preserve">Додаток </w:t>
                            </w:r>
                            <w:r w:rsidRPr="00417645">
                              <w:rPr>
                                <w:rFonts w:ascii="ISOCPEUR" w:hAnsi="ISOCPEUR"/>
                                <w:i/>
                                <w:iCs/>
                                <w:sz w:val="22"/>
                                <w:szCs w:val="16"/>
                                <w:lang w:val="en-US"/>
                              </w:rPr>
                              <w:t>3</w:t>
                            </w:r>
                            <w:r w:rsidRPr="0098560D">
                              <w:rPr>
                                <w:rFonts w:ascii="ISOCPEUR" w:hAnsi="ISOCPEUR"/>
                                <w:i/>
                                <w:iCs/>
                                <w:sz w:val="22"/>
                                <w:szCs w:val="16"/>
                              </w:rPr>
                              <w:t>. Лістинг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475" name="Line 25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6" name="Line 25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7" name="Line 25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8" name="Rectangle 25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472D5B" w14:textId="77777777" w:rsidR="00466527" w:rsidRPr="0098560D" w:rsidRDefault="00466527" w:rsidP="0046652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9" name="Rectangle 25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E3C12D" w14:textId="77777777" w:rsidR="00466527" w:rsidRDefault="00466527" w:rsidP="00466527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 w:rsidRPr="0098560D"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0" name="Rectangle 25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202377" w14:textId="7F2C8E4D" w:rsidR="00466527" w:rsidRPr="00BA7E7D" w:rsidRDefault="00BA7E7D" w:rsidP="0046652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Calibri" w:hAnsi="Calibri"/>
                                <w:sz w:val="18"/>
                                <w:lang w:val="ru-RU"/>
                              </w:rPr>
                              <w:t>70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1" name="Line 25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2" name="Line 25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3" name="Rectangle 26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1CB66C" w14:textId="77777777" w:rsidR="00466527" w:rsidRPr="0098560D" w:rsidRDefault="00466527" w:rsidP="0046652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98560D">
                              <w:rPr>
                                <w:sz w:val="24"/>
                              </w:rPr>
                              <w:t>ПГФК ДВНЗ «</w:t>
                            </w:r>
                            <w:r w:rsidRPr="0098560D">
                              <w:rPr>
                                <w:sz w:val="24"/>
                                <w:lang w:val="ru-RU"/>
                              </w:rPr>
                              <w:t>УжНУ»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72B961" id="Group 434" o:spid="_x0000_s1286" style="position:absolute;left:0;text-align:left;margin-left:53.25pt;margin-top:31pt;width:518.8pt;height:788.45pt;z-index:2516817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">
              <v:rect id="Rectangle 212" o:spid="_x0000_s12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" filled="f" strokeweight="2pt"/>
              <v:line id="Line 213" o:spid="_x0000_s128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HAC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iDa8z4QjI/T8AAAD//wMAUEsBAi0AFAAGAAgAAAAhANvh9svuAAAAhQEAABMAAAAAAAAAAAAA&#10;AAAAAAAAAFtDb250ZW50X1R5cGVzXS54bWxQSwECLQAUAAYACAAAACEAWvQsW78AAAAVAQAACwAA&#10;AAAAAAAAAAAAAAAfAQAAX3JlbHMvLnJlbHNQSwECLQAUAAYACAAAACEAJ9RwAsMAAADcAAAADwAA&#10;AAAAAAAAAAAAAAAHAgAAZHJzL2Rvd25yZXYueG1sUEsFBgAAAAADAAMAtwAAAPcCAAAAAA==&#10;" strokeweight="2pt"/>
              <v:line id="Line 214" o:spid="_x0000_s128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NWZ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LxRp+z4QjIPc/AAAA//8DAFBLAQItABQABgAIAAAAIQDb4fbL7gAAAIUBAAATAAAAAAAAAAAA&#10;AAAAAAAAAABbQ29udGVudF9UeXBlc10ueG1sUEsBAi0AFAAGAAgAAAAhAFr0LFu/AAAAFQEAAAsA&#10;AAAAAAAAAAAAAAAAHwEAAF9yZWxzLy5yZWxzUEsBAi0AFAAGAAgAAAAhAEiY1ZnEAAAA3AAAAA8A&#10;AAAAAAAAAAAAAAAABwIAAGRycy9kb3ducmV2LnhtbFBLBQYAAAAAAwADALcAAAD4AgAAAAA=&#10;" strokeweight="2pt"/>
              <v:line id="Line 215" o:spid="_x0000_s129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0Hr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wnYW04&#10;E46AXH8BAAD//wMAUEsBAi0AFAAGAAgAAAAhANvh9svuAAAAhQEAABMAAAAAAAAAAAAAAAAAAAAA&#10;AFtDb250ZW50X1R5cGVzXS54bWxQSwECLQAUAAYACAAAACEAWvQsW78AAAAVAQAACwAAAAAAAAAA&#10;AAAAAAAfAQAAX3JlbHMvLnJlbHNQSwECLQAUAAYACAAAACEAOQdB670AAADcAAAADwAAAAAAAAAA&#10;AAAAAAAHAgAAZHJzL2Rvd25yZXYueG1sUEsFBgAAAAADAAMAtwAAAPECAAAAAA==&#10;" strokeweight="2pt"/>
              <v:line id="Line 216" o:spid="_x0000_s129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+Rw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XLxQZ+z4QjIPc/AAAA//8DAFBLAQItABQABgAIAAAAIQDb4fbL7gAAAIUBAAATAAAAAAAAAAAA&#10;AAAAAAAAAABbQ29udGVudF9UeXBlc10ueG1sUEsBAi0AFAAGAAgAAAAhAFr0LFu/AAAAFQEAAAsA&#10;AAAAAAAAAAAAAAAAHwEAAF9yZWxzLy5yZWxzUEsBAi0AFAAGAAgAAAAhAFZL5HDEAAAA3AAAAA8A&#10;AAAAAAAAAAAAAAAABwIAAGRycy9kb3ducmV2LnhtbFBLBQYAAAAAAwADALcAAAD4AgAAAAA=&#10;" strokeweight="2pt"/>
              <v:line id="Line 217" o:spid="_x0000_s129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6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n3c+kL0AAADcAAAADwAAAAAAAAAA&#10;AAAAAAAHAgAAZHJzL2Rvd25yZXYueG1sUEsFBgAAAAADAAMAtwAAAPECAAAAAA==&#10;" strokeweight="2pt"/>
              <v:line id="Line 218" o:spid="_x0000_s129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5s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8DubC8AAAADcAAAADwAAAAAA&#10;AAAAAAAAAAAHAgAAZHJzL2Rvd25yZXYueG1sUEsFBgAAAAADAAMAtwAAAPQCAAAAAA==&#10;" strokeweight="2pt"/>
              <v:line id="Line 219" o:spid="_x0000_s129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QV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AOkFfMAAAADcAAAADwAAAAAA&#10;AAAAAAAAAAAHAgAAZHJzL2Rvd25yZXYueG1sUEsFBgAAAAADAAMAtwAAAPQCAAAAAA==&#10;" strokeweight="2pt"/>
              <v:line id="Line 220" o:spid="_x0000_s12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" strokeweight="1pt"/>
              <v:line id="Line 221" o:spid="_x0000_s12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" strokeweight="1pt"/>
              <v:rect id="Rectangle 222" o:spid="_x0000_s129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A3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zzeQN8MAAADcAAAADwAA&#10;AAAAAAAAAAAAAAAHAgAAZHJzL2Rvd25yZXYueG1sUEsFBgAAAAADAAMAtwAAAPcCAAAAAA==&#10;" filled="f" stroked="f" strokeweight=".25pt">
                <v:textbox inset="1pt,1pt,1pt,1pt">
                  <w:txbxContent>
                    <w:p w14:paraId="6100DA01" w14:textId="77777777" w:rsidR="00466527" w:rsidRDefault="00466527" w:rsidP="00466527">
                      <w:pPr>
                        <w:pStyle w:val="a8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3" o:spid="_x0000_s129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Q5A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" filled="f" stroked="f" strokeweight=".25pt">
                <v:textbox inset="1pt,1pt,1pt,1pt">
                  <w:txbxContent>
                    <w:p w14:paraId="4EEED51A" w14:textId="77777777" w:rsidR="00466527" w:rsidRPr="0098560D" w:rsidRDefault="00466527" w:rsidP="0046652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4" o:spid="_x0000_s129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avb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UKmr28MAAADcAAAADwAA&#10;AAAAAAAAAAAAAAAHAgAAZHJzL2Rvd25yZXYueG1sUEsFBgAAAAADAAMAtwAAAPcCAAAAAA==&#10;" filled="f" stroked="f" strokeweight=".25pt">
                <v:textbox inset="1pt,1pt,1pt,1pt">
                  <w:txbxContent>
                    <w:p w14:paraId="271C01DD" w14:textId="77777777" w:rsidR="00466527" w:rsidRPr="0098560D" w:rsidRDefault="00466527" w:rsidP="0046652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25" o:spid="_x0000_s130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j+p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Wvj&#10;mXgE5PoDAAD//wMAUEsBAi0AFAAGAAgAAAAhANvh9svuAAAAhQEAABMAAAAAAAAAAAAAAAAAAAAA&#10;AFtDb250ZW50X1R5cGVzXS54bWxQSwECLQAUAAYACAAAACEAWvQsW78AAAAVAQAACwAAAAAAAAAA&#10;AAAAAAAfAQAAX3JlbHMvLnJlbHNQSwECLQAUAAYACAAAACEAITY/qb0AAADcAAAADwAAAAAAAAAA&#10;AAAAAAAHAgAAZHJzL2Rvd25yZXYueG1sUEsFBgAAAAADAAMAtwAAAPECAAAAAA==&#10;" filled="f" stroked="f" strokeweight=".25pt">
                <v:textbox inset="1pt,1pt,1pt,1pt">
                  <w:txbxContent>
                    <w:p w14:paraId="695237B7" w14:textId="77777777" w:rsidR="00466527" w:rsidRPr="0098560D" w:rsidRDefault="00466527" w:rsidP="0046652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26" o:spid="_x0000_s130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oy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Wm6g98z8QjI4w8AAAD//wMAUEsBAi0AFAAGAAgAAAAhANvh9svuAAAAhQEAABMAAAAAAAAAAAAA&#10;AAAAAAAAAFtDb250ZW50X1R5cGVzXS54bWxQSwECLQAUAAYACAAAACEAWvQsW78AAAAVAQAACwAA&#10;AAAAAAAAAAAAAAAfAQAAX3JlbHMvLnJlbHNQSwECLQAUAAYACAAAACEATnqaMsMAAADcAAAADwAA&#10;AAAAAAAAAAAAAAAHAgAAZHJzL2Rvd25yZXYueG1sUEsFBgAAAAADAAMAtwAAAPcCAAAAAA==&#10;" filled="f" stroked="f" strokeweight=".25pt">
                <v:textbox inset="1pt,1pt,1pt,1pt">
                  <w:txbxContent>
                    <w:p w14:paraId="643A8AF0" w14:textId="77777777" w:rsidR="00466527" w:rsidRPr="0098560D" w:rsidRDefault="00466527" w:rsidP="0046652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27" o:spid="_x0000_s130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aV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fnxTDwCsrwDAAD//wMAUEsBAi0AFAAGAAgAAAAhANvh9svuAAAAhQEAABMAAAAAAAAAAAAAAAAA&#10;AAAAAFtDb250ZW50X1R5cGVzXS54bWxQSwECLQAUAAYACAAAACEAWvQsW78AAAAVAQAACwAAAAAA&#10;AAAAAAAAAAAfAQAAX3JlbHMvLnJlbHNQSwECLQAUAAYACAAAACEAWpmlcsAAAADcAAAADwAAAAAA&#10;AAAAAAAAAAAHAgAAZHJzL2Rvd25yZXYueG1sUEsFBgAAAAADAAMAtwAAAPQCAAAAAA==&#10;" filled="f" stroked="f" strokeweight=".25pt">
                <v:textbox inset="1pt,1pt,1pt,1pt">
                  <w:txbxContent>
                    <w:p w14:paraId="1BAAD994" w14:textId="77777777" w:rsidR="00466527" w:rsidRPr="0098560D" w:rsidRDefault="00466527" w:rsidP="0046652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8" o:spid="_x0000_s130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QD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NdUA6cMAAADcAAAADwAA&#10;AAAAAAAAAAAAAAAHAgAAZHJzL2Rvd25yZXYueG1sUEsFBgAAAAADAAMAtwAAAPcCAAAAAA==&#10;" filled="f" stroked="f" strokeweight=".25pt">
                <v:textbox inset="1pt,1pt,1pt,1pt">
                  <w:txbxContent>
                    <w:p w14:paraId="6858A4FC" w14:textId="55248D24" w:rsidR="00466527" w:rsidRPr="0098560D" w:rsidRDefault="00417645" w:rsidP="0046652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46</w:t>
                      </w:r>
                    </w:p>
                  </w:txbxContent>
                </v:textbox>
              </v:rect>
              <v:rect id="Rectangle 229" o:spid="_x0000_s130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6e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5lP4nIlHQG7fAAAA//8DAFBLAQItABQABgAIAAAAIQDb4fbL7gAAAIUBAAATAAAAAAAAAAAAAAAA&#10;AAAAAABbQ29udGVudF9UeXBlc10ueG1sUEsBAi0AFAAGAAgAAAAhAFr0LFu/AAAAFQEAAAsAAAAA&#10;AAAAAAAAAAAAHwEAAF9yZWxzLy5yZWxzUEsBAi0AFAAGAAgAAAAhAMUHnp7BAAAA3AAAAA8AAAAA&#10;AAAAAAAAAAAABwIAAGRycy9kb3ducmV2LnhtbFBLBQYAAAAAAwADALcAAAD1AgAAAAA=&#10;" filled="f" stroked="f" strokeweight=".25pt">
                <v:textbox inset="1pt,1pt,1pt,1pt">
                  <w:txbxContent>
                    <w:p w14:paraId="3C9B9C11" w14:textId="29575BFB" w:rsidR="00466527" w:rsidRPr="00E42BE5" w:rsidRDefault="00466527" w:rsidP="00466527">
                      <w:pPr>
                        <w:pStyle w:val="a8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Н</w:t>
                      </w:r>
                      <w:r>
                        <w:rPr>
                          <w:color w:val="000000" w:themeColor="text1"/>
                          <w:lang w:val="ru-RU"/>
                        </w:rPr>
                        <w:t>П.</w:t>
                      </w:r>
                      <w:r w:rsidR="00CA7A19" w:rsidRPr="00CA7A19">
                        <w:rPr>
                          <w:szCs w:val="28"/>
                        </w:rPr>
                        <w:t xml:space="preserve"> </w:t>
                      </w:r>
                      <w:r w:rsidR="00AB1DA6">
                        <w:rPr>
                          <w:szCs w:val="28"/>
                          <w:lang w:val="ru-RU"/>
                        </w:rPr>
                        <w:t>253116</w:t>
                      </w:r>
                      <w:r w:rsidR="00CA7A19">
                        <w:rPr>
                          <w:color w:val="000000" w:themeColor="text1"/>
                          <w:lang w:val="ru-RU"/>
                        </w:rPr>
                        <w:t>.</w:t>
                      </w:r>
                      <w:r w:rsidR="00CA7A19">
                        <w:rPr>
                          <w:color w:val="000000" w:themeColor="text1"/>
                        </w:rPr>
                        <w:t>24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.</w:t>
                      </w:r>
                      <w:r w:rsidRPr="00BF1603">
                        <w:rPr>
                          <w:color w:val="000000" w:themeColor="text1"/>
                          <w:lang w:val="ru-RU"/>
                        </w:rPr>
                        <w:t>000.ПЗ</w:t>
                      </w:r>
                    </w:p>
                    <w:p w14:paraId="38BF01D5" w14:textId="77777777" w:rsidR="00466527" w:rsidRDefault="00466527" w:rsidP="00466527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12B61110" w14:textId="77777777" w:rsidR="00466527" w:rsidRPr="00EB5FEC" w:rsidRDefault="00466527" w:rsidP="00466527"/>
                  </w:txbxContent>
                </v:textbox>
              </v:rect>
              <v:line id="Line 230" o:spid="_x0000_s130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<v:line id="Line 231" o:spid="_x0000_s130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<v:line id="Line 232" o:spid="_x0000_s130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lm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" strokeweight="1pt"/>
              <v:line id="Line 233" o:spid="_x0000_s130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<v:line id="Line 234" o:spid="_x0000_s130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KK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AR9LKKxQAAANwAAAAP&#10;AAAAAAAAAAAAAAAAAAcCAABkcnMvZG93bnJldi54bWxQSwUGAAAAAAMAAwC3AAAA+QIAAAAA&#10;" strokeweight="1pt"/>
              <v:group id="Group 235" o:spid="_x0000_s131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r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7XhTDgCMv0FAAD//wMAUEsBAi0AFAAGAAgAAAAhANvh9svuAAAAhQEAABMAAAAAAAAAAAAA&#10;AAAAAAAAAFtDb250ZW50X1R5cGVzXS54bWxQSwECLQAUAAYACAAAACEAWvQsW78AAAAVAQAACwAA&#10;AAAAAAAAAAAAAAAfAQAAX3JlbHMvLnJlbHNQSwECLQAUAAYACAAAACEAy28aw8MAAADcAAAADwAA&#10;AAAAAAAAAAAAAAAHAgAAZHJzL2Rvd25yZXYueG1sUEsFBgAAAAADAAMAtwAAAPcCAAAAAA==&#10;">
                <v:rect id="Rectangle 236" o:spid="_x0000_s13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  <v:textbox inset="1pt,1pt,1pt,1pt">
                    <w:txbxContent>
                      <w:p w14:paraId="78E409E1" w14:textId="77777777" w:rsidR="00466527" w:rsidRPr="0098560D" w:rsidRDefault="00466527" w:rsidP="00466527">
                        <w:pPr>
                          <w:pStyle w:val="a8"/>
                          <w:rPr>
                            <w:sz w:val="18"/>
                          </w:rPr>
                        </w:pPr>
                        <w:r w:rsidRPr="0098560D">
                          <w:rPr>
                            <w:sz w:val="18"/>
                          </w:rPr>
                          <w:t xml:space="preserve"> Розроб.</w:t>
                        </w:r>
                      </w:p>
                    </w:txbxContent>
                  </v:textbox>
                </v:rect>
                <v:rect id="Rectangle 237" o:spid="_x0000_s13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14:paraId="178B8425" w14:textId="77777777" w:rsidR="00AB1DA6" w:rsidRPr="00DE3F15" w:rsidRDefault="00AB1DA6" w:rsidP="00AB1DA6">
                        <w:pPr>
                          <w:ind w:firstLine="0"/>
                          <w:jc w:val="left"/>
                          <w:rPr>
                            <w:rFonts w:ascii="ISOCPEUR" w:hAnsi="ISOCPEUR" w:cs="Arial"/>
                            <w:i/>
                            <w:sz w:val="16"/>
                            <w:szCs w:val="16"/>
                            <w:lang w:val="ru-RU"/>
                          </w:rPr>
                        </w:pPr>
                        <w:r w:rsidRPr="00AB1DA6">
                          <w:rPr>
                            <w:rFonts w:ascii="ISOCPEUR" w:hAnsi="ISOCPEUR" w:cs="Arial"/>
                            <w:i/>
                            <w:sz w:val="16"/>
                            <w:szCs w:val="16"/>
                          </w:rPr>
                          <w:t>Вінтоняк</w:t>
                        </w:r>
                        <w:r>
                          <w:rPr>
                            <w:rFonts w:ascii="ISOCPEUR" w:hAnsi="ISOCPEUR" w:cs="Arial"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ISOCPEUR" w:hAnsi="ISOCPEUR" w:cs="Arial"/>
                            <w:i/>
                            <w:sz w:val="16"/>
                            <w:szCs w:val="16"/>
                            <w:lang w:val="ru-RU"/>
                          </w:rPr>
                          <w:t>В.В.</w:t>
                        </w:r>
                      </w:p>
                      <w:p w14:paraId="63EA1EFD" w14:textId="49F6AE5A" w:rsidR="00466527" w:rsidRPr="00780C3F" w:rsidRDefault="00466527" w:rsidP="00466527">
                        <w:pPr>
                          <w:spacing w:line="240" w:lineRule="auto"/>
                          <w:ind w:firstLine="0"/>
                          <w:rPr>
                            <w:rFonts w:ascii="ISOCPEUR" w:hAnsi="ISOCPEUR"/>
                            <w:i/>
                            <w:iCs/>
                            <w:sz w:val="16"/>
                            <w:szCs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38" o:spid="_x0000_s131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Xnj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hZxfB3JhwBufkFAAD//wMAUEsBAi0AFAAGAAgAAAAhANvh9svuAAAAhQEAABMAAAAAAAAA&#10;AAAAAAAAAAAAAFtDb250ZW50X1R5cGVzXS54bWxQSwECLQAUAAYACAAAACEAWvQsW78AAAAVAQAA&#10;CwAAAAAAAAAAAAAAAAAfAQAAX3JlbHMvLnJlbHNQSwECLQAUAAYACAAAACEAlDl548YAAADcAAAA&#10;DwAAAAAAAAAAAAAAAAAHAgAAZHJzL2Rvd25yZXYueG1sUEsFBgAAAAADAAMAtwAAAPoCAAAAAA==&#10;">
                <v:rect id="Rectangle 239" o:spid="_x0000_s13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<v:textbox inset="1pt,1pt,1pt,1pt">
                    <w:txbxContent>
                      <w:p w14:paraId="3738663C" w14:textId="77777777" w:rsidR="00466527" w:rsidRPr="0098560D" w:rsidRDefault="00466527" w:rsidP="00466527">
                        <w:pPr>
                          <w:pStyle w:val="a8"/>
                          <w:rPr>
                            <w:sz w:val="18"/>
                          </w:rPr>
                        </w:pPr>
                        <w:r w:rsidRPr="0098560D">
                          <w:rPr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240" o:spid="_x0000_s13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  <v:textbox inset="1pt,1pt,1pt,1pt">
                    <w:txbxContent>
                      <w:p w14:paraId="02EAC34F" w14:textId="77777777" w:rsidR="005C45E4" w:rsidRPr="00706C07" w:rsidRDefault="005C45E4" w:rsidP="005C45E4">
                        <w:pPr>
                          <w:pStyle w:val="a8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Лінчук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Н.Л.</w:t>
                        </w:r>
                      </w:p>
                      <w:p w14:paraId="4874D14F" w14:textId="4A7F9F3E" w:rsidR="00466527" w:rsidRPr="0098560D" w:rsidRDefault="00466527" w:rsidP="00466527">
                        <w:pPr>
                          <w:pStyle w:val="a8"/>
                          <w:rPr>
                            <w:rFonts w:cs="Courier New"/>
                            <w:sz w:val="16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241" o:spid="_x0000_s131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tp7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yTuD3TDgCcvcDAAD//wMAUEsBAi0AFAAGAAgAAAAhANvh9svuAAAAhQEAABMAAAAAAAAA&#10;AAAAAAAAAAAAAFtDb250ZW50X1R5cGVzXS54bWxQSwECLQAUAAYACAAAACEAWvQsW78AAAAVAQAA&#10;CwAAAAAAAAAAAAAAAAAfAQAAX3JlbHMvLnJlbHNQSwECLQAUAAYACAAAACEAhE7ae8YAAADcAAAA&#10;DwAAAAAAAAAAAAAAAAAHAgAAZHJzL2Rvd25yZXYueG1sUEsFBgAAAAADAAMAtwAAAPoCAAAAAA==&#10;">
                <v:rect id="Rectangle 242" o:spid="_x0000_s131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xX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NJ3B80w8AnL1DwAA//8DAFBLAQItABQABgAIAAAAIQDb4fbL7gAAAIUBAAATAAAAAAAAAAAAAAAA&#10;AAAAAABbQ29udGVudF9UeXBlc10ueG1sUEsBAi0AFAAGAAgAAAAhAFr0LFu/AAAAFQEAAAsAAAAA&#10;AAAAAAAAAAAAHwEAAF9yZWxzLy5yZWxzUEsBAi0AFAAGAAgAAAAhAISCzFfBAAAA3AAAAA8AAAAA&#10;AAAAAAAAAAAABwIAAGRycy9kb3ducmV2LnhtbFBLBQYAAAAAAwADALcAAAD1AgAAAAA=&#10;" filled="f" stroked="f" strokeweight=".25pt">
                  <v:textbox inset="1pt,1pt,1pt,1pt">
                    <w:txbxContent>
                      <w:p w14:paraId="2F389D8E" w14:textId="77777777" w:rsidR="00466527" w:rsidRPr="0098560D" w:rsidRDefault="00466527" w:rsidP="00466527">
                        <w:pPr>
                          <w:pStyle w:val="a8"/>
                          <w:rPr>
                            <w:sz w:val="18"/>
                          </w:rPr>
                        </w:pPr>
                        <w:r w:rsidRPr="0098560D"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243" o:spid="_x0000_s13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FIg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aQqvM/EIyPUTAAD//wMAUEsBAi0AFAAGAAgAAAAhANvh9svuAAAAhQEAABMAAAAAAAAAAAAAAAAA&#10;AAAAAFtDb250ZW50X1R5cGVzXS54bWxQSwECLQAUAAYACAAAACEAWvQsW78AAAAVAQAACwAAAAAA&#10;AAAAAAAAAAAfAQAAX3JlbHMvLnJlbHNQSwECLQAUAAYACAAAACEAdFBSIMAAAADcAAAADwAAAAAA&#10;AAAAAAAAAAAHAgAAZHJzL2Rvd25yZXYueG1sUEsFBgAAAAADAAMAtwAAAPQCAAAAAA==&#10;" filled="f" stroked="f" strokeweight=".25pt">
                  <v:textbox inset="1pt,1pt,1pt,1pt">
                    <w:txbxContent>
                      <w:p w14:paraId="07B760F1" w14:textId="77777777" w:rsidR="00466527" w:rsidRDefault="00466527" w:rsidP="00466527">
                        <w:pPr>
                          <w:pStyle w:val="a8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244" o:spid="_x0000_s131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EQM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PFG/ydCUdArn4BAAD//wMAUEsBAi0AFAAGAAgAAAAhANvh9svuAAAAhQEAABMAAAAAAAAA&#10;AAAAAAAAAAAAAFtDb250ZW50X1R5cGVzXS54bWxQSwECLQAUAAYACAAAACEAWvQsW78AAAAVAQAA&#10;CwAAAAAAAAAAAAAAAAAfAQAAX3JlbHMvLnJlbHNQSwECLQAUAAYACAAAACEAdJxEDMYAAADcAAAA&#10;DwAAAAAAAAAAAAAAAAAHAgAAZHJzL2Rvd25yZXYueG1sUEsFBgAAAAADAAMAtwAAAPoCAAAAAA==&#10;">
                <v:rect id="Rectangle 245" o:spid="_x0000_s13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2PJ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Wvj&#10;mXgE5PoNAAD//wMAUEsBAi0AFAAGAAgAAAAhANvh9svuAAAAhQEAABMAAAAAAAAAAAAAAAAAAAAA&#10;AFtDb250ZW50X1R5cGVzXS54bWxQSwECLQAUAAYACAAAACEAWvQsW78AAAAVAQAACwAAAAAAAAAA&#10;AAAAAAAfAQAAX3JlbHMvLnJlbHNQSwECLQAUAAYACAAAACEAaoNjyb0AAADcAAAADwAAAAAAAAAA&#10;AAAAAAAHAgAAZHJzL2Rvd25yZXYueG1sUEsFBgAAAAADAAMAtwAAAPECAAAAAA==&#10;" filled="f" stroked="f" strokeweight=".25pt">
                  <v:textbox inset="1pt,1pt,1pt,1pt">
                    <w:txbxContent>
                      <w:p w14:paraId="49A1E29F" w14:textId="77777777" w:rsidR="00466527" w:rsidRPr="0098560D" w:rsidRDefault="00466527" w:rsidP="00466527">
                        <w:pPr>
                          <w:pStyle w:val="a8"/>
                          <w:rPr>
                            <w:sz w:val="18"/>
                          </w:rPr>
                        </w:pPr>
                        <w:r w:rsidRPr="0098560D"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246" o:spid="_x0000_s13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8ZS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dA7/Z+IRkKsXAAAA//8DAFBLAQItABQABgAIAAAAIQDb4fbL7gAAAIUBAAATAAAAAAAAAAAAAAAA&#10;AAAAAABbQ29udGVudF9UeXBlc10ueG1sUEsBAi0AFAAGAAgAAAAhAFr0LFu/AAAAFQEAAAsAAAAA&#10;AAAAAAAAAAAAHwEAAF9yZWxzLy5yZWxzUEsBAi0AFAAGAAgAAAAhAAXPxlLBAAAA3AAAAA8AAAAA&#10;AAAAAAAAAAAABwIAAGRycy9kb3ducmV2LnhtbFBLBQYAAAAAAwADALcAAAD1AgAAAAA=&#10;" filled="f" stroked="f" strokeweight=".25pt">
                  <v:textbox inset="1pt,1pt,1pt,1pt">
                    <w:txbxContent>
                      <w:p w14:paraId="5D947409" w14:textId="77777777" w:rsidR="00466527" w:rsidRPr="0098560D" w:rsidRDefault="00466527" w:rsidP="00466527">
                        <w:pPr>
                          <w:pStyle w:val="a8"/>
                          <w:rPr>
                            <w:sz w:val="16"/>
                            <w:szCs w:val="18"/>
                          </w:rPr>
                        </w:pPr>
                        <w:r w:rsidRPr="0098560D">
                          <w:rPr>
                            <w:sz w:val="16"/>
                            <w:szCs w:val="18"/>
                          </w:rPr>
                          <w:t>Александра Н.В.</w:t>
                        </w:r>
                      </w:p>
                    </w:txbxContent>
                  </v:textbox>
                </v:rect>
              </v:group>
              <v:group id="Group 247" o:spid="_x0000_s132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ql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">
                <v:rect id="Rectangle 248" o:spid="_x0000_s132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FyJ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fmBcicMAAADcAAAADwAA&#10;AAAAAAAAAAAAAAAHAgAAZHJzL2Rvd25yZXYueG1sUEsFBgAAAAADAAMAtwAAAPcCAAAAAA==&#10;" filled="f" stroked="f" strokeweight=".25pt">
                  <v:textbox inset="1pt,1pt,1pt,1pt">
                    <w:txbxContent>
                      <w:p w14:paraId="2B6BAE6C" w14:textId="77777777" w:rsidR="00466527" w:rsidRPr="0098560D" w:rsidRDefault="00466527" w:rsidP="00466527">
                        <w:pPr>
                          <w:pStyle w:val="a8"/>
                          <w:rPr>
                            <w:sz w:val="18"/>
                          </w:rPr>
                        </w:pPr>
                        <w:r w:rsidRPr="0098560D">
                          <w:rPr>
                            <w:sz w:val="18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249" o:spid="_x0000_s13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<v:textbox inset="1pt,1pt,1pt,1pt">
                    <w:txbxContent>
                      <w:p w14:paraId="293098E6" w14:textId="77777777" w:rsidR="00466527" w:rsidRPr="0098560D" w:rsidRDefault="00466527" w:rsidP="00466527">
                        <w:pPr>
                          <w:pStyle w:val="a8"/>
                          <w:rPr>
                            <w:sz w:val="16"/>
                            <w:szCs w:val="16"/>
                          </w:rPr>
                        </w:pPr>
                        <w:r w:rsidRPr="0098560D">
                          <w:rPr>
                            <w:sz w:val="16"/>
                            <w:szCs w:val="16"/>
                          </w:rPr>
                          <w:t>Лукавська А.В.</w:t>
                        </w:r>
                      </w:p>
                    </w:txbxContent>
                  </v:textbox>
                </v:rect>
              </v:group>
              <v:line id="Line 250" o:spid="_x0000_s132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Wpa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L9QJ+z4QjIPc/AAAA//8DAFBLAQItABQABgAIAAAAIQDb4fbL7gAAAIUBAAATAAAAAAAAAAAA&#10;AAAAAAAAAABbQ29udGVudF9UeXBlc10ueG1sUEsBAi0AFAAGAAgAAAAhAFr0LFu/AAAAFQEAAAsA&#10;AAAAAAAAAAAAAAAAHwEAAF9yZWxzLy5yZWxzUEsBAi0AFAAGAAgAAAAhAKHJalrEAAAA3AAAAA8A&#10;AAAAAAAAAAAAAAAABwIAAGRycy9kb3ducmV2LnhtbFBLBQYAAAAAAwADALcAAAD4AgAAAAA=&#10;" strokeweight="2pt"/>
              <v:rect id="Rectangle 251" o:spid="_x0000_s132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" filled="f" stroked="f" strokeweight=".25pt">
                <v:textbox inset="1pt,1pt,1pt,1pt">
                  <w:txbxContent>
                    <w:p w14:paraId="13427DA5" w14:textId="5336E47E" w:rsidR="00417645" w:rsidRPr="00267B7C" w:rsidRDefault="00267B7C" w:rsidP="00417645">
                      <w:pPr>
                        <w:ind w:firstLine="0"/>
                        <w:jc w:val="center"/>
                        <w:rPr>
                          <w:rFonts w:ascii="ISOCPEUR" w:hAnsi="ISOCPEUR"/>
                          <w:i/>
                          <w:iCs/>
                          <w:sz w:val="22"/>
                        </w:rPr>
                      </w:pPr>
                      <w:r>
                        <w:rPr>
                          <w:rFonts w:ascii="ISOCPEUR" w:hAnsi="ISOCPEUR" w:cs="Calibri"/>
                          <w:i/>
                          <w:iCs/>
                          <w:sz w:val="22"/>
                          <w:lang w:val="ru-RU"/>
                        </w:rPr>
                        <w:t>Компан</w:t>
                      </w:r>
                      <w:r>
                        <w:rPr>
                          <w:rFonts w:ascii="ISOCPEUR" w:hAnsi="ISOCPEUR" w:cs="Calibri"/>
                          <w:i/>
                          <w:iCs/>
                          <w:sz w:val="22"/>
                        </w:rPr>
                        <w:t>ія таксі</w:t>
                      </w:r>
                    </w:p>
                    <w:p w14:paraId="438D9D99" w14:textId="77777777" w:rsidR="00466527" w:rsidRPr="0098560D" w:rsidRDefault="00466527" w:rsidP="00466527">
                      <w:pPr>
                        <w:ind w:firstLine="0"/>
                        <w:jc w:val="center"/>
                        <w:rPr>
                          <w:rFonts w:ascii="ISOCPEUR" w:hAnsi="ISOCPEUR"/>
                          <w:i/>
                          <w:iCs/>
                          <w:sz w:val="22"/>
                          <w:szCs w:val="16"/>
                          <w:lang w:val="en-US"/>
                        </w:rPr>
                      </w:pPr>
                      <w:r w:rsidRPr="0098560D">
                        <w:rPr>
                          <w:rFonts w:ascii="ISOCPEUR" w:hAnsi="ISOCPEUR"/>
                          <w:i/>
                          <w:iCs/>
                          <w:sz w:val="22"/>
                          <w:szCs w:val="16"/>
                        </w:rPr>
                        <w:t xml:space="preserve">Додаток </w:t>
                      </w:r>
                      <w:r w:rsidRPr="00417645">
                        <w:rPr>
                          <w:rFonts w:ascii="ISOCPEUR" w:hAnsi="ISOCPEUR"/>
                          <w:i/>
                          <w:iCs/>
                          <w:sz w:val="22"/>
                          <w:szCs w:val="16"/>
                          <w:lang w:val="en-US"/>
                        </w:rPr>
                        <w:t>3</w:t>
                      </w:r>
                      <w:r w:rsidRPr="0098560D">
                        <w:rPr>
                          <w:rFonts w:ascii="ISOCPEUR" w:hAnsi="ISOCPEUR"/>
                          <w:i/>
                          <w:iCs/>
                          <w:sz w:val="22"/>
                          <w:szCs w:val="16"/>
                        </w:rPr>
                        <w:t>. Лістинг</w:t>
                      </w:r>
                    </w:p>
                  </w:txbxContent>
                </v:textbox>
              </v:rect>
              <v:line id="Line 252" o:spid="_x0000_s132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Fe1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eP9bwdyYcAbl7AAAA//8DAFBLAQItABQABgAIAAAAIQDb4fbL7gAAAIUBAAATAAAAAAAAAAAA&#10;AAAAAAAAAABbQ29udGVudF9UeXBlc10ueG1sUEsBAi0AFAAGAAgAAAAhAFr0LFu/AAAAFQEAAAsA&#10;AAAAAAAAAAAAAAAAHwEAAF9yZWxzLy5yZWxzUEsBAi0AFAAGAAgAAAAhAEFsV7XEAAAA3AAAAA8A&#10;AAAAAAAAAAAAAAAABwIAAGRycy9kb3ducmV2LnhtbFBLBQYAAAAAAwADALcAAAD4AgAAAAA=&#10;" strokeweight="2pt"/>
              <v:line id="Line 253" o:spid="_x0000_s132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snC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" strokeweight="2pt"/>
              <v:line id="Line 254" o:spid="_x0000_s132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mxZ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brNbzOhCMg9/8AAAD//wMAUEsBAi0AFAAGAAgAAAAhANvh9svuAAAAhQEAABMAAAAAAAAAAAAA&#10;AAAAAAAAAFtDb250ZW50X1R5cGVzXS54bWxQSwECLQAUAAYACAAAACEAWvQsW78AAAAVAQAACwAA&#10;AAAAAAAAAAAAAAAfAQAAX3JlbHMvLnJlbHNQSwECLQAUAAYACAAAACEA3vJsWcMAAADcAAAADwAA&#10;AAAAAAAAAAAAAAAHAgAAZHJzL2Rvd25yZXYueG1sUEsFBgAAAAADAAMAtwAAAPcCAAAAAA==&#10;" strokeweight="2pt"/>
              <v:rect id="Rectangle 255" o:spid="_x0000_s133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<v:textbox inset="1pt,1pt,1pt,1pt">
                  <w:txbxContent>
                    <w:p w14:paraId="7E472D5B" w14:textId="77777777" w:rsidR="00466527" w:rsidRPr="0098560D" w:rsidRDefault="00466527" w:rsidP="0046652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256" o:spid="_x0000_s133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<v:textbox inset="1pt,1pt,1pt,1pt">
                  <w:txbxContent>
                    <w:p w14:paraId="2AE3C12D" w14:textId="77777777" w:rsidR="00466527" w:rsidRDefault="00466527" w:rsidP="00466527">
                      <w:pPr>
                        <w:pStyle w:val="a8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 w:rsidRPr="0098560D"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257" o:spid="_x0000_s133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<v:textbox inset="1pt,1pt,1pt,1pt">
                  <w:txbxContent>
                    <w:p w14:paraId="2B202377" w14:textId="7F2C8E4D" w:rsidR="00466527" w:rsidRPr="00BA7E7D" w:rsidRDefault="00BA7E7D" w:rsidP="0046652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rFonts w:ascii="Calibri" w:hAnsi="Calibri"/>
                          <w:sz w:val="18"/>
                          <w:lang w:val="ru-RU"/>
                        </w:rPr>
                        <w:t>70</w:t>
                      </w:r>
                    </w:p>
                  </w:txbxContent>
                </v:textbox>
              </v:rect>
              <v:line id="Line 258" o:spid="_x0000_s133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" strokeweight="1pt"/>
              <v:line id="Line 259" o:spid="_x0000_s133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z1V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B/4z1VxQAAANwAAAAP&#10;AAAAAAAAAAAAAAAAAAcCAABkcnMvZG93bnJldi54bWxQSwUGAAAAAAMAAwC3AAAA+QIAAAAA&#10;" strokeweight="1pt"/>
              <v:rect id="Rectangle 260" o:spid="_x0000_s133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<v:textbox inset="1pt,1pt,1pt,1pt">
                  <w:txbxContent>
                    <w:p w14:paraId="331CB66C" w14:textId="77777777" w:rsidR="00466527" w:rsidRPr="0098560D" w:rsidRDefault="00466527" w:rsidP="00466527">
                      <w:pPr>
                        <w:pStyle w:val="a8"/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98560D">
                        <w:rPr>
                          <w:sz w:val="24"/>
                        </w:rPr>
                        <w:t>ПГФК ДВНЗ «</w:t>
                      </w:r>
                      <w:r w:rsidRPr="0098560D">
                        <w:rPr>
                          <w:sz w:val="24"/>
                          <w:lang w:val="ru-RU"/>
                        </w:rPr>
                        <w:t>УжНУ»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1054F" w14:textId="77777777" w:rsidR="00466527" w:rsidRPr="00D02BC7" w:rsidRDefault="00466527" w:rsidP="00D02BC7">
    <w:pPr>
      <w:pStyle w:val="a6"/>
      <w:ind w:firstLine="0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80768" behindDoc="0" locked="1" layoutInCell="1" allowOverlap="1" wp14:anchorId="0D0C358B" wp14:editId="286EC42E">
              <wp:simplePos x="0" y="0"/>
              <wp:positionH relativeFrom="margin">
                <wp:posOffset>-380365</wp:posOffset>
              </wp:positionH>
              <wp:positionV relativeFrom="page">
                <wp:posOffset>441325</wp:posOffset>
              </wp:positionV>
              <wp:extent cx="6591300" cy="9944100"/>
              <wp:effectExtent l="0" t="0" r="19050" b="38100"/>
              <wp:wrapNone/>
              <wp:docPr id="414" name="Group 3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1300" cy="9944100"/>
                        <a:chOff x="0" y="0"/>
                        <a:chExt cx="20000" cy="20000"/>
                      </a:xfrm>
                    </wpg:grpSpPr>
                    <wps:wsp>
                      <wps:cNvPr id="415" name="Rectangle 31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6" name="Line 31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7" name="Line 31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8" name="Line 31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9" name="Line 31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0" name="Line 31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1" name="Line 31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2" name="Line 31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3" name="Line 32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4" name="Line 32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5" name="Line 32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6" name="Rectangle 32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3C912D" w14:textId="77777777" w:rsidR="00466527" w:rsidRPr="00FC2D01" w:rsidRDefault="00466527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FC2D01"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7" name="Rectangle 32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4B7DDD" w14:textId="77777777" w:rsidR="00466527" w:rsidRPr="00FC2D01" w:rsidRDefault="00466527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FC2D01"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8" name="Rectangle 32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3F86A" w14:textId="77777777" w:rsidR="00466527" w:rsidRPr="00FC2D01" w:rsidRDefault="00466527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FC2D01"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9" name="Rectangle 32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52365A" w14:textId="77777777" w:rsidR="00466527" w:rsidRPr="00FC2D01" w:rsidRDefault="00466527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FC2D01"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0" name="Rectangle 32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79D91F" w14:textId="77777777" w:rsidR="00466527" w:rsidRDefault="00466527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FC2D01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1" name="Rectangle 32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43FEE2" w14:textId="77777777" w:rsidR="00466527" w:rsidRDefault="00466527" w:rsidP="00F02EBC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FC2D01">
                              <w:rPr>
                                <w:sz w:val="18"/>
                              </w:rPr>
                              <w:t>Арк</w:t>
                            </w:r>
                            <w:r>
                              <w:rPr>
                                <w:rFonts w:ascii="ISOCPEUR Cyr" w:hAnsi="ISOCPEUR Cyr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2" name="Rectangle 329"/>
                      <wps:cNvSpPr>
                        <a:spLocks noChangeArrowheads="1"/>
                      </wps:cNvSpPr>
                      <wps:spPr bwMode="auto">
                        <a:xfrm>
                          <a:off x="18949" y="19297"/>
                          <a:ext cx="1001" cy="6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9C599" w14:textId="77777777" w:rsidR="00466527" w:rsidRPr="0089731E" w:rsidRDefault="00000000" w:rsidP="00F02EBC">
                            <w:pPr>
                              <w:pStyle w:val="a8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1841040717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Content>
                                <w:r w:rsidR="00466527" w:rsidRPr="0089731E"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="00466527" w:rsidRPr="0089731E">
                                  <w:rPr>
                                    <w:sz w:val="22"/>
                                    <w:szCs w:val="22"/>
                                  </w:rPr>
                                  <w:instrText xml:space="preserve"> PAGE   \* MERGEFORMAT </w:instrText>
                                </w:r>
                                <w:r w:rsidR="00466527" w:rsidRPr="0089731E"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466527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9</w:t>
                                </w:r>
                                <w:r w:rsidR="00466527" w:rsidRPr="0089731E">
                                  <w:rPr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</w:sdtContent>
                            </w:sdt>
                            <w:r w:rsidR="00466527" w:rsidRPr="0089731E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466527" w:rsidRPr="0089731E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="00466527" w:rsidRPr="0089731E">
                              <w:rPr>
                                <w:sz w:val="22"/>
                                <w:szCs w:val="22"/>
                              </w:rPr>
                              <w:instrText xml:space="preserve"> {={PAGE}} \* MERGEFORMAT </w:instrText>
                            </w:r>
                            <w:r w:rsidR="00466527" w:rsidRPr="0089731E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433" name="Rectangle 33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075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0F9696" w14:textId="5062A1EA" w:rsidR="00466527" w:rsidRPr="00FD0038" w:rsidRDefault="00466527" w:rsidP="00F02EBC">
                            <w:pPr>
                              <w:pStyle w:val="a8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32B48">
                              <w:rPr>
                                <w:color w:val="000000" w:themeColor="text1"/>
                                <w:lang w:val="ru-RU"/>
                              </w:rPr>
                              <w:t>НП.</w:t>
                            </w:r>
                            <w:r w:rsidR="00DE3F15" w:rsidRPr="00DE3F15">
                              <w:rPr>
                                <w:szCs w:val="28"/>
                              </w:rPr>
                              <w:t xml:space="preserve"> </w:t>
                            </w:r>
                            <w:r w:rsidR="00AB1DA6">
                              <w:rPr>
                                <w:szCs w:val="28"/>
                                <w:lang w:val="ru-RU"/>
                              </w:rPr>
                              <w:t>253116</w:t>
                            </w: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="00417645">
                              <w:rPr>
                                <w:color w:val="000000" w:themeColor="text1"/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</w:rPr>
                              <w:t>.000.ПЗ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D0C358B" id="_x0000_s1336" style="position:absolute;left:0;text-align:left;margin-left:-29.95pt;margin-top:34.75pt;width:519pt;height:783pt;z-index:251680768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">
              <v:rect id="Rectangle 312" o:spid="_x0000_s13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" filled="f" strokeweight="2pt"/>
              <v:line id="Line 313" o:spid="_x0000_s13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Sx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bGEsYsAAAADcAAAADwAAAAAA&#10;AAAAAAAAAAAHAgAAZHJzL2Rvd25yZXYueG1sUEsFBgAAAAADAAMAtwAAAPQCAAAAAA==&#10;" strokeweight="2pt"/>
              <v:line id="Line 314" o:spid="_x0000_s13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    <v:line id="Line 315" o:spid="_x0000_s13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2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crIdi70AAADcAAAADwAAAAAAAAAA&#10;AAAAAAAHAgAAZHJzL2Rvd25yZXYueG1sUEsFBgAAAAADAAMAtwAAAPECAAAAAA==&#10;" strokeweight="2pt"/>
              <v:line id="Line 316" o:spid="_x0000_s13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rgQ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Hf64EMMAAADcAAAADwAA&#10;AAAAAAAAAAAAAAAHAgAAZHJzL2Rvd25yZXYueG1sUEsFBgAAAAADAAMAtwAAAPcCAAAAAA==&#10;" strokeweight="2pt"/>
              <v:line id="Line 317" o:spid="_x0000_s13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s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QqjbML0AAADcAAAADwAAAAAAAAAA&#10;AAAAAAAHAgAAZHJzL2Rvd25yZXYueG1sUEsFBgAAAAADAAMAtwAAAPECAAAAAA==&#10;" strokeweight="2pt"/>
              <v:line id="Line 318" o:spid="_x0000_s13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H6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EXzPhCMgVx8AAAD//wMAUEsBAi0AFAAGAAgAAAAhANvh9svuAAAAhQEAABMAAAAAAAAAAAAAAAAA&#10;AAAAAFtDb250ZW50X1R5cGVzXS54bWxQSwECLQAUAAYACAAAACEAWvQsW78AAAAVAQAACwAAAAAA&#10;AAAAAAAAAAAfAQAAX3JlbHMvLnJlbHNQSwECLQAUAAYACAAAACEALeR+q8AAAADcAAAADwAAAAAA&#10;AAAAAAAAAAAHAgAAZHJzL2Rvd25yZXYueG1sUEsFBgAAAAADAAMAtwAAAPQCAAAAAA==&#10;" strokeweight="2pt"/>
              <v:line id="Line 319" o:spid="_x0000_s13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uDc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VksDvmXAE5O4HAAD//wMAUEsBAi0AFAAGAAgAAAAhANvh9svuAAAAhQEAABMAAAAAAAAAAAAA&#10;AAAAAAAAAFtDb250ZW50X1R5cGVzXS54bWxQSwECLQAUAAYACAAAACEAWvQsW78AAAAVAQAACwAA&#10;AAAAAAAAAAAAAAAfAQAAX3JlbHMvLnJlbHNQSwECLQAUAAYACAAAACEA3Tbg3MMAAADcAAAADwAA&#10;AAAAAAAAAAAAAAAHAgAAZHJzL2Rvd25yZXYueG1sUEsFBgAAAAADAAMAtwAAAPcCAAAAAA==&#10;" strokeweight="2pt"/>
              <v:line id="Line 320" o:spid="_x0000_s13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f0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A2ycf0xQAAANwAAAAP&#10;AAAAAAAAAAAAAAAAAAcCAABkcnMvZG93bnJldi54bWxQSwUGAAAAAAMAAwC3AAAA+QIAAAAA&#10;" strokeweight="1pt"/>
              <v:line id="Line 321" o:spid="_x0000_s13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90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CXzPhCMgVx8AAAD//wMAUEsBAi0AFAAGAAgAAAAhANvh9svuAAAAhQEAABMAAAAAAAAAAAAAAAAA&#10;AAAAAFtDb250ZW50X1R5cGVzXS54bWxQSwECLQAUAAYACAAAACEAWvQsW78AAAAVAQAACwAAAAAA&#10;AAAAAAAAAAAfAQAAX3JlbHMvLnJlbHNQSwECLQAUAAYACAAAACEAPZPdM8AAAADcAAAADwAAAAAA&#10;AAAAAAAAAAAHAgAAZHJzL2Rvd25yZXYueG1sUEsFBgAAAAADAAMAtwAAAPQCAAAAAA==&#10;" strokeweight="2pt"/>
              <v:line id="Line 322" o:spid="_x0000_s13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Pob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" strokeweight="1pt"/>
              <v:rect id="Rectangle 323" o:spid="_x0000_s13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623C912D" w14:textId="77777777" w:rsidR="00466527" w:rsidRPr="00FC2D01" w:rsidRDefault="00466527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FC2D01"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324" o:spid="_x0000_s13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<v:textbox inset="1pt,1pt,1pt,1pt">
                  <w:txbxContent>
                    <w:p w14:paraId="634B7DDD" w14:textId="77777777" w:rsidR="00466527" w:rsidRPr="00FC2D01" w:rsidRDefault="00466527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FC2D01"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325" o:spid="_x0000_s13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<v:textbox inset="1pt,1pt,1pt,1pt">
                  <w:txbxContent>
                    <w:p w14:paraId="4513F86A" w14:textId="77777777" w:rsidR="00466527" w:rsidRPr="00FC2D01" w:rsidRDefault="00466527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FC2D01"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26" o:spid="_x0000_s13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X+S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" filled="f" stroked="f" strokeweight=".25pt">
                <v:textbox inset="1pt,1pt,1pt,1pt">
                  <w:txbxContent>
                    <w:p w14:paraId="3A52365A" w14:textId="77777777" w:rsidR="00466527" w:rsidRPr="00FC2D01" w:rsidRDefault="00466527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FC2D01"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327" o:spid="_x0000_s13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DS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/x4Jh4BWf4CAAD//wMAUEsBAi0AFAAGAAgAAAAhANvh9svuAAAAhQEAABMAAAAAAAAAAAAAAAAA&#10;AAAAAFtDb250ZW50X1R5cGVzXS54bWxQSwECLQAUAAYACAAAACEAWvQsW78AAAAVAQAACwAAAAAA&#10;AAAAAAAAAAAfAQAAX3JlbHMvLnJlbHNQSwECLQAUAAYACAAAACEAh0ZA0sAAAADcAAAADwAAAAAA&#10;AAAAAAAAAAAHAgAAZHJzL2Rvd25yZXYueG1sUEsFBgAAAAADAAMAtwAAAPQCAAAAAA==&#10;" filled="f" stroked="f" strokeweight=".25pt">
                <v:textbox inset="1pt,1pt,1pt,1pt">
                  <w:txbxContent>
                    <w:p w14:paraId="2079D91F" w14:textId="77777777" w:rsidR="00466527" w:rsidRDefault="00466527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FC2D01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28" o:spid="_x0000_s13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uVJ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tUvg7E4+A3PwCAAD//wMAUEsBAi0AFAAGAAgAAAAhANvh9svuAAAAhQEAABMAAAAAAAAAAAAA&#10;AAAAAAAAAFtDb250ZW50X1R5cGVzXS54bWxQSwECLQAUAAYACAAAACEAWvQsW78AAAAVAQAACwAA&#10;AAAAAAAAAAAAAAAfAQAAX3JlbHMvLnJlbHNQSwECLQAUAAYACAAAACEA6ArlScMAAADcAAAADwAA&#10;AAAAAAAAAAAAAAAHAgAAZHJzL2Rvd25yZXYueG1sUEsFBgAAAAADAAMAtwAAAPcCAAAAAA==&#10;" filled="f" stroked="f" strokeweight=".25pt">
                <v:textbox inset="1pt,1pt,1pt,1pt">
                  <w:txbxContent>
                    <w:p w14:paraId="5F43FEE2" w14:textId="77777777" w:rsidR="00466527" w:rsidRDefault="00466527" w:rsidP="00F02EBC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FC2D01">
                        <w:rPr>
                          <w:sz w:val="18"/>
                        </w:rPr>
                        <w:t>Арк</w:t>
                      </w:r>
                      <w:r>
                        <w:rPr>
                          <w:rFonts w:ascii="ISOCPEUR Cyr" w:hAnsi="ISOCPEUR Cyr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29" o:spid="_x0000_s1354" style="position:absolute;left:18949;top:19297;width:1001;height:6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" filled="f" stroked="f" strokeweight=".25pt">
                <v:textbox inset="1pt,1pt,1pt,1pt">
                  <w:txbxContent>
                    <w:p w14:paraId="6CD9C599" w14:textId="77777777" w:rsidR="00466527" w:rsidRPr="0089731E" w:rsidRDefault="00000000" w:rsidP="00F02EBC">
                      <w:pPr>
                        <w:pStyle w:val="a8"/>
                        <w:jc w:val="center"/>
                        <w:rPr>
                          <w:sz w:val="22"/>
                          <w:szCs w:val="22"/>
                        </w:rPr>
                      </w:pPr>
                      <w:sdt>
                        <w:sdtPr>
                          <w:rPr>
                            <w:sz w:val="22"/>
                            <w:szCs w:val="22"/>
                          </w:rPr>
                          <w:id w:val="1841040717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r w:rsidR="00466527" w:rsidRPr="0089731E"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 w:rsidR="00466527" w:rsidRPr="0089731E">
                            <w:rPr>
                              <w:sz w:val="22"/>
                              <w:szCs w:val="22"/>
                            </w:rPr>
                            <w:instrText xml:space="preserve"> PAGE   \* MERGEFORMAT </w:instrText>
                          </w:r>
                          <w:r w:rsidR="00466527" w:rsidRPr="0089731E"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466527">
                            <w:rPr>
                              <w:noProof/>
                              <w:sz w:val="22"/>
                              <w:szCs w:val="22"/>
                            </w:rPr>
                            <w:t>9</w:t>
                          </w:r>
                          <w:r w:rsidR="00466527" w:rsidRPr="0089731E">
                            <w:rPr>
                              <w:sz w:val="22"/>
                              <w:szCs w:val="22"/>
                            </w:rPr>
                            <w:fldChar w:fldCharType="end"/>
                          </w:r>
                        </w:sdtContent>
                      </w:sdt>
                      <w:r w:rsidR="00466527" w:rsidRPr="0089731E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466527" w:rsidRPr="0089731E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466527" w:rsidRPr="0089731E">
                        <w:rPr>
                          <w:sz w:val="22"/>
                          <w:szCs w:val="22"/>
                        </w:rPr>
                        <w:instrText xml:space="preserve"> {={PAGE}} \* MERGEFORMAT </w:instrText>
                      </w:r>
                      <w:r w:rsidR="00466527" w:rsidRPr="0089731E">
                        <w:rPr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330" o:spid="_x0000_s1355" style="position:absolute;left:7745;top:18977;width:11075;height: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" filled="f" stroked="f" strokeweight=".25pt">
                <v:textbox inset="1pt,1pt,1pt,1pt">
                  <w:txbxContent>
                    <w:p w14:paraId="020F9696" w14:textId="5062A1EA" w:rsidR="00466527" w:rsidRPr="00FD0038" w:rsidRDefault="00466527" w:rsidP="00F02EBC">
                      <w:pPr>
                        <w:pStyle w:val="a8"/>
                        <w:jc w:val="center"/>
                        <w:rPr>
                          <w:color w:val="000000" w:themeColor="text1"/>
                        </w:rPr>
                      </w:pPr>
                      <w:r w:rsidRPr="00732B48">
                        <w:rPr>
                          <w:color w:val="000000" w:themeColor="text1"/>
                          <w:lang w:val="ru-RU"/>
                        </w:rPr>
                        <w:t>НП.</w:t>
                      </w:r>
                      <w:r w:rsidR="00DE3F15" w:rsidRPr="00DE3F15">
                        <w:rPr>
                          <w:szCs w:val="28"/>
                        </w:rPr>
                        <w:t xml:space="preserve"> </w:t>
                      </w:r>
                      <w:r w:rsidR="00AB1DA6">
                        <w:rPr>
                          <w:szCs w:val="28"/>
                          <w:lang w:val="ru-RU"/>
                        </w:rPr>
                        <w:t>253116</w:t>
                      </w:r>
                      <w:r>
                        <w:rPr>
                          <w:color w:val="000000" w:themeColor="text1"/>
                          <w:lang w:val="ru-RU"/>
                        </w:rPr>
                        <w:t>.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  <w:r w:rsidR="00417645">
                        <w:rPr>
                          <w:color w:val="000000" w:themeColor="text1"/>
                        </w:rPr>
                        <w:t>4</w:t>
                      </w:r>
                      <w:r>
                        <w:rPr>
                          <w:color w:val="000000" w:themeColor="text1"/>
                        </w:rPr>
                        <w:t>.000.ПЗ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6C7B"/>
    <w:multiLevelType w:val="multilevel"/>
    <w:tmpl w:val="829072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2701" w:hanging="432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1639" w:hanging="504"/>
      </w:pPr>
      <w:rPr>
        <w:rFonts w:hint="default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6272500"/>
    <w:multiLevelType w:val="hybridMultilevel"/>
    <w:tmpl w:val="6B38C496"/>
    <w:lvl w:ilvl="0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6DF3E52"/>
    <w:multiLevelType w:val="hybridMultilevel"/>
    <w:tmpl w:val="FDA6657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324C0"/>
    <w:multiLevelType w:val="hybridMultilevel"/>
    <w:tmpl w:val="214A5554"/>
    <w:lvl w:ilvl="0" w:tplc="844CBADC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AAE5980"/>
    <w:multiLevelType w:val="hybridMultilevel"/>
    <w:tmpl w:val="96443B58"/>
    <w:lvl w:ilvl="0" w:tplc="042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AE92D6F"/>
    <w:multiLevelType w:val="hybridMultilevel"/>
    <w:tmpl w:val="8304B7E0"/>
    <w:lvl w:ilvl="0" w:tplc="042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C926FB2"/>
    <w:multiLevelType w:val="multilevel"/>
    <w:tmpl w:val="3D8CA0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CF07B52"/>
    <w:multiLevelType w:val="hybridMultilevel"/>
    <w:tmpl w:val="1DAA5FBE"/>
    <w:lvl w:ilvl="0" w:tplc="1AE0602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0FBD727C"/>
    <w:multiLevelType w:val="multilevel"/>
    <w:tmpl w:val="843459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39" w:hanging="504"/>
      </w:pPr>
      <w:rPr>
        <w:rFonts w:hint="default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A3103A3"/>
    <w:multiLevelType w:val="hybridMultilevel"/>
    <w:tmpl w:val="8B9447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B8F7630"/>
    <w:multiLevelType w:val="hybridMultilevel"/>
    <w:tmpl w:val="C3BEC63C"/>
    <w:lvl w:ilvl="0" w:tplc="6C427D2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1F3C74F9"/>
    <w:multiLevelType w:val="multilevel"/>
    <w:tmpl w:val="843459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39" w:hanging="504"/>
      </w:pPr>
      <w:rPr>
        <w:rFonts w:hint="default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1393137"/>
    <w:multiLevelType w:val="multilevel"/>
    <w:tmpl w:val="C4B251BA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1630D45"/>
    <w:multiLevelType w:val="hybridMultilevel"/>
    <w:tmpl w:val="34889AAE"/>
    <w:lvl w:ilvl="0" w:tplc="9ED2467C">
      <w:start w:val="1"/>
      <w:numFmt w:val="decimal"/>
      <w:pStyle w:val="1"/>
      <w:suff w:val="space"/>
      <w:lvlText w:val="%1"/>
      <w:lvlJc w:val="left"/>
      <w:pPr>
        <w:ind w:left="157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23C741C9"/>
    <w:multiLevelType w:val="hybridMultilevel"/>
    <w:tmpl w:val="8C145360"/>
    <w:lvl w:ilvl="0" w:tplc="4C84C7A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24E93C85"/>
    <w:multiLevelType w:val="hybridMultilevel"/>
    <w:tmpl w:val="A5A8C0D0"/>
    <w:lvl w:ilvl="0" w:tplc="CCBE31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BE2DA6"/>
    <w:multiLevelType w:val="hybridMultilevel"/>
    <w:tmpl w:val="CE8099C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646833"/>
    <w:multiLevelType w:val="hybridMultilevel"/>
    <w:tmpl w:val="662647EE"/>
    <w:lvl w:ilvl="0" w:tplc="0422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28312248"/>
    <w:multiLevelType w:val="hybridMultilevel"/>
    <w:tmpl w:val="C546A05C"/>
    <w:lvl w:ilvl="0" w:tplc="1DE2A7BC">
      <w:numFmt w:val="bullet"/>
      <w:lvlText w:val="-"/>
      <w:lvlJc w:val="left"/>
      <w:pPr>
        <w:ind w:left="2062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2BBA449E"/>
    <w:multiLevelType w:val="hybridMultilevel"/>
    <w:tmpl w:val="0936CB0A"/>
    <w:lvl w:ilvl="0" w:tplc="D97CF812">
      <w:start w:val="1"/>
      <w:numFmt w:val="bullet"/>
      <w:pStyle w:val="a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2BD079A4"/>
    <w:multiLevelType w:val="multilevel"/>
    <w:tmpl w:val="C4B251BA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2D432D27"/>
    <w:multiLevelType w:val="hybridMultilevel"/>
    <w:tmpl w:val="F28C6D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5205A7B"/>
    <w:multiLevelType w:val="multilevel"/>
    <w:tmpl w:val="B9C416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639" w:hanging="504"/>
      </w:pPr>
      <w:rPr>
        <w:rFonts w:hint="default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3B28281E"/>
    <w:multiLevelType w:val="hybridMultilevel"/>
    <w:tmpl w:val="5C54672C"/>
    <w:lvl w:ilvl="0" w:tplc="E4FADC7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3FF3185E"/>
    <w:multiLevelType w:val="hybridMultilevel"/>
    <w:tmpl w:val="125EEA12"/>
    <w:lvl w:ilvl="0" w:tplc="56B24C8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564531"/>
    <w:multiLevelType w:val="multilevel"/>
    <w:tmpl w:val="2910BEDC"/>
    <w:lvl w:ilvl="0">
      <w:start w:val="1"/>
      <w:numFmt w:val="bullet"/>
      <w:pStyle w:val="a0"/>
      <w:lvlText w:val=""/>
      <w:lvlJc w:val="left"/>
      <w:pPr>
        <w:ind w:left="851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14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86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58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0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2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74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46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182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424D34EC"/>
    <w:multiLevelType w:val="hybridMultilevel"/>
    <w:tmpl w:val="483477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9335AC2"/>
    <w:multiLevelType w:val="hybridMultilevel"/>
    <w:tmpl w:val="68BC75F0"/>
    <w:lvl w:ilvl="0" w:tplc="0422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4D630BD5"/>
    <w:multiLevelType w:val="hybridMultilevel"/>
    <w:tmpl w:val="8124D77E"/>
    <w:lvl w:ilvl="0" w:tplc="1DE2A7BC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9" w15:restartNumberingAfterBreak="0">
    <w:nsid w:val="53024862"/>
    <w:multiLevelType w:val="hybridMultilevel"/>
    <w:tmpl w:val="25384898"/>
    <w:lvl w:ilvl="0" w:tplc="1DE2A7BC">
      <w:numFmt w:val="bullet"/>
      <w:lvlText w:val="-"/>
      <w:lvlJc w:val="left"/>
      <w:pPr>
        <w:ind w:left="2062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3D90179"/>
    <w:multiLevelType w:val="hybridMultilevel"/>
    <w:tmpl w:val="48CE8528"/>
    <w:lvl w:ilvl="0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43E166A"/>
    <w:multiLevelType w:val="multilevel"/>
    <w:tmpl w:val="A0ECE6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1639" w:hanging="504"/>
      </w:pPr>
      <w:rPr>
        <w:rFonts w:hint="default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55D93C11"/>
    <w:multiLevelType w:val="hybridMultilevel"/>
    <w:tmpl w:val="84C86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A367DD"/>
    <w:multiLevelType w:val="multilevel"/>
    <w:tmpl w:val="F710C5FC"/>
    <w:lvl w:ilvl="0">
      <w:start w:val="5"/>
      <w:numFmt w:val="bullet"/>
      <w:lvlText w:val="-"/>
      <w:lvlJc w:val="left"/>
      <w:pPr>
        <w:tabs>
          <w:tab w:val="num" w:pos="786"/>
        </w:tabs>
        <w:ind w:left="786" w:hanging="360"/>
      </w:pPr>
      <w:rPr>
        <w:rFonts w:ascii="Arial" w:eastAsia="Times New Roman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  <w:color w:val="auto"/>
        <w:sz w:val="28"/>
      </w:rPr>
    </w:lvl>
    <w:lvl w:ilvl="3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66"/>
        </w:tabs>
        <w:ind w:left="366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826"/>
        </w:tabs>
        <w:ind w:left="582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</w:rPr>
    </w:lvl>
  </w:abstractNum>
  <w:abstractNum w:abstractNumId="34" w15:restartNumberingAfterBreak="0">
    <w:nsid w:val="5BBA3492"/>
    <w:multiLevelType w:val="multilevel"/>
    <w:tmpl w:val="843459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39" w:hanging="504"/>
      </w:pPr>
      <w:rPr>
        <w:rFonts w:hint="default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5C323547"/>
    <w:multiLevelType w:val="hybridMultilevel"/>
    <w:tmpl w:val="75084074"/>
    <w:lvl w:ilvl="0" w:tplc="CCBE31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D33768"/>
    <w:multiLevelType w:val="multilevel"/>
    <w:tmpl w:val="372609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639" w:hanging="504"/>
      </w:pPr>
      <w:rPr>
        <w:rFonts w:hint="default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5E872F94"/>
    <w:multiLevelType w:val="hybridMultilevel"/>
    <w:tmpl w:val="06D0C662"/>
    <w:lvl w:ilvl="0" w:tplc="0422000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5FA9230D"/>
    <w:multiLevelType w:val="hybridMultilevel"/>
    <w:tmpl w:val="0D56EAD8"/>
    <w:lvl w:ilvl="0" w:tplc="CEBC8392">
      <w:start w:val="5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 w15:restartNumberingAfterBreak="0">
    <w:nsid w:val="6A1E603E"/>
    <w:multiLevelType w:val="hybridMultilevel"/>
    <w:tmpl w:val="FDA6657A"/>
    <w:lvl w:ilvl="0" w:tplc="FFFFFFFF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 w15:restartNumberingAfterBreak="0">
    <w:nsid w:val="6AC2678D"/>
    <w:multiLevelType w:val="hybridMultilevel"/>
    <w:tmpl w:val="A1667336"/>
    <w:lvl w:ilvl="0" w:tplc="99C256E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6C723031"/>
    <w:multiLevelType w:val="hybridMultilevel"/>
    <w:tmpl w:val="932C6E74"/>
    <w:lvl w:ilvl="0" w:tplc="AB9E5B7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2" w15:restartNumberingAfterBreak="0">
    <w:nsid w:val="765433C1"/>
    <w:multiLevelType w:val="hybridMultilevel"/>
    <w:tmpl w:val="C988F354"/>
    <w:lvl w:ilvl="0" w:tplc="7B504F08">
      <w:start w:val="1"/>
      <w:numFmt w:val="decimal"/>
      <w:lvlText w:val="%1."/>
      <w:lvlJc w:val="left"/>
      <w:pPr>
        <w:ind w:left="360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77CC184A"/>
    <w:multiLevelType w:val="multilevel"/>
    <w:tmpl w:val="3D8CA0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EFD7F43"/>
    <w:multiLevelType w:val="multilevel"/>
    <w:tmpl w:val="843459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39" w:hanging="504"/>
      </w:pPr>
      <w:rPr>
        <w:rFonts w:hint="default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 w16cid:durableId="2113160680">
    <w:abstractNumId w:val="24"/>
  </w:num>
  <w:num w:numId="2" w16cid:durableId="1950043453">
    <w:abstractNumId w:val="22"/>
  </w:num>
  <w:num w:numId="3" w16cid:durableId="295989225">
    <w:abstractNumId w:val="0"/>
  </w:num>
  <w:num w:numId="4" w16cid:durableId="1682780449">
    <w:abstractNumId w:val="33"/>
  </w:num>
  <w:num w:numId="5" w16cid:durableId="741872563">
    <w:abstractNumId w:val="42"/>
  </w:num>
  <w:num w:numId="6" w16cid:durableId="1010139130">
    <w:abstractNumId w:val="1"/>
  </w:num>
  <w:num w:numId="7" w16cid:durableId="291831927">
    <w:abstractNumId w:val="30"/>
  </w:num>
  <w:num w:numId="8" w16cid:durableId="2097899193">
    <w:abstractNumId w:val="7"/>
  </w:num>
  <w:num w:numId="9" w16cid:durableId="219482904">
    <w:abstractNumId w:val="11"/>
  </w:num>
  <w:num w:numId="10" w16cid:durableId="909460544">
    <w:abstractNumId w:val="34"/>
  </w:num>
  <w:num w:numId="11" w16cid:durableId="27801264">
    <w:abstractNumId w:val="40"/>
  </w:num>
  <w:num w:numId="12" w16cid:durableId="2063365219">
    <w:abstractNumId w:val="38"/>
  </w:num>
  <w:num w:numId="13" w16cid:durableId="528110256">
    <w:abstractNumId w:val="36"/>
  </w:num>
  <w:num w:numId="14" w16cid:durableId="1476993297">
    <w:abstractNumId w:val="44"/>
  </w:num>
  <w:num w:numId="15" w16cid:durableId="1758016709">
    <w:abstractNumId w:val="31"/>
  </w:num>
  <w:num w:numId="16" w16cid:durableId="883567287">
    <w:abstractNumId w:val="8"/>
  </w:num>
  <w:num w:numId="17" w16cid:durableId="1581208324">
    <w:abstractNumId w:val="41"/>
  </w:num>
  <w:num w:numId="18" w16cid:durableId="765349766">
    <w:abstractNumId w:val="23"/>
  </w:num>
  <w:num w:numId="19" w16cid:durableId="1771662184">
    <w:abstractNumId w:val="14"/>
  </w:num>
  <w:num w:numId="20" w16cid:durableId="438110005">
    <w:abstractNumId w:val="10"/>
  </w:num>
  <w:num w:numId="21" w16cid:durableId="1513296745">
    <w:abstractNumId w:val="27"/>
  </w:num>
  <w:num w:numId="22" w16cid:durableId="1114904257">
    <w:abstractNumId w:val="6"/>
  </w:num>
  <w:num w:numId="23" w16cid:durableId="1264455144">
    <w:abstractNumId w:val="43"/>
  </w:num>
  <w:num w:numId="24" w16cid:durableId="1357123459">
    <w:abstractNumId w:val="13"/>
  </w:num>
  <w:num w:numId="25" w16cid:durableId="539123870">
    <w:abstractNumId w:val="3"/>
  </w:num>
  <w:num w:numId="26" w16cid:durableId="668558977">
    <w:abstractNumId w:val="4"/>
  </w:num>
  <w:num w:numId="27" w16cid:durableId="214464949">
    <w:abstractNumId w:val="37"/>
  </w:num>
  <w:num w:numId="28" w16cid:durableId="89083644">
    <w:abstractNumId w:val="5"/>
  </w:num>
  <w:num w:numId="29" w16cid:durableId="357976718">
    <w:abstractNumId w:val="28"/>
  </w:num>
  <w:num w:numId="30" w16cid:durableId="1271936724">
    <w:abstractNumId w:val="18"/>
  </w:num>
  <w:num w:numId="31" w16cid:durableId="1238175240">
    <w:abstractNumId w:val="29"/>
  </w:num>
  <w:num w:numId="32" w16cid:durableId="166022871">
    <w:abstractNumId w:val="35"/>
  </w:num>
  <w:num w:numId="33" w16cid:durableId="1108543428">
    <w:abstractNumId w:val="15"/>
  </w:num>
  <w:num w:numId="34" w16cid:durableId="1575895457">
    <w:abstractNumId w:val="17"/>
  </w:num>
  <w:num w:numId="35" w16cid:durableId="58022287">
    <w:abstractNumId w:val="19"/>
  </w:num>
  <w:num w:numId="36" w16cid:durableId="896739582">
    <w:abstractNumId w:val="9"/>
  </w:num>
  <w:num w:numId="37" w16cid:durableId="1992438129">
    <w:abstractNumId w:val="19"/>
    <w:lvlOverride w:ilvl="0">
      <w:startOverride w:val="1"/>
    </w:lvlOverride>
  </w:num>
  <w:num w:numId="38" w16cid:durableId="282347428">
    <w:abstractNumId w:val="21"/>
  </w:num>
  <w:num w:numId="39" w16cid:durableId="1099253960">
    <w:abstractNumId w:val="32"/>
  </w:num>
  <w:num w:numId="40" w16cid:durableId="524101612">
    <w:abstractNumId w:val="2"/>
  </w:num>
  <w:num w:numId="41" w16cid:durableId="687878349">
    <w:abstractNumId w:val="25"/>
  </w:num>
  <w:num w:numId="42" w16cid:durableId="1596554509">
    <w:abstractNumId w:val="16"/>
  </w:num>
  <w:num w:numId="43" w16cid:durableId="2121339179">
    <w:abstractNumId w:val="26"/>
  </w:num>
  <w:num w:numId="44" w16cid:durableId="197202345">
    <w:abstractNumId w:val="20"/>
  </w:num>
  <w:num w:numId="45" w16cid:durableId="198784744">
    <w:abstractNumId w:val="12"/>
  </w:num>
  <w:num w:numId="46" w16cid:durableId="1665432167">
    <w:abstractNumId w:val="3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9"/>
  <w:hyphenationZone w:val="425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467"/>
    <w:rsid w:val="00002507"/>
    <w:rsid w:val="000119B2"/>
    <w:rsid w:val="00012107"/>
    <w:rsid w:val="00015A88"/>
    <w:rsid w:val="00030B1F"/>
    <w:rsid w:val="00033BC2"/>
    <w:rsid w:val="00036E96"/>
    <w:rsid w:val="0004420C"/>
    <w:rsid w:val="000465F1"/>
    <w:rsid w:val="00050A84"/>
    <w:rsid w:val="00050EF8"/>
    <w:rsid w:val="00051ACB"/>
    <w:rsid w:val="00054777"/>
    <w:rsid w:val="00062CDA"/>
    <w:rsid w:val="00071413"/>
    <w:rsid w:val="00073D48"/>
    <w:rsid w:val="00074ED8"/>
    <w:rsid w:val="000766A5"/>
    <w:rsid w:val="000834F9"/>
    <w:rsid w:val="00084A52"/>
    <w:rsid w:val="0009036E"/>
    <w:rsid w:val="00091374"/>
    <w:rsid w:val="0009701D"/>
    <w:rsid w:val="000A5394"/>
    <w:rsid w:val="000A671B"/>
    <w:rsid w:val="000B1B73"/>
    <w:rsid w:val="000B628B"/>
    <w:rsid w:val="000C22F2"/>
    <w:rsid w:val="000C27BF"/>
    <w:rsid w:val="000C4BF9"/>
    <w:rsid w:val="000C4E7A"/>
    <w:rsid w:val="000D1C5E"/>
    <w:rsid w:val="000D6F6F"/>
    <w:rsid w:val="000E00A7"/>
    <w:rsid w:val="000E0B4A"/>
    <w:rsid w:val="000E0D86"/>
    <w:rsid w:val="000E266D"/>
    <w:rsid w:val="000E70C7"/>
    <w:rsid w:val="000F1B15"/>
    <w:rsid w:val="00110954"/>
    <w:rsid w:val="001144C6"/>
    <w:rsid w:val="00120724"/>
    <w:rsid w:val="00122B83"/>
    <w:rsid w:val="00131221"/>
    <w:rsid w:val="00131F3F"/>
    <w:rsid w:val="00133F84"/>
    <w:rsid w:val="0013410A"/>
    <w:rsid w:val="0013568A"/>
    <w:rsid w:val="00142D53"/>
    <w:rsid w:val="00146094"/>
    <w:rsid w:val="001523DD"/>
    <w:rsid w:val="00173101"/>
    <w:rsid w:val="001773C5"/>
    <w:rsid w:val="0018296B"/>
    <w:rsid w:val="00192F06"/>
    <w:rsid w:val="001A01E1"/>
    <w:rsid w:val="001A4DA2"/>
    <w:rsid w:val="001A6547"/>
    <w:rsid w:val="001A6B58"/>
    <w:rsid w:val="001A71DB"/>
    <w:rsid w:val="001A78CC"/>
    <w:rsid w:val="001A7C53"/>
    <w:rsid w:val="001B02A0"/>
    <w:rsid w:val="001C2127"/>
    <w:rsid w:val="001C4B25"/>
    <w:rsid w:val="001C671F"/>
    <w:rsid w:val="001C75B3"/>
    <w:rsid w:val="001D6034"/>
    <w:rsid w:val="001E0B40"/>
    <w:rsid w:val="001E23A3"/>
    <w:rsid w:val="001E3144"/>
    <w:rsid w:val="001F1C87"/>
    <w:rsid w:val="001F339B"/>
    <w:rsid w:val="001F4B98"/>
    <w:rsid w:val="001F5009"/>
    <w:rsid w:val="001F5DDF"/>
    <w:rsid w:val="001F61AD"/>
    <w:rsid w:val="00200E11"/>
    <w:rsid w:val="00202787"/>
    <w:rsid w:val="002054A7"/>
    <w:rsid w:val="00206173"/>
    <w:rsid w:val="002062BC"/>
    <w:rsid w:val="002129F5"/>
    <w:rsid w:val="00213FB4"/>
    <w:rsid w:val="00215AA1"/>
    <w:rsid w:val="002216DD"/>
    <w:rsid w:val="0022204F"/>
    <w:rsid w:val="00225131"/>
    <w:rsid w:val="00225672"/>
    <w:rsid w:val="00226491"/>
    <w:rsid w:val="00226593"/>
    <w:rsid w:val="00226ADA"/>
    <w:rsid w:val="002309DA"/>
    <w:rsid w:val="00232E58"/>
    <w:rsid w:val="002331B3"/>
    <w:rsid w:val="002342F2"/>
    <w:rsid w:val="00234EC7"/>
    <w:rsid w:val="00237135"/>
    <w:rsid w:val="00241CF2"/>
    <w:rsid w:val="00245AA8"/>
    <w:rsid w:val="00256719"/>
    <w:rsid w:val="0026133F"/>
    <w:rsid w:val="00264C67"/>
    <w:rsid w:val="0026593B"/>
    <w:rsid w:val="00267B7C"/>
    <w:rsid w:val="00273AD2"/>
    <w:rsid w:val="00273BA5"/>
    <w:rsid w:val="00274166"/>
    <w:rsid w:val="002745F3"/>
    <w:rsid w:val="00275E28"/>
    <w:rsid w:val="00281F52"/>
    <w:rsid w:val="0029409F"/>
    <w:rsid w:val="002A2F4F"/>
    <w:rsid w:val="002A640A"/>
    <w:rsid w:val="002A640B"/>
    <w:rsid w:val="002A655A"/>
    <w:rsid w:val="002A70F3"/>
    <w:rsid w:val="002A78A3"/>
    <w:rsid w:val="002B5035"/>
    <w:rsid w:val="002C3323"/>
    <w:rsid w:val="002C7306"/>
    <w:rsid w:val="002D0053"/>
    <w:rsid w:val="002D7494"/>
    <w:rsid w:val="002E1DB6"/>
    <w:rsid w:val="002E36BC"/>
    <w:rsid w:val="002F21C2"/>
    <w:rsid w:val="00304383"/>
    <w:rsid w:val="003077D2"/>
    <w:rsid w:val="00312BF8"/>
    <w:rsid w:val="003154F2"/>
    <w:rsid w:val="003241F6"/>
    <w:rsid w:val="00326B87"/>
    <w:rsid w:val="003369C6"/>
    <w:rsid w:val="00345E17"/>
    <w:rsid w:val="00351CB4"/>
    <w:rsid w:val="003526D5"/>
    <w:rsid w:val="003550A1"/>
    <w:rsid w:val="003642FD"/>
    <w:rsid w:val="003666AD"/>
    <w:rsid w:val="00367311"/>
    <w:rsid w:val="00373489"/>
    <w:rsid w:val="0037656C"/>
    <w:rsid w:val="003767FE"/>
    <w:rsid w:val="00383425"/>
    <w:rsid w:val="003911E9"/>
    <w:rsid w:val="00393753"/>
    <w:rsid w:val="00396C27"/>
    <w:rsid w:val="003A33A4"/>
    <w:rsid w:val="003A53EB"/>
    <w:rsid w:val="003B4B03"/>
    <w:rsid w:val="003B4C15"/>
    <w:rsid w:val="003B4D89"/>
    <w:rsid w:val="003C7978"/>
    <w:rsid w:val="003D06F5"/>
    <w:rsid w:val="003D1418"/>
    <w:rsid w:val="003D2C1C"/>
    <w:rsid w:val="003D5063"/>
    <w:rsid w:val="003D5563"/>
    <w:rsid w:val="003E2B60"/>
    <w:rsid w:val="003F19FE"/>
    <w:rsid w:val="003F3D06"/>
    <w:rsid w:val="003F600F"/>
    <w:rsid w:val="003F689A"/>
    <w:rsid w:val="00405467"/>
    <w:rsid w:val="00412480"/>
    <w:rsid w:val="00417645"/>
    <w:rsid w:val="00422339"/>
    <w:rsid w:val="004256A5"/>
    <w:rsid w:val="004262A4"/>
    <w:rsid w:val="00426780"/>
    <w:rsid w:val="004267D8"/>
    <w:rsid w:val="00431464"/>
    <w:rsid w:val="00431EF0"/>
    <w:rsid w:val="004336F1"/>
    <w:rsid w:val="0043688E"/>
    <w:rsid w:val="00437B7E"/>
    <w:rsid w:val="00447C31"/>
    <w:rsid w:val="00454D84"/>
    <w:rsid w:val="00457566"/>
    <w:rsid w:val="00464B81"/>
    <w:rsid w:val="00466527"/>
    <w:rsid w:val="00483439"/>
    <w:rsid w:val="00483809"/>
    <w:rsid w:val="004911F6"/>
    <w:rsid w:val="004927AB"/>
    <w:rsid w:val="00492DAE"/>
    <w:rsid w:val="00497668"/>
    <w:rsid w:val="004976CF"/>
    <w:rsid w:val="004977B2"/>
    <w:rsid w:val="004A245F"/>
    <w:rsid w:val="004A594E"/>
    <w:rsid w:val="004A7B69"/>
    <w:rsid w:val="004B06E2"/>
    <w:rsid w:val="004B0D9D"/>
    <w:rsid w:val="004B5762"/>
    <w:rsid w:val="004B6D96"/>
    <w:rsid w:val="004B702B"/>
    <w:rsid w:val="004C5C41"/>
    <w:rsid w:val="004D3BE4"/>
    <w:rsid w:val="004D7969"/>
    <w:rsid w:val="004E524C"/>
    <w:rsid w:val="004E60A0"/>
    <w:rsid w:val="004E66D7"/>
    <w:rsid w:val="004E7C43"/>
    <w:rsid w:val="005048DA"/>
    <w:rsid w:val="00512A69"/>
    <w:rsid w:val="005177AA"/>
    <w:rsid w:val="005206EA"/>
    <w:rsid w:val="00522FB1"/>
    <w:rsid w:val="00527A66"/>
    <w:rsid w:val="00530802"/>
    <w:rsid w:val="005356F6"/>
    <w:rsid w:val="0054156C"/>
    <w:rsid w:val="00547092"/>
    <w:rsid w:val="00554CA3"/>
    <w:rsid w:val="00561559"/>
    <w:rsid w:val="005775DA"/>
    <w:rsid w:val="00577700"/>
    <w:rsid w:val="005A1335"/>
    <w:rsid w:val="005A398E"/>
    <w:rsid w:val="005A3BD9"/>
    <w:rsid w:val="005A686C"/>
    <w:rsid w:val="005B11BF"/>
    <w:rsid w:val="005B2D67"/>
    <w:rsid w:val="005B6F08"/>
    <w:rsid w:val="005C2B0B"/>
    <w:rsid w:val="005C3B16"/>
    <w:rsid w:val="005C45E4"/>
    <w:rsid w:val="005D3A3D"/>
    <w:rsid w:val="005D3DCF"/>
    <w:rsid w:val="005D7075"/>
    <w:rsid w:val="005E38A8"/>
    <w:rsid w:val="005E4639"/>
    <w:rsid w:val="006015EB"/>
    <w:rsid w:val="0060429D"/>
    <w:rsid w:val="006073A6"/>
    <w:rsid w:val="00610C09"/>
    <w:rsid w:val="00620B51"/>
    <w:rsid w:val="0062392B"/>
    <w:rsid w:val="0062438B"/>
    <w:rsid w:val="00626492"/>
    <w:rsid w:val="006350D5"/>
    <w:rsid w:val="00637B7F"/>
    <w:rsid w:val="00646220"/>
    <w:rsid w:val="00650A9A"/>
    <w:rsid w:val="00650C30"/>
    <w:rsid w:val="00657A27"/>
    <w:rsid w:val="0066075C"/>
    <w:rsid w:val="0066476B"/>
    <w:rsid w:val="00666A48"/>
    <w:rsid w:val="00672323"/>
    <w:rsid w:val="00686448"/>
    <w:rsid w:val="00693DDD"/>
    <w:rsid w:val="006941CF"/>
    <w:rsid w:val="006950D5"/>
    <w:rsid w:val="00696AE0"/>
    <w:rsid w:val="006A2DC8"/>
    <w:rsid w:val="006A3BF3"/>
    <w:rsid w:val="006A653C"/>
    <w:rsid w:val="006B0ABB"/>
    <w:rsid w:val="006B1336"/>
    <w:rsid w:val="006B3DA9"/>
    <w:rsid w:val="006B6026"/>
    <w:rsid w:val="006B6F51"/>
    <w:rsid w:val="006B7214"/>
    <w:rsid w:val="006C15F7"/>
    <w:rsid w:val="006C610D"/>
    <w:rsid w:val="006C759D"/>
    <w:rsid w:val="006D1A12"/>
    <w:rsid w:val="006D378E"/>
    <w:rsid w:val="006D3D5E"/>
    <w:rsid w:val="006D425E"/>
    <w:rsid w:val="006E0DB6"/>
    <w:rsid w:val="006E243C"/>
    <w:rsid w:val="006E4816"/>
    <w:rsid w:val="006E4C2C"/>
    <w:rsid w:val="006E660C"/>
    <w:rsid w:val="006F27E2"/>
    <w:rsid w:val="006F2E47"/>
    <w:rsid w:val="006F5237"/>
    <w:rsid w:val="006F601B"/>
    <w:rsid w:val="007012CE"/>
    <w:rsid w:val="00704AF4"/>
    <w:rsid w:val="00704E0A"/>
    <w:rsid w:val="00705A94"/>
    <w:rsid w:val="00706C07"/>
    <w:rsid w:val="00710879"/>
    <w:rsid w:val="00712739"/>
    <w:rsid w:val="00717615"/>
    <w:rsid w:val="00723906"/>
    <w:rsid w:val="00724F1E"/>
    <w:rsid w:val="007262B4"/>
    <w:rsid w:val="0073118C"/>
    <w:rsid w:val="00731F87"/>
    <w:rsid w:val="00732B48"/>
    <w:rsid w:val="00735DF1"/>
    <w:rsid w:val="00737D81"/>
    <w:rsid w:val="00751A53"/>
    <w:rsid w:val="007526AB"/>
    <w:rsid w:val="00757E81"/>
    <w:rsid w:val="007604DF"/>
    <w:rsid w:val="00765D10"/>
    <w:rsid w:val="00775E71"/>
    <w:rsid w:val="00776BB2"/>
    <w:rsid w:val="00780C3F"/>
    <w:rsid w:val="0078119E"/>
    <w:rsid w:val="00784B55"/>
    <w:rsid w:val="00786AD4"/>
    <w:rsid w:val="00792194"/>
    <w:rsid w:val="00794153"/>
    <w:rsid w:val="00794191"/>
    <w:rsid w:val="00795710"/>
    <w:rsid w:val="007969BA"/>
    <w:rsid w:val="007A1063"/>
    <w:rsid w:val="007A5B35"/>
    <w:rsid w:val="007B1E8F"/>
    <w:rsid w:val="007C3692"/>
    <w:rsid w:val="007C526A"/>
    <w:rsid w:val="007C7ABD"/>
    <w:rsid w:val="007C7BD6"/>
    <w:rsid w:val="007D11C0"/>
    <w:rsid w:val="007D4136"/>
    <w:rsid w:val="007E0B34"/>
    <w:rsid w:val="007E4CAA"/>
    <w:rsid w:val="007E4D41"/>
    <w:rsid w:val="007E6013"/>
    <w:rsid w:val="007E6642"/>
    <w:rsid w:val="007F4131"/>
    <w:rsid w:val="007F67D6"/>
    <w:rsid w:val="00800DBC"/>
    <w:rsid w:val="00800E29"/>
    <w:rsid w:val="00806211"/>
    <w:rsid w:val="00812A15"/>
    <w:rsid w:val="00816D36"/>
    <w:rsid w:val="00827DD8"/>
    <w:rsid w:val="0083273F"/>
    <w:rsid w:val="00851182"/>
    <w:rsid w:val="00852AEB"/>
    <w:rsid w:val="00877324"/>
    <w:rsid w:val="0087781A"/>
    <w:rsid w:val="00884254"/>
    <w:rsid w:val="008845E1"/>
    <w:rsid w:val="008911AB"/>
    <w:rsid w:val="00896E83"/>
    <w:rsid w:val="0089731E"/>
    <w:rsid w:val="008B0375"/>
    <w:rsid w:val="008B2D91"/>
    <w:rsid w:val="008C1E1B"/>
    <w:rsid w:val="008C236C"/>
    <w:rsid w:val="008C3BF5"/>
    <w:rsid w:val="008C4591"/>
    <w:rsid w:val="008C4C96"/>
    <w:rsid w:val="008C55A4"/>
    <w:rsid w:val="008C68BD"/>
    <w:rsid w:val="008D1E6E"/>
    <w:rsid w:val="008D62C0"/>
    <w:rsid w:val="008D7158"/>
    <w:rsid w:val="008E34E4"/>
    <w:rsid w:val="008F37A2"/>
    <w:rsid w:val="008F5CF0"/>
    <w:rsid w:val="00900B97"/>
    <w:rsid w:val="00904839"/>
    <w:rsid w:val="00920DB0"/>
    <w:rsid w:val="009230E7"/>
    <w:rsid w:val="00933723"/>
    <w:rsid w:val="00934EAE"/>
    <w:rsid w:val="00944E01"/>
    <w:rsid w:val="00945C78"/>
    <w:rsid w:val="00945F36"/>
    <w:rsid w:val="00946A0F"/>
    <w:rsid w:val="0095274B"/>
    <w:rsid w:val="00952C69"/>
    <w:rsid w:val="0095598F"/>
    <w:rsid w:val="00960C7A"/>
    <w:rsid w:val="0096192B"/>
    <w:rsid w:val="00965826"/>
    <w:rsid w:val="00965D5B"/>
    <w:rsid w:val="00966745"/>
    <w:rsid w:val="0097119B"/>
    <w:rsid w:val="00976506"/>
    <w:rsid w:val="0098376A"/>
    <w:rsid w:val="00984759"/>
    <w:rsid w:val="00984A5C"/>
    <w:rsid w:val="0098560D"/>
    <w:rsid w:val="009949EB"/>
    <w:rsid w:val="00994AF0"/>
    <w:rsid w:val="00996137"/>
    <w:rsid w:val="009963E0"/>
    <w:rsid w:val="009965D6"/>
    <w:rsid w:val="009A0F49"/>
    <w:rsid w:val="009B5F36"/>
    <w:rsid w:val="009B608A"/>
    <w:rsid w:val="009C01A6"/>
    <w:rsid w:val="009C44C6"/>
    <w:rsid w:val="009D0D94"/>
    <w:rsid w:val="009E344D"/>
    <w:rsid w:val="009E4900"/>
    <w:rsid w:val="009F178C"/>
    <w:rsid w:val="009F4CDC"/>
    <w:rsid w:val="009F500F"/>
    <w:rsid w:val="009F72BB"/>
    <w:rsid w:val="00A02215"/>
    <w:rsid w:val="00A04738"/>
    <w:rsid w:val="00A048C6"/>
    <w:rsid w:val="00A138BD"/>
    <w:rsid w:val="00A13F0A"/>
    <w:rsid w:val="00A15C84"/>
    <w:rsid w:val="00A171F8"/>
    <w:rsid w:val="00A26F4D"/>
    <w:rsid w:val="00A278CB"/>
    <w:rsid w:val="00A37B45"/>
    <w:rsid w:val="00A4138A"/>
    <w:rsid w:val="00A43BCA"/>
    <w:rsid w:val="00A4582C"/>
    <w:rsid w:val="00A47E07"/>
    <w:rsid w:val="00A516EF"/>
    <w:rsid w:val="00A72AB8"/>
    <w:rsid w:val="00A76063"/>
    <w:rsid w:val="00A84B4D"/>
    <w:rsid w:val="00A85FA6"/>
    <w:rsid w:val="00A865BF"/>
    <w:rsid w:val="00A8691D"/>
    <w:rsid w:val="00A96838"/>
    <w:rsid w:val="00AA1524"/>
    <w:rsid w:val="00AA1F2A"/>
    <w:rsid w:val="00AB1DA6"/>
    <w:rsid w:val="00AB34AC"/>
    <w:rsid w:val="00AC76CF"/>
    <w:rsid w:val="00AD47EB"/>
    <w:rsid w:val="00AE06A2"/>
    <w:rsid w:val="00AE4935"/>
    <w:rsid w:val="00AE7B59"/>
    <w:rsid w:val="00AF4770"/>
    <w:rsid w:val="00B01D25"/>
    <w:rsid w:val="00B03FB8"/>
    <w:rsid w:val="00B044AA"/>
    <w:rsid w:val="00B13A0D"/>
    <w:rsid w:val="00B14411"/>
    <w:rsid w:val="00B14D62"/>
    <w:rsid w:val="00B16D08"/>
    <w:rsid w:val="00B21F14"/>
    <w:rsid w:val="00B22D4D"/>
    <w:rsid w:val="00B231AA"/>
    <w:rsid w:val="00B2558D"/>
    <w:rsid w:val="00B44C4F"/>
    <w:rsid w:val="00B466A9"/>
    <w:rsid w:val="00B467DA"/>
    <w:rsid w:val="00B51B2C"/>
    <w:rsid w:val="00B539C6"/>
    <w:rsid w:val="00B5509B"/>
    <w:rsid w:val="00B73AAF"/>
    <w:rsid w:val="00B74189"/>
    <w:rsid w:val="00B74AB1"/>
    <w:rsid w:val="00B76FB1"/>
    <w:rsid w:val="00B82181"/>
    <w:rsid w:val="00B858A5"/>
    <w:rsid w:val="00BA354A"/>
    <w:rsid w:val="00BA3C34"/>
    <w:rsid w:val="00BA7E7D"/>
    <w:rsid w:val="00BC2744"/>
    <w:rsid w:val="00BD6448"/>
    <w:rsid w:val="00C01B6C"/>
    <w:rsid w:val="00C02E1E"/>
    <w:rsid w:val="00C02E3F"/>
    <w:rsid w:val="00C0594D"/>
    <w:rsid w:val="00C06357"/>
    <w:rsid w:val="00C163F6"/>
    <w:rsid w:val="00C1760D"/>
    <w:rsid w:val="00C229C4"/>
    <w:rsid w:val="00C22C32"/>
    <w:rsid w:val="00C3198F"/>
    <w:rsid w:val="00C3375B"/>
    <w:rsid w:val="00C36D73"/>
    <w:rsid w:val="00C45334"/>
    <w:rsid w:val="00C45A0F"/>
    <w:rsid w:val="00C45F26"/>
    <w:rsid w:val="00C46DA1"/>
    <w:rsid w:val="00C50D68"/>
    <w:rsid w:val="00C533F1"/>
    <w:rsid w:val="00C53907"/>
    <w:rsid w:val="00C544F8"/>
    <w:rsid w:val="00C60F0A"/>
    <w:rsid w:val="00C736D6"/>
    <w:rsid w:val="00C75514"/>
    <w:rsid w:val="00C8362D"/>
    <w:rsid w:val="00C85901"/>
    <w:rsid w:val="00C90D02"/>
    <w:rsid w:val="00C94971"/>
    <w:rsid w:val="00CA6762"/>
    <w:rsid w:val="00CA7A19"/>
    <w:rsid w:val="00CA7A76"/>
    <w:rsid w:val="00CB2CDD"/>
    <w:rsid w:val="00CB666B"/>
    <w:rsid w:val="00CC0455"/>
    <w:rsid w:val="00CC4A79"/>
    <w:rsid w:val="00CD114B"/>
    <w:rsid w:val="00CD18FB"/>
    <w:rsid w:val="00CD4638"/>
    <w:rsid w:val="00CE0137"/>
    <w:rsid w:val="00CE0B38"/>
    <w:rsid w:val="00CE2AF2"/>
    <w:rsid w:val="00CE4BE6"/>
    <w:rsid w:val="00CE7E47"/>
    <w:rsid w:val="00CF0F49"/>
    <w:rsid w:val="00CF1326"/>
    <w:rsid w:val="00CF2B7A"/>
    <w:rsid w:val="00CF79FE"/>
    <w:rsid w:val="00CF7FCE"/>
    <w:rsid w:val="00D02BC7"/>
    <w:rsid w:val="00D0503A"/>
    <w:rsid w:val="00D20A57"/>
    <w:rsid w:val="00D2199B"/>
    <w:rsid w:val="00D27CFB"/>
    <w:rsid w:val="00D3024F"/>
    <w:rsid w:val="00D33F6C"/>
    <w:rsid w:val="00D34B6B"/>
    <w:rsid w:val="00D34DD8"/>
    <w:rsid w:val="00D4292F"/>
    <w:rsid w:val="00D5377D"/>
    <w:rsid w:val="00D54FB8"/>
    <w:rsid w:val="00D556FD"/>
    <w:rsid w:val="00D63824"/>
    <w:rsid w:val="00D65BAF"/>
    <w:rsid w:val="00D73385"/>
    <w:rsid w:val="00D83380"/>
    <w:rsid w:val="00D85D09"/>
    <w:rsid w:val="00D9470D"/>
    <w:rsid w:val="00DA4C20"/>
    <w:rsid w:val="00DE3F15"/>
    <w:rsid w:val="00DE69EC"/>
    <w:rsid w:val="00DE7892"/>
    <w:rsid w:val="00DF114C"/>
    <w:rsid w:val="00DF340E"/>
    <w:rsid w:val="00DF6646"/>
    <w:rsid w:val="00E01A70"/>
    <w:rsid w:val="00E05204"/>
    <w:rsid w:val="00E11C3C"/>
    <w:rsid w:val="00E12FF2"/>
    <w:rsid w:val="00E1671C"/>
    <w:rsid w:val="00E21C51"/>
    <w:rsid w:val="00E27CC2"/>
    <w:rsid w:val="00E27EFA"/>
    <w:rsid w:val="00E31AD2"/>
    <w:rsid w:val="00E32990"/>
    <w:rsid w:val="00E35601"/>
    <w:rsid w:val="00E4541A"/>
    <w:rsid w:val="00E4545A"/>
    <w:rsid w:val="00E47643"/>
    <w:rsid w:val="00E50A0B"/>
    <w:rsid w:val="00E5163E"/>
    <w:rsid w:val="00E52176"/>
    <w:rsid w:val="00E52A6A"/>
    <w:rsid w:val="00E55D5B"/>
    <w:rsid w:val="00E5755B"/>
    <w:rsid w:val="00E61361"/>
    <w:rsid w:val="00E639F4"/>
    <w:rsid w:val="00E65C70"/>
    <w:rsid w:val="00E67137"/>
    <w:rsid w:val="00E705B3"/>
    <w:rsid w:val="00E706E7"/>
    <w:rsid w:val="00E763A1"/>
    <w:rsid w:val="00E806A3"/>
    <w:rsid w:val="00E83006"/>
    <w:rsid w:val="00E90561"/>
    <w:rsid w:val="00E91F9A"/>
    <w:rsid w:val="00EA61D8"/>
    <w:rsid w:val="00EA642A"/>
    <w:rsid w:val="00EB0254"/>
    <w:rsid w:val="00EB68F5"/>
    <w:rsid w:val="00ED5696"/>
    <w:rsid w:val="00EE046C"/>
    <w:rsid w:val="00EE4A30"/>
    <w:rsid w:val="00EE71BD"/>
    <w:rsid w:val="00EF274E"/>
    <w:rsid w:val="00F0190F"/>
    <w:rsid w:val="00F01BFE"/>
    <w:rsid w:val="00F02AE6"/>
    <w:rsid w:val="00F02E00"/>
    <w:rsid w:val="00F02EBC"/>
    <w:rsid w:val="00F07FB1"/>
    <w:rsid w:val="00F1149D"/>
    <w:rsid w:val="00F15E80"/>
    <w:rsid w:val="00F17D37"/>
    <w:rsid w:val="00F22ADB"/>
    <w:rsid w:val="00F24126"/>
    <w:rsid w:val="00F24148"/>
    <w:rsid w:val="00F24E73"/>
    <w:rsid w:val="00F36D75"/>
    <w:rsid w:val="00F41CB6"/>
    <w:rsid w:val="00F47CC7"/>
    <w:rsid w:val="00F5255C"/>
    <w:rsid w:val="00F614F2"/>
    <w:rsid w:val="00F62C9F"/>
    <w:rsid w:val="00F63D61"/>
    <w:rsid w:val="00F6691B"/>
    <w:rsid w:val="00F673CA"/>
    <w:rsid w:val="00F720B8"/>
    <w:rsid w:val="00F87823"/>
    <w:rsid w:val="00FA49A0"/>
    <w:rsid w:val="00FA7ADE"/>
    <w:rsid w:val="00FB0689"/>
    <w:rsid w:val="00FB0D96"/>
    <w:rsid w:val="00FB38E7"/>
    <w:rsid w:val="00FC0EC9"/>
    <w:rsid w:val="00FC2D01"/>
    <w:rsid w:val="00FC594F"/>
    <w:rsid w:val="00FC734F"/>
    <w:rsid w:val="00FC784E"/>
    <w:rsid w:val="00FD0038"/>
    <w:rsid w:val="00FD530B"/>
    <w:rsid w:val="00FE4BEC"/>
    <w:rsid w:val="00FF5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4C45F8"/>
  <w15:docId w15:val="{A1584593-D3DF-43B9-BCA5-FB2403569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0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A4C20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1"/>
    <w:next w:val="a1"/>
    <w:link w:val="10"/>
    <w:uiPriority w:val="9"/>
    <w:qFormat/>
    <w:rsid w:val="001E0B40"/>
    <w:pPr>
      <w:keepNext/>
      <w:keepLines/>
      <w:numPr>
        <w:numId w:val="24"/>
      </w:numPr>
      <w:ind w:left="0" w:firstLine="0"/>
      <w:jc w:val="center"/>
      <w:outlineLvl w:val="0"/>
    </w:pPr>
    <w:rPr>
      <w:rFonts w:cs="Times New Roman"/>
      <w:b/>
      <w:bCs/>
      <w:caps/>
      <w:szCs w:val="28"/>
      <w:lang w:eastAsia="ru-RU"/>
    </w:rPr>
  </w:style>
  <w:style w:type="paragraph" w:styleId="2">
    <w:name w:val="heading 2"/>
    <w:basedOn w:val="a1"/>
    <w:next w:val="a1"/>
    <w:link w:val="20"/>
    <w:uiPriority w:val="9"/>
    <w:unhideWhenUsed/>
    <w:qFormat/>
    <w:rsid w:val="001E0B40"/>
    <w:pPr>
      <w:keepNext/>
      <w:keepLines/>
      <w:numPr>
        <w:ilvl w:val="1"/>
        <w:numId w:val="3"/>
      </w:numPr>
      <w:ind w:left="0" w:firstLine="0"/>
      <w:contextualSpacing w:val="0"/>
      <w:jc w:val="center"/>
      <w:outlineLvl w:val="1"/>
    </w:pPr>
    <w:rPr>
      <w:rFonts w:eastAsiaTheme="majorEastAsia" w:cs="Times New Roman"/>
      <w:b/>
      <w:bCs/>
      <w:noProof/>
      <w:szCs w:val="28"/>
    </w:rPr>
  </w:style>
  <w:style w:type="paragraph" w:styleId="3">
    <w:name w:val="heading 3"/>
    <w:basedOn w:val="a1"/>
    <w:next w:val="a1"/>
    <w:link w:val="30"/>
    <w:uiPriority w:val="9"/>
    <w:unhideWhenUsed/>
    <w:qFormat/>
    <w:rsid w:val="001E0B40"/>
    <w:pPr>
      <w:keepNext/>
      <w:keepLines/>
      <w:numPr>
        <w:ilvl w:val="2"/>
        <w:numId w:val="15"/>
      </w:numPr>
      <w:ind w:left="0" w:firstLine="0"/>
      <w:contextualSpacing w:val="0"/>
      <w:jc w:val="center"/>
      <w:outlineLvl w:val="2"/>
    </w:pPr>
    <w:rPr>
      <w:rFonts w:eastAsiaTheme="majorEastAsia" w:cstheme="majorBidi"/>
      <w:b/>
      <w:noProof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rsid w:val="00AB34AC"/>
    <w:pPr>
      <w:keepNext/>
      <w:keepLines/>
      <w:spacing w:before="200" w:line="240" w:lineRule="auto"/>
      <w:ind w:firstLine="0"/>
      <w:contextualSpacing w:val="0"/>
      <w:jc w:val="left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ru-RU"/>
    </w:rPr>
  </w:style>
  <w:style w:type="paragraph" w:styleId="5">
    <w:name w:val="heading 5"/>
    <w:basedOn w:val="a1"/>
    <w:next w:val="a1"/>
    <w:link w:val="50"/>
    <w:uiPriority w:val="9"/>
    <w:rsid w:val="00AB34AC"/>
    <w:pPr>
      <w:keepNext/>
      <w:spacing w:line="240" w:lineRule="auto"/>
      <w:ind w:firstLine="0"/>
      <w:contextualSpacing w:val="0"/>
      <w:jc w:val="center"/>
      <w:outlineLvl w:val="4"/>
    </w:pPr>
    <w:rPr>
      <w:rFonts w:eastAsia="Times New Roman" w:cs="Times New Roman"/>
      <w:sz w:val="36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1E0B40"/>
    <w:rPr>
      <w:rFonts w:ascii="Times New Roman" w:hAnsi="Times New Roman" w:cs="Times New Roman"/>
      <w:b/>
      <w:bCs/>
      <w:caps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1E0B40"/>
    <w:rPr>
      <w:rFonts w:ascii="Times New Roman" w:eastAsiaTheme="majorEastAsia" w:hAnsi="Times New Roman" w:cs="Times New Roman"/>
      <w:b/>
      <w:bCs/>
      <w:noProof/>
      <w:sz w:val="28"/>
      <w:szCs w:val="28"/>
      <w:lang w:val="uk-UA"/>
    </w:rPr>
  </w:style>
  <w:style w:type="character" w:customStyle="1" w:styleId="40">
    <w:name w:val="Заголовок 4 Знак"/>
    <w:basedOn w:val="a2"/>
    <w:link w:val="4"/>
    <w:uiPriority w:val="9"/>
    <w:semiHidden/>
    <w:rsid w:val="00AB34AC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ru-RU"/>
    </w:rPr>
  </w:style>
  <w:style w:type="character" w:customStyle="1" w:styleId="50">
    <w:name w:val="Заголовок 5 Знак"/>
    <w:basedOn w:val="a2"/>
    <w:link w:val="5"/>
    <w:uiPriority w:val="9"/>
    <w:rsid w:val="00E55D5B"/>
    <w:rPr>
      <w:rFonts w:ascii="Times New Roman" w:eastAsia="Times New Roman" w:hAnsi="Times New Roman" w:cs="Times New Roman"/>
      <w:sz w:val="36"/>
      <w:szCs w:val="20"/>
      <w:lang w:val="uk-UA" w:eastAsia="ru-RU"/>
    </w:rPr>
  </w:style>
  <w:style w:type="paragraph" w:styleId="a">
    <w:name w:val="List Paragraph"/>
    <w:basedOn w:val="a1"/>
    <w:link w:val="a5"/>
    <w:uiPriority w:val="34"/>
    <w:qFormat/>
    <w:rsid w:val="00A171F8"/>
    <w:pPr>
      <w:numPr>
        <w:numId w:val="35"/>
      </w:numPr>
      <w:tabs>
        <w:tab w:val="left" w:pos="993"/>
      </w:tabs>
      <w:ind w:firstLine="709"/>
      <w:contextualSpacing w:val="0"/>
    </w:pPr>
  </w:style>
  <w:style w:type="character" w:customStyle="1" w:styleId="hps">
    <w:name w:val="hps"/>
    <w:basedOn w:val="a2"/>
    <w:rsid w:val="00AB34AC"/>
  </w:style>
  <w:style w:type="character" w:customStyle="1" w:styleId="atn">
    <w:name w:val="atn"/>
    <w:basedOn w:val="a2"/>
    <w:rsid w:val="00AB34AC"/>
  </w:style>
  <w:style w:type="paragraph" w:styleId="a6">
    <w:name w:val="header"/>
    <w:basedOn w:val="a1"/>
    <w:link w:val="a7"/>
    <w:unhideWhenUsed/>
    <w:rsid w:val="00AB34A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2"/>
    <w:link w:val="a6"/>
    <w:rsid w:val="00AB34AC"/>
    <w:rPr>
      <w:rFonts w:ascii="Times New Roman" w:hAnsi="Times New Roman"/>
      <w:sz w:val="28"/>
    </w:rPr>
  </w:style>
  <w:style w:type="paragraph" w:customStyle="1" w:styleId="a8">
    <w:name w:val="Чертежный"/>
    <w:rsid w:val="00AB34A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uk-UA"/>
    </w:rPr>
  </w:style>
  <w:style w:type="paragraph" w:customStyle="1" w:styleId="DP-KURSAK">
    <w:name w:val="DP-KURSAK"/>
    <w:basedOn w:val="a9"/>
    <w:link w:val="DP-KURSAK0"/>
    <w:rsid w:val="00AB34AC"/>
    <w:pPr>
      <w:spacing w:line="360" w:lineRule="auto"/>
      <w:ind w:firstLine="851"/>
      <w:contextualSpacing w:val="0"/>
    </w:pPr>
  </w:style>
  <w:style w:type="character" w:customStyle="1" w:styleId="DP-KURSAK0">
    <w:name w:val="DP-KURSAK Знак"/>
    <w:basedOn w:val="a2"/>
    <w:link w:val="DP-KURSAK"/>
    <w:rsid w:val="00AB34AC"/>
    <w:rPr>
      <w:rFonts w:ascii="Times New Roman" w:hAnsi="Times New Roman"/>
      <w:sz w:val="28"/>
    </w:rPr>
  </w:style>
  <w:style w:type="paragraph" w:styleId="a9">
    <w:name w:val="No Spacing"/>
    <w:uiPriority w:val="1"/>
    <w:rsid w:val="00AB34AC"/>
    <w:pPr>
      <w:spacing w:after="0" w:line="240" w:lineRule="auto"/>
      <w:ind w:firstLine="567"/>
      <w:contextualSpacing/>
      <w:jc w:val="both"/>
    </w:pPr>
    <w:rPr>
      <w:rFonts w:ascii="Times New Roman" w:hAnsi="Times New Roman"/>
      <w:sz w:val="28"/>
    </w:rPr>
  </w:style>
  <w:style w:type="paragraph" w:styleId="aa">
    <w:name w:val="Plain Text"/>
    <w:basedOn w:val="a1"/>
    <w:link w:val="ab"/>
    <w:rsid w:val="00AB34AC"/>
    <w:pPr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b">
    <w:name w:val="Текст Знак"/>
    <w:basedOn w:val="a2"/>
    <w:link w:val="aa"/>
    <w:rsid w:val="00AB34A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Body Text"/>
    <w:basedOn w:val="a1"/>
    <w:link w:val="ad"/>
    <w:rsid w:val="00C50D68"/>
    <w:pPr>
      <w:widowControl w:val="0"/>
      <w:tabs>
        <w:tab w:val="num" w:pos="720"/>
      </w:tabs>
      <w:contextualSpacing w:val="0"/>
    </w:pPr>
    <w:rPr>
      <w:rFonts w:eastAsia="Times New Roman" w:cs="Times New Roman"/>
      <w:szCs w:val="24"/>
      <w:lang w:eastAsia="ru-RU"/>
    </w:rPr>
  </w:style>
  <w:style w:type="character" w:customStyle="1" w:styleId="ad">
    <w:name w:val="Основной текст Знак"/>
    <w:basedOn w:val="a2"/>
    <w:link w:val="ac"/>
    <w:rsid w:val="00C50D68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21">
    <w:name w:val="Body Text 2"/>
    <w:basedOn w:val="a1"/>
    <w:link w:val="22"/>
    <w:rsid w:val="00AB34AC"/>
    <w:pPr>
      <w:spacing w:after="120" w:line="480" w:lineRule="auto"/>
      <w:ind w:firstLine="0"/>
      <w:contextualSpacing w:val="0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22">
    <w:name w:val="Основной текст 2 Знак"/>
    <w:basedOn w:val="a2"/>
    <w:link w:val="21"/>
    <w:rsid w:val="00AB34A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MyText">
    <w:name w:val="My_Text"/>
    <w:basedOn w:val="a1"/>
    <w:link w:val="MyText0"/>
    <w:rsid w:val="00AB34AC"/>
    <w:pPr>
      <w:contextualSpacing w:val="0"/>
    </w:pPr>
    <w:rPr>
      <w:rFonts w:eastAsia="Times New Roman" w:cs="Times New Roman"/>
      <w:sz w:val="24"/>
      <w:szCs w:val="20"/>
      <w:lang w:eastAsia="ru-RU"/>
    </w:rPr>
  </w:style>
  <w:style w:type="character" w:customStyle="1" w:styleId="MyText0">
    <w:name w:val="My_Text Знак"/>
    <w:link w:val="MyText"/>
    <w:rsid w:val="00AB34AC"/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character" w:styleId="ae">
    <w:name w:val="Hyperlink"/>
    <w:uiPriority w:val="99"/>
    <w:unhideWhenUsed/>
    <w:rsid w:val="00AB34AC"/>
    <w:rPr>
      <w:color w:val="0000FF"/>
      <w:u w:val="single"/>
    </w:rPr>
  </w:style>
  <w:style w:type="character" w:customStyle="1" w:styleId="apple-converted-space">
    <w:name w:val="apple-converted-space"/>
    <w:basedOn w:val="a2"/>
    <w:rsid w:val="00AB34AC"/>
  </w:style>
  <w:style w:type="paragraph" w:styleId="af">
    <w:name w:val="footer"/>
    <w:basedOn w:val="a1"/>
    <w:link w:val="af0"/>
    <w:uiPriority w:val="99"/>
    <w:unhideWhenUsed/>
    <w:rsid w:val="00AB34AC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2"/>
    <w:link w:val="af"/>
    <w:uiPriority w:val="99"/>
    <w:rsid w:val="00AB34AC"/>
    <w:rPr>
      <w:rFonts w:ascii="Times New Roman" w:hAnsi="Times New Roman"/>
      <w:sz w:val="28"/>
    </w:rPr>
  </w:style>
  <w:style w:type="paragraph" w:styleId="af1">
    <w:name w:val="Body Text Indent"/>
    <w:basedOn w:val="a1"/>
    <w:link w:val="af2"/>
    <w:unhideWhenUsed/>
    <w:rsid w:val="00AB34AC"/>
    <w:pPr>
      <w:spacing w:after="120"/>
      <w:ind w:left="283"/>
    </w:pPr>
  </w:style>
  <w:style w:type="character" w:customStyle="1" w:styleId="af2">
    <w:name w:val="Основной текст с отступом Знак"/>
    <w:basedOn w:val="a2"/>
    <w:link w:val="af1"/>
    <w:rsid w:val="00AB34AC"/>
    <w:rPr>
      <w:rFonts w:ascii="Times New Roman" w:hAnsi="Times New Roman"/>
      <w:sz w:val="28"/>
    </w:rPr>
  </w:style>
  <w:style w:type="paragraph" w:styleId="31">
    <w:name w:val="Body Text Indent 3"/>
    <w:basedOn w:val="a1"/>
    <w:link w:val="32"/>
    <w:rsid w:val="00AB34AC"/>
    <w:pPr>
      <w:spacing w:after="120" w:line="240" w:lineRule="auto"/>
      <w:ind w:left="283" w:firstLine="0"/>
      <w:contextualSpacing w:val="0"/>
      <w:jc w:val="left"/>
    </w:pPr>
    <w:rPr>
      <w:rFonts w:eastAsia="Times New Roman" w:cs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2"/>
    <w:link w:val="31"/>
    <w:rsid w:val="00AB34AC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3">
    <w:name w:val="Balloon Text"/>
    <w:basedOn w:val="a1"/>
    <w:link w:val="af4"/>
    <w:uiPriority w:val="99"/>
    <w:semiHidden/>
    <w:unhideWhenUsed/>
    <w:rsid w:val="00AB34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2"/>
    <w:link w:val="af3"/>
    <w:uiPriority w:val="99"/>
    <w:semiHidden/>
    <w:rsid w:val="00AB34AC"/>
    <w:rPr>
      <w:rFonts w:ascii="Tahoma" w:hAnsi="Tahoma" w:cs="Tahoma"/>
      <w:sz w:val="16"/>
      <w:szCs w:val="16"/>
    </w:rPr>
  </w:style>
  <w:style w:type="character" w:styleId="af5">
    <w:name w:val="page number"/>
    <w:basedOn w:val="a2"/>
    <w:rsid w:val="00AB34AC"/>
  </w:style>
  <w:style w:type="paragraph" w:styleId="af6">
    <w:name w:val="Title"/>
    <w:basedOn w:val="a1"/>
    <w:next w:val="a1"/>
    <w:link w:val="af7"/>
    <w:uiPriority w:val="9"/>
    <w:qFormat/>
    <w:rsid w:val="00DA4C20"/>
    <w:pPr>
      <w:widowControl w:val="0"/>
      <w:ind w:firstLine="0"/>
      <w:contextualSpacing w:val="0"/>
      <w:jc w:val="center"/>
      <w:outlineLvl w:val="0"/>
    </w:pPr>
    <w:rPr>
      <w:rFonts w:eastAsia="Times New Roman" w:cs="Times New Roman"/>
      <w:b/>
      <w:szCs w:val="20"/>
      <w:lang w:eastAsia="ru-RU"/>
    </w:rPr>
  </w:style>
  <w:style w:type="character" w:customStyle="1" w:styleId="af7">
    <w:name w:val="Заголовок Знак"/>
    <w:basedOn w:val="a2"/>
    <w:link w:val="af6"/>
    <w:uiPriority w:val="9"/>
    <w:rsid w:val="00DA4C20"/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paragraph" w:styleId="af8">
    <w:name w:val="Subtitle"/>
    <w:basedOn w:val="a1"/>
    <w:link w:val="af9"/>
    <w:rsid w:val="00AB34AC"/>
    <w:pPr>
      <w:widowControl w:val="0"/>
      <w:spacing w:line="240" w:lineRule="auto"/>
      <w:ind w:firstLine="0"/>
      <w:contextualSpacing w:val="0"/>
      <w:jc w:val="center"/>
    </w:pPr>
    <w:rPr>
      <w:rFonts w:eastAsia="Times New Roman" w:cs="Times New Roman"/>
      <w:sz w:val="32"/>
      <w:szCs w:val="20"/>
      <w:lang w:eastAsia="ru-RU"/>
    </w:rPr>
  </w:style>
  <w:style w:type="character" w:customStyle="1" w:styleId="af9">
    <w:name w:val="Подзаголовок Знак"/>
    <w:basedOn w:val="a2"/>
    <w:link w:val="af8"/>
    <w:rsid w:val="00AB34AC"/>
    <w:rPr>
      <w:rFonts w:ascii="Times New Roman" w:eastAsia="Times New Roman" w:hAnsi="Times New Roman" w:cs="Times New Roman"/>
      <w:sz w:val="32"/>
      <w:szCs w:val="20"/>
      <w:lang w:val="uk-UA" w:eastAsia="ru-RU"/>
    </w:rPr>
  </w:style>
  <w:style w:type="paragraph" w:styleId="HTML">
    <w:name w:val="HTML Preformatted"/>
    <w:basedOn w:val="a1"/>
    <w:link w:val="HTML0"/>
    <w:uiPriority w:val="99"/>
    <w:unhideWhenUsed/>
    <w:rsid w:val="00AB34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AB34A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tart-tag">
    <w:name w:val="start-tag"/>
    <w:basedOn w:val="a2"/>
    <w:rsid w:val="00AB34AC"/>
  </w:style>
  <w:style w:type="character" w:customStyle="1" w:styleId="attribute-name">
    <w:name w:val="attribute-name"/>
    <w:basedOn w:val="a2"/>
    <w:rsid w:val="00AB34AC"/>
  </w:style>
  <w:style w:type="character" w:customStyle="1" w:styleId="end-tag">
    <w:name w:val="end-tag"/>
    <w:basedOn w:val="a2"/>
    <w:rsid w:val="00AB34AC"/>
  </w:style>
  <w:style w:type="paragraph" w:styleId="afa">
    <w:name w:val="TOC Heading"/>
    <w:basedOn w:val="1"/>
    <w:next w:val="a1"/>
    <w:uiPriority w:val="39"/>
    <w:unhideWhenUsed/>
    <w:rsid w:val="004E60A0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1">
    <w:name w:val="toc 1"/>
    <w:basedOn w:val="a1"/>
    <w:next w:val="a1"/>
    <w:autoRedefine/>
    <w:uiPriority w:val="39"/>
    <w:unhideWhenUsed/>
    <w:rsid w:val="00E47643"/>
    <w:pPr>
      <w:tabs>
        <w:tab w:val="left" w:pos="284"/>
        <w:tab w:val="right" w:pos="9345"/>
      </w:tabs>
      <w:ind w:firstLine="0"/>
    </w:pPr>
    <w:rPr>
      <w:rFonts w:cs="Times New Roman"/>
      <w:iCs/>
      <w:noProof/>
      <w:szCs w:val="24"/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062CDA"/>
    <w:pPr>
      <w:tabs>
        <w:tab w:val="left" w:pos="709"/>
        <w:tab w:val="left" w:pos="851"/>
        <w:tab w:val="right" w:pos="9345"/>
      </w:tabs>
      <w:ind w:left="284" w:firstLine="0"/>
      <w:jc w:val="left"/>
    </w:pPr>
    <w:rPr>
      <w:bCs/>
    </w:rPr>
  </w:style>
  <w:style w:type="paragraph" w:styleId="33">
    <w:name w:val="toc 3"/>
    <w:basedOn w:val="a1"/>
    <w:next w:val="a1"/>
    <w:autoRedefine/>
    <w:uiPriority w:val="39"/>
    <w:unhideWhenUsed/>
    <w:rsid w:val="00062CDA"/>
    <w:pPr>
      <w:tabs>
        <w:tab w:val="left" w:pos="1276"/>
        <w:tab w:val="right" w:pos="9345"/>
      </w:tabs>
      <w:ind w:left="567" w:firstLine="0"/>
    </w:pPr>
    <w:rPr>
      <w:szCs w:val="20"/>
    </w:rPr>
  </w:style>
  <w:style w:type="paragraph" w:styleId="41">
    <w:name w:val="toc 4"/>
    <w:basedOn w:val="a1"/>
    <w:next w:val="a1"/>
    <w:autoRedefine/>
    <w:uiPriority w:val="39"/>
    <w:semiHidden/>
    <w:unhideWhenUsed/>
    <w:rsid w:val="004E60A0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1"/>
    <w:next w:val="a1"/>
    <w:autoRedefine/>
    <w:uiPriority w:val="39"/>
    <w:semiHidden/>
    <w:unhideWhenUsed/>
    <w:rsid w:val="004E60A0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">
    <w:name w:val="toc 6"/>
    <w:basedOn w:val="a1"/>
    <w:next w:val="a1"/>
    <w:autoRedefine/>
    <w:uiPriority w:val="39"/>
    <w:semiHidden/>
    <w:unhideWhenUsed/>
    <w:rsid w:val="004E60A0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1"/>
    <w:next w:val="a1"/>
    <w:autoRedefine/>
    <w:uiPriority w:val="39"/>
    <w:semiHidden/>
    <w:unhideWhenUsed/>
    <w:rsid w:val="004E60A0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1"/>
    <w:next w:val="a1"/>
    <w:autoRedefine/>
    <w:uiPriority w:val="39"/>
    <w:semiHidden/>
    <w:unhideWhenUsed/>
    <w:rsid w:val="004E60A0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1"/>
    <w:next w:val="a1"/>
    <w:autoRedefine/>
    <w:uiPriority w:val="39"/>
    <w:semiHidden/>
    <w:unhideWhenUsed/>
    <w:rsid w:val="004E60A0"/>
    <w:pPr>
      <w:ind w:left="2240"/>
      <w:jc w:val="left"/>
    </w:pPr>
    <w:rPr>
      <w:rFonts w:asciiTheme="minorHAnsi" w:hAnsiTheme="minorHAnsi"/>
      <w:sz w:val="20"/>
      <w:szCs w:val="20"/>
    </w:rPr>
  </w:style>
  <w:style w:type="paragraph" w:styleId="afb">
    <w:name w:val="Normal (Web)"/>
    <w:basedOn w:val="a1"/>
    <w:uiPriority w:val="99"/>
    <w:unhideWhenUsed/>
    <w:rsid w:val="00B467DA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c">
    <w:name w:val="FollowedHyperlink"/>
    <w:basedOn w:val="a2"/>
    <w:uiPriority w:val="99"/>
    <w:semiHidden/>
    <w:unhideWhenUsed/>
    <w:rsid w:val="00B467DA"/>
    <w:rPr>
      <w:color w:val="800080" w:themeColor="followedHyperlink"/>
      <w:u w:val="single"/>
    </w:rPr>
  </w:style>
  <w:style w:type="paragraph" w:styleId="afd">
    <w:name w:val="caption"/>
    <w:basedOn w:val="a1"/>
    <w:next w:val="a1"/>
    <w:link w:val="afe"/>
    <w:uiPriority w:val="35"/>
    <w:unhideWhenUsed/>
    <w:qFormat/>
    <w:rsid w:val="00765D10"/>
    <w:pPr>
      <w:ind w:firstLine="0"/>
      <w:jc w:val="center"/>
    </w:pPr>
    <w:rPr>
      <w:iCs/>
      <w:szCs w:val="18"/>
    </w:rPr>
  </w:style>
  <w:style w:type="character" w:customStyle="1" w:styleId="30">
    <w:name w:val="Заголовок 3 Знак"/>
    <w:basedOn w:val="a2"/>
    <w:link w:val="3"/>
    <w:uiPriority w:val="9"/>
    <w:rsid w:val="001E0B40"/>
    <w:rPr>
      <w:rFonts w:ascii="Times New Roman" w:eastAsiaTheme="majorEastAsia" w:hAnsi="Times New Roman" w:cstheme="majorBidi"/>
      <w:b/>
      <w:noProof/>
      <w:sz w:val="28"/>
      <w:szCs w:val="24"/>
    </w:rPr>
  </w:style>
  <w:style w:type="table" w:styleId="aff">
    <w:name w:val="Table Grid"/>
    <w:basedOn w:val="a3"/>
    <w:uiPriority w:val="59"/>
    <w:rsid w:val="00DE7892"/>
    <w:pPr>
      <w:spacing w:after="0" w:line="360" w:lineRule="auto"/>
    </w:pPr>
    <w:rPr>
      <w:rFonts w:ascii="Times New Roman" w:eastAsiaTheme="minorEastAsia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13" w:type="dxa"/>
        <w:left w:w="113" w:type="dxa"/>
        <w:right w:w="113" w:type="dxa"/>
      </w:tblCellMar>
    </w:tblPr>
  </w:style>
  <w:style w:type="paragraph" w:customStyle="1" w:styleId="aff0">
    <w:name w:val="Название таблицы"/>
    <w:basedOn w:val="afd"/>
    <w:link w:val="aff1"/>
    <w:uiPriority w:val="97"/>
    <w:qFormat/>
    <w:rsid w:val="00483439"/>
    <w:pPr>
      <w:keepNext/>
      <w:jc w:val="right"/>
    </w:pPr>
    <w:rPr>
      <w:iCs w:val="0"/>
    </w:rPr>
  </w:style>
  <w:style w:type="paragraph" w:customStyle="1" w:styleId="aff2">
    <w:name w:val="Абзац после таблицы"/>
    <w:basedOn w:val="a1"/>
    <w:link w:val="aff3"/>
    <w:uiPriority w:val="98"/>
    <w:qFormat/>
    <w:rsid w:val="00E50A0B"/>
    <w:pPr>
      <w:spacing w:before="160"/>
    </w:pPr>
  </w:style>
  <w:style w:type="character" w:customStyle="1" w:styleId="afe">
    <w:name w:val="Название объекта Знак"/>
    <w:basedOn w:val="a2"/>
    <w:link w:val="afd"/>
    <w:uiPriority w:val="35"/>
    <w:rsid w:val="00765D10"/>
    <w:rPr>
      <w:rFonts w:ascii="Times New Roman" w:hAnsi="Times New Roman"/>
      <w:iCs/>
      <w:sz w:val="28"/>
      <w:szCs w:val="18"/>
    </w:rPr>
  </w:style>
  <w:style w:type="character" w:customStyle="1" w:styleId="aff1">
    <w:name w:val="Название таблицы Знак"/>
    <w:basedOn w:val="afe"/>
    <w:link w:val="aff0"/>
    <w:uiPriority w:val="97"/>
    <w:rsid w:val="00483439"/>
    <w:rPr>
      <w:rFonts w:ascii="Times New Roman" w:hAnsi="Times New Roman"/>
      <w:iCs w:val="0"/>
      <w:sz w:val="28"/>
      <w:szCs w:val="18"/>
      <w:lang w:val="uk-UA"/>
    </w:rPr>
  </w:style>
  <w:style w:type="character" w:customStyle="1" w:styleId="aff3">
    <w:name w:val="Абзац после таблицы Знак"/>
    <w:basedOn w:val="a2"/>
    <w:link w:val="aff2"/>
    <w:uiPriority w:val="98"/>
    <w:rsid w:val="00E50A0B"/>
    <w:rPr>
      <w:rFonts w:ascii="Times New Roman" w:hAnsi="Times New Roman"/>
      <w:sz w:val="28"/>
    </w:rPr>
  </w:style>
  <w:style w:type="character" w:styleId="aff4">
    <w:name w:val="annotation reference"/>
    <w:basedOn w:val="a2"/>
    <w:uiPriority w:val="99"/>
    <w:semiHidden/>
    <w:unhideWhenUsed/>
    <w:rsid w:val="00A4582C"/>
    <w:rPr>
      <w:sz w:val="16"/>
      <w:szCs w:val="16"/>
    </w:rPr>
  </w:style>
  <w:style w:type="paragraph" w:styleId="aff5">
    <w:name w:val="annotation text"/>
    <w:basedOn w:val="a1"/>
    <w:link w:val="aff6"/>
    <w:uiPriority w:val="99"/>
    <w:semiHidden/>
    <w:unhideWhenUsed/>
    <w:rsid w:val="00A4582C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2"/>
    <w:link w:val="aff5"/>
    <w:uiPriority w:val="99"/>
    <w:semiHidden/>
    <w:rsid w:val="00A4582C"/>
    <w:rPr>
      <w:rFonts w:ascii="Times New Roman" w:hAnsi="Times New Roman"/>
      <w:sz w:val="20"/>
      <w:szCs w:val="20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A4582C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A4582C"/>
    <w:rPr>
      <w:rFonts w:ascii="Times New Roman" w:hAnsi="Times New Roman"/>
      <w:b/>
      <w:bCs/>
      <w:sz w:val="20"/>
      <w:szCs w:val="20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3B4C15"/>
    <w:rPr>
      <w:color w:val="605E5C"/>
      <w:shd w:val="clear" w:color="auto" w:fill="E1DFDD"/>
    </w:rPr>
  </w:style>
  <w:style w:type="table" w:styleId="aff9">
    <w:name w:val="Grid Table Light"/>
    <w:basedOn w:val="a3"/>
    <w:uiPriority w:val="40"/>
    <w:rsid w:val="003B4C15"/>
    <w:pPr>
      <w:spacing w:after="0" w:line="240" w:lineRule="auto"/>
    </w:pPr>
    <w:rPr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fa">
    <w:name w:val="Unresolved Mention"/>
    <w:basedOn w:val="a2"/>
    <w:uiPriority w:val="99"/>
    <w:semiHidden/>
    <w:unhideWhenUsed/>
    <w:rsid w:val="00B21F14"/>
    <w:rPr>
      <w:color w:val="605E5C"/>
      <w:shd w:val="clear" w:color="auto" w:fill="E1DFDD"/>
    </w:rPr>
  </w:style>
  <w:style w:type="paragraph" w:customStyle="1" w:styleId="Code">
    <w:name w:val="Code"/>
    <w:basedOn w:val="a1"/>
    <w:link w:val="CodeChar"/>
    <w:qFormat/>
    <w:rsid w:val="007D4136"/>
    <w:pPr>
      <w:spacing w:line="240" w:lineRule="auto"/>
      <w:ind w:firstLine="0"/>
      <w:contextualSpacing w:val="0"/>
    </w:pPr>
    <w:rPr>
      <w:rFonts w:ascii="Consolas" w:hAnsi="Consolas"/>
      <w:sz w:val="16"/>
      <w:szCs w:val="16"/>
    </w:rPr>
  </w:style>
  <w:style w:type="character" w:customStyle="1" w:styleId="CodeChar">
    <w:name w:val="Code Char"/>
    <w:basedOn w:val="a2"/>
    <w:link w:val="Code"/>
    <w:rsid w:val="007D4136"/>
    <w:rPr>
      <w:rFonts w:ascii="Consolas" w:hAnsi="Consolas"/>
      <w:sz w:val="16"/>
      <w:szCs w:val="16"/>
      <w:lang w:val="uk-UA"/>
    </w:rPr>
  </w:style>
  <w:style w:type="paragraph" w:customStyle="1" w:styleId="a0">
    <w:name w:val="список"/>
    <w:basedOn w:val="a"/>
    <w:link w:val="affb"/>
    <w:qFormat/>
    <w:rsid w:val="006C759D"/>
    <w:pPr>
      <w:numPr>
        <w:numId w:val="41"/>
      </w:numPr>
      <w:ind w:left="0" w:firstLine="992"/>
    </w:pPr>
    <w:rPr>
      <w:b/>
      <w:bCs/>
    </w:rPr>
  </w:style>
  <w:style w:type="character" w:customStyle="1" w:styleId="a5">
    <w:name w:val="Абзац списка Знак"/>
    <w:basedOn w:val="a2"/>
    <w:link w:val="a"/>
    <w:uiPriority w:val="34"/>
    <w:rsid w:val="006C759D"/>
    <w:rPr>
      <w:rFonts w:ascii="Times New Roman" w:hAnsi="Times New Roman"/>
      <w:sz w:val="28"/>
      <w:lang w:val="uk-UA"/>
    </w:rPr>
  </w:style>
  <w:style w:type="character" w:customStyle="1" w:styleId="affb">
    <w:name w:val="список Знак"/>
    <w:basedOn w:val="a5"/>
    <w:link w:val="a0"/>
    <w:rsid w:val="006C759D"/>
    <w:rPr>
      <w:rFonts w:ascii="Times New Roman" w:hAnsi="Times New Roman"/>
      <w:b/>
      <w:bCs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5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4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3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7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1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3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4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7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79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1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9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9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5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3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99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5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4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1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6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9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0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9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1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2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5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3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1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1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1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7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3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2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8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6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5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5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0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6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1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7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34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7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6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7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1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7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4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5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7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7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9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5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9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4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4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6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4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16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8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6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4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7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0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2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3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7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1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9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6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8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9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7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9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5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2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3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5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2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8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3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6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5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5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5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0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8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9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1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0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4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4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79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06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46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6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7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1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5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46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0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5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2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2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8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1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9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1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8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8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1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5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1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2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9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5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4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3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4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8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1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1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5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4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71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3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4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5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4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4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1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header" Target="header4.xml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3" Type="http://schemas.openxmlformats.org/officeDocument/2006/relationships/image" Target="media/image40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6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" Type="http://schemas.openxmlformats.org/officeDocument/2006/relationships/header" Target="header1.xml"/><Relationship Id="rId51" Type="http://schemas.openxmlformats.org/officeDocument/2006/relationships/header" Target="header5.xml"/><Relationship Id="rId72" Type="http://schemas.openxmlformats.org/officeDocument/2006/relationships/header" Target="header8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7.png"/><Relationship Id="rId57" Type="http://schemas.openxmlformats.org/officeDocument/2006/relationships/image" Target="media/image43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header" Target="header3.xml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header" Target="header9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38.png"/><Relationship Id="rId55" Type="http://schemas.openxmlformats.org/officeDocument/2006/relationships/header" Target="header6.xml"/><Relationship Id="rId7" Type="http://schemas.openxmlformats.org/officeDocument/2006/relationships/endnotes" Target="endnotes.xml"/><Relationship Id="rId71" Type="http://schemas.openxmlformats.org/officeDocument/2006/relationships/header" Target="header7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76;&#1072;\Desktop\&#1047;&#1074;&#1110;&#1090;_&#1064;&#1072;&#1073;&#1083;&#1086;&#108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5054253-F432-4E8D-A8B4-557DF46BEBD7}">
  <we:reference id="wa104381727" version="1.0.0.7" store="en-001" storeType="OMEX"/>
  <we:alternateReferences>
    <we:reference id="wa104381727" version="1.0.0.7" store="en-0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C99F89-6C1F-4540-83BC-9A848B609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Звіт_Шаблон.dotx</Template>
  <TotalTime>176</TotalTime>
  <Pages>70</Pages>
  <Words>10761</Words>
  <Characters>61339</Characters>
  <Application>Microsoft Office Word</Application>
  <DocSecurity>0</DocSecurity>
  <Lines>511</Lines>
  <Paragraphs>143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MultiDVD Team</Company>
  <LinksUpToDate>false</LinksUpToDate>
  <CharactersWithSpaces>71957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</dc:creator>
  <cp:keywords/>
  <dc:description/>
  <cp:lastModifiedBy>mr krnelx</cp:lastModifiedBy>
  <cp:revision>10</cp:revision>
  <dcterms:created xsi:type="dcterms:W3CDTF">2024-02-01T16:17:00Z</dcterms:created>
  <dcterms:modified xsi:type="dcterms:W3CDTF">2024-03-09T15:29:00Z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2022-11-22T14:30:36Z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deaa08ea-e610-4ce5-b9eb-45af6218a823</vt:lpwstr>
  </property>
  <property fmtid="{D5CDD505-2E9C-101B-9397-08002B2CF9AE}" pid="7" name="MSIP_Label_defa4170-0d19-0005-0004-bc88714345d2_ActionId">
    <vt:lpwstr>b06dec2b-8a7b-42ff-97fe-cdcdd1b751b3</vt:lpwstr>
  </property>
  <property fmtid="{D5CDD505-2E9C-101B-9397-08002B2CF9AE}" pid="8" name="MSIP_Label_defa4170-0d19-0005-0004-bc88714345d2_ContentBits">
    <vt:lpwstr>0</vt:lpwstr>
  </property>
</Properties>
</file>